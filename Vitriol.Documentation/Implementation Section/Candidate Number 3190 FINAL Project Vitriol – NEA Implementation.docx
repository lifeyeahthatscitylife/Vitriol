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FE12" w14:textId="77777777" w:rsidR="00916C34" w:rsidRDefault="00000000">
      <w:pPr>
        <w:pStyle w:val="Heading1"/>
      </w:pPr>
      <w:r>
        <w:t>Project Vitriol – NEA Implementation</w:t>
      </w:r>
    </w:p>
    <w:p w14:paraId="68CEBEAB" w14:textId="77777777" w:rsidR="00916C34" w:rsidRDefault="00000000">
      <w:pPr>
        <w:pStyle w:val="Heading2"/>
        <w:rPr>
          <w:lang w:val="it-IT"/>
        </w:rPr>
      </w:pPr>
      <w:r>
        <w:rPr>
          <w:lang w:val="it-IT"/>
        </w:rPr>
        <w:t>Vitriol.Data</w:t>
      </w:r>
    </w:p>
    <w:p w14:paraId="5E75A6EC" w14:textId="77777777" w:rsidR="00916C34" w:rsidRDefault="00000000">
      <w:pPr>
        <w:pStyle w:val="Heading4"/>
        <w:rPr>
          <w:lang w:val="it-IT"/>
        </w:rPr>
      </w:pPr>
      <w:r>
        <w:rPr>
          <w:lang w:val="it-IT"/>
        </w:rPr>
        <w:t>Vitriol.Data\Db</w:t>
      </w:r>
    </w:p>
    <w:p w14:paraId="62918ECA" w14:textId="77777777" w:rsidR="00916C34" w:rsidRDefault="00000000">
      <w:pPr>
        <w:pStyle w:val="Heading5"/>
        <w:rPr>
          <w:lang w:val="it-IT"/>
        </w:rPr>
      </w:pPr>
      <w:r>
        <w:rPr>
          <w:lang w:val="it-IT"/>
        </w:rPr>
        <w:t>Vitriol.Data\Db\DbPaths.cs</w:t>
      </w:r>
    </w:p>
    <w:p w14:paraId="051FBA2C" w14:textId="77777777" w:rsidR="00916C34" w:rsidRDefault="00000000">
      <w:r>
        <w:t>namespace Vitriol.Data.Db;</w:t>
      </w:r>
    </w:p>
    <w:p w14:paraId="2D35D4D8" w14:textId="77777777" w:rsidR="00916C34" w:rsidRDefault="00916C34"/>
    <w:p w14:paraId="0533386A" w14:textId="77777777" w:rsidR="00916C34" w:rsidRDefault="00000000">
      <w:r>
        <w:t>public static class DbPaths</w:t>
      </w:r>
    </w:p>
    <w:p w14:paraId="1907FB19" w14:textId="77777777" w:rsidR="00916C34" w:rsidRDefault="00000000">
      <w:r>
        <w:t>{</w:t>
      </w:r>
    </w:p>
    <w:p w14:paraId="6238B796" w14:textId="77777777" w:rsidR="00916C34" w:rsidRDefault="00000000">
      <w:r>
        <w:t xml:space="preserve">    public static string DefaultDbFile(string projectRoot)</w:t>
      </w:r>
    </w:p>
    <w:p w14:paraId="34E7D69A" w14:textId="77777777" w:rsidR="00916C34" w:rsidRDefault="00000000">
      <w:r>
        <w:t xml:space="preserve">        =&gt; Path.Combine(projectRoot, "data", "vitriol.db");</w:t>
      </w:r>
    </w:p>
    <w:p w14:paraId="3D209502" w14:textId="77777777" w:rsidR="00916C34" w:rsidRDefault="00000000">
      <w:r>
        <w:t>}</w:t>
      </w:r>
    </w:p>
    <w:p w14:paraId="26013702" w14:textId="77777777" w:rsidR="00916C34" w:rsidRDefault="00000000">
      <w:pPr>
        <w:pStyle w:val="Heading5"/>
      </w:pPr>
      <w:r>
        <w:t>Vitriol.Data\Db\SqliteConnectionFactory.cs</w:t>
      </w:r>
    </w:p>
    <w:p w14:paraId="17A813EE" w14:textId="77777777" w:rsidR="00916C34" w:rsidRDefault="00000000">
      <w:r>
        <w:t>using Microsoft.Data.Sqlite;</w:t>
      </w:r>
    </w:p>
    <w:p w14:paraId="261160E3" w14:textId="77777777" w:rsidR="00916C34" w:rsidRDefault="00916C34"/>
    <w:p w14:paraId="03BEACA0" w14:textId="77777777" w:rsidR="00916C34" w:rsidRDefault="00000000">
      <w:r>
        <w:t>namespace Vitriol.Data.Db;</w:t>
      </w:r>
    </w:p>
    <w:p w14:paraId="44F12687" w14:textId="77777777" w:rsidR="00916C34" w:rsidRDefault="00916C34"/>
    <w:p w14:paraId="725FEFEB" w14:textId="77777777" w:rsidR="00916C34" w:rsidRDefault="00000000">
      <w:r>
        <w:t>public sealed class SqliteConnectionFactory(string connectionString)</w:t>
      </w:r>
    </w:p>
    <w:p w14:paraId="6583F345" w14:textId="77777777" w:rsidR="00916C34" w:rsidRDefault="00000000">
      <w:r>
        <w:t>{</w:t>
      </w:r>
    </w:p>
    <w:p w14:paraId="1218834C" w14:textId="77777777" w:rsidR="00916C34" w:rsidRDefault="00000000">
      <w:r>
        <w:t xml:space="preserve">    public SqliteConnection Create()</w:t>
      </w:r>
    </w:p>
    <w:p w14:paraId="5171BD4B" w14:textId="77777777" w:rsidR="00916C34" w:rsidRDefault="00000000">
      <w:r>
        <w:t xml:space="preserve">        =&gt; new(connectionString);</w:t>
      </w:r>
    </w:p>
    <w:p w14:paraId="1377D96A" w14:textId="77777777" w:rsidR="00916C34" w:rsidRDefault="00916C34"/>
    <w:p w14:paraId="77DC71F3" w14:textId="77777777" w:rsidR="00916C34" w:rsidRDefault="00000000">
      <w:r>
        <w:t xml:space="preserve">    public static SqliteConnectionFactory ForFile(string dbFilePath)</w:t>
      </w:r>
    </w:p>
    <w:p w14:paraId="5F0C6B31" w14:textId="77777777" w:rsidR="00916C34" w:rsidRDefault="00000000">
      <w:r>
        <w:t xml:space="preserve">    {</w:t>
      </w:r>
    </w:p>
    <w:p w14:paraId="7A7910A3" w14:textId="77777777" w:rsidR="00916C34" w:rsidRDefault="00000000">
      <w:r>
        <w:t xml:space="preserve">        Directory.CreateDirectory(Path.GetDirectoryName(dbFilePath)!);</w:t>
      </w:r>
    </w:p>
    <w:p w14:paraId="11803541" w14:textId="77777777" w:rsidR="00916C34" w:rsidRDefault="00000000">
      <w:r>
        <w:t xml:space="preserve">        var cs = new SqliteConnectionStringBuilder</w:t>
      </w:r>
    </w:p>
    <w:p w14:paraId="7E87B1C9" w14:textId="77777777" w:rsidR="00916C34" w:rsidRDefault="00000000">
      <w:r>
        <w:t xml:space="preserve">        {</w:t>
      </w:r>
    </w:p>
    <w:p w14:paraId="36BC6E8C" w14:textId="77777777" w:rsidR="00916C34" w:rsidRDefault="00000000">
      <w:r>
        <w:t xml:space="preserve">            DataSource = dbFilePath,</w:t>
      </w:r>
    </w:p>
    <w:p w14:paraId="75E9B484" w14:textId="77777777" w:rsidR="00916C34" w:rsidRDefault="00000000">
      <w:r>
        <w:lastRenderedPageBreak/>
        <w:t xml:space="preserve">            Mode = SqliteOpenMode.ReadWriteCreate,</w:t>
      </w:r>
    </w:p>
    <w:p w14:paraId="21BF2CFB" w14:textId="77777777" w:rsidR="00916C34" w:rsidRDefault="00000000">
      <w:r>
        <w:t xml:space="preserve">            Cache = SqliteCacheMode.Shared</w:t>
      </w:r>
    </w:p>
    <w:p w14:paraId="3E2D6AEE" w14:textId="77777777" w:rsidR="00916C34" w:rsidRDefault="00000000">
      <w:r>
        <w:t xml:space="preserve">        }.ToString();</w:t>
      </w:r>
    </w:p>
    <w:p w14:paraId="6F6C0CD1" w14:textId="77777777" w:rsidR="00916C34" w:rsidRDefault="00916C34"/>
    <w:p w14:paraId="1F349E65" w14:textId="77777777" w:rsidR="00916C34" w:rsidRDefault="00000000">
      <w:r>
        <w:t xml:space="preserve">        return new(cs);</w:t>
      </w:r>
    </w:p>
    <w:p w14:paraId="40AD54E5" w14:textId="77777777" w:rsidR="00916C34" w:rsidRDefault="00000000">
      <w:r>
        <w:t xml:space="preserve">    }</w:t>
      </w:r>
    </w:p>
    <w:p w14:paraId="549EA49D" w14:textId="77777777" w:rsidR="00916C34" w:rsidRDefault="00000000">
      <w:r>
        <w:t>}</w:t>
      </w:r>
    </w:p>
    <w:p w14:paraId="651E098D" w14:textId="77777777" w:rsidR="00916C34" w:rsidRDefault="00000000">
      <w:pPr>
        <w:pStyle w:val="Heading4"/>
      </w:pPr>
      <w:r>
        <w:t>Vitriol.Data\Migrations</w:t>
      </w:r>
    </w:p>
    <w:p w14:paraId="4C61635A" w14:textId="77777777" w:rsidR="00916C34" w:rsidRDefault="00000000">
      <w:pPr>
        <w:pStyle w:val="Heading5"/>
      </w:pPr>
      <w:r>
        <w:t>Vitriol.Data\Migrations\SqliteConnectionFactory.cs</w:t>
      </w:r>
    </w:p>
    <w:p w14:paraId="4F2D5A92" w14:textId="77777777" w:rsidR="00916C34" w:rsidRDefault="00000000">
      <w:r>
        <w:t>using Microsoft.Data.Sqlite;</w:t>
      </w:r>
    </w:p>
    <w:p w14:paraId="19F87BF1" w14:textId="77777777" w:rsidR="00916C34" w:rsidRDefault="00916C34"/>
    <w:p w14:paraId="6CB78B6A" w14:textId="77777777" w:rsidR="00916C34" w:rsidRDefault="00000000">
      <w:r>
        <w:t>namespace Vitriol.Data.Migrations;</w:t>
      </w:r>
    </w:p>
    <w:p w14:paraId="586C4A8E" w14:textId="77777777" w:rsidR="00916C34" w:rsidRDefault="00916C34"/>
    <w:p w14:paraId="4D751CE6" w14:textId="77777777" w:rsidR="00916C34" w:rsidRDefault="00000000">
      <w:r>
        <w:t>public sealed class MigrationRunner</w:t>
      </w:r>
    </w:p>
    <w:p w14:paraId="20E2924D" w14:textId="77777777" w:rsidR="00916C34" w:rsidRDefault="00000000">
      <w:r>
        <w:t>{</w:t>
      </w:r>
    </w:p>
    <w:p w14:paraId="2F135948" w14:textId="77777777" w:rsidR="00916C34" w:rsidRDefault="00000000">
      <w:r>
        <w:t xml:space="preserve">    public void EnsureMigrated(SqliteConnection conn)</w:t>
      </w:r>
    </w:p>
    <w:p w14:paraId="1454F9AC" w14:textId="77777777" w:rsidR="00916C34" w:rsidRDefault="00000000">
      <w:r>
        <w:t xml:space="preserve">    {</w:t>
      </w:r>
    </w:p>
    <w:p w14:paraId="1AFAFF26" w14:textId="77777777" w:rsidR="00916C34" w:rsidRDefault="00000000">
      <w:r>
        <w:t xml:space="preserve">        // 1) migration history table</w:t>
      </w:r>
    </w:p>
    <w:p w14:paraId="2A1B091B" w14:textId="77777777" w:rsidR="00916C34" w:rsidRDefault="00000000">
      <w:r>
        <w:t xml:space="preserve">        using (var cmd = conn.CreateCommand())</w:t>
      </w:r>
    </w:p>
    <w:p w14:paraId="6A392267" w14:textId="77777777" w:rsidR="00916C34" w:rsidRDefault="00000000">
      <w:r>
        <w:t xml:space="preserve">        {</w:t>
      </w:r>
    </w:p>
    <w:p w14:paraId="2CE9C234" w14:textId="77777777" w:rsidR="00916C34" w:rsidRDefault="00000000">
      <w:r>
        <w:t xml:space="preserve">            cmd.CommandText =</w:t>
      </w:r>
    </w:p>
    <w:p w14:paraId="1ECC173D" w14:textId="77777777" w:rsidR="00916C34" w:rsidRDefault="00000000">
      <w:r>
        <w:t xml:space="preserve">                """</w:t>
      </w:r>
    </w:p>
    <w:p w14:paraId="16A44A8A" w14:textId="77777777" w:rsidR="00916C34" w:rsidRDefault="00000000">
      <w:r>
        <w:t xml:space="preserve">                CREATE TABLE IF NOT EXISTS __migrations (</w:t>
      </w:r>
    </w:p>
    <w:p w14:paraId="37CC5FA2" w14:textId="77777777" w:rsidR="00916C34" w:rsidRDefault="00000000">
      <w:r>
        <w:t xml:space="preserve">                    id INTEGER PRIMARY KEY,</w:t>
      </w:r>
    </w:p>
    <w:p w14:paraId="367D98FA" w14:textId="77777777" w:rsidR="00916C34" w:rsidRDefault="00000000">
      <w:r>
        <w:t xml:space="preserve">                    name TEXT NOT NULL,</w:t>
      </w:r>
    </w:p>
    <w:p w14:paraId="0B628178" w14:textId="77777777" w:rsidR="00916C34" w:rsidRDefault="00000000">
      <w:r>
        <w:t xml:space="preserve">                    applied_utc TEXT NOT NULL</w:t>
      </w:r>
    </w:p>
    <w:p w14:paraId="5D0D997B" w14:textId="77777777" w:rsidR="00916C34" w:rsidRDefault="00000000">
      <w:r>
        <w:t xml:space="preserve">                );</w:t>
      </w:r>
    </w:p>
    <w:p w14:paraId="6DC5E90F" w14:textId="77777777" w:rsidR="00916C34" w:rsidRDefault="00000000">
      <w:r>
        <w:t xml:space="preserve">                """;</w:t>
      </w:r>
    </w:p>
    <w:p w14:paraId="5C8ADB6F" w14:textId="77777777" w:rsidR="00916C34" w:rsidRDefault="00000000">
      <w:r>
        <w:lastRenderedPageBreak/>
        <w:t xml:space="preserve">            cmd.ExecuteNonQuery();</w:t>
      </w:r>
    </w:p>
    <w:p w14:paraId="56111C3F" w14:textId="77777777" w:rsidR="00916C34" w:rsidRDefault="00000000">
      <w:r>
        <w:t xml:space="preserve">        }</w:t>
      </w:r>
    </w:p>
    <w:p w14:paraId="69757E71" w14:textId="77777777" w:rsidR="00916C34" w:rsidRDefault="00916C34"/>
    <w:p w14:paraId="5B80A1EC" w14:textId="77777777" w:rsidR="00916C34" w:rsidRDefault="00000000">
      <w:r>
        <w:t xml:space="preserve">        // 2) Apply migrations in order</w:t>
      </w:r>
    </w:p>
    <w:p w14:paraId="70D0B1A6" w14:textId="77777777" w:rsidR="00916C34" w:rsidRDefault="00000000">
      <w:r>
        <w:t xml:space="preserve">        ApplyIfMissing(conn, 1, "001_init_species", """</w:t>
      </w:r>
    </w:p>
    <w:p w14:paraId="113C221F" w14:textId="77777777" w:rsidR="00916C34" w:rsidRDefault="00000000">
      <w:r>
        <w:t xml:space="preserve">            CREATE TABLE IF NOT EXISTS pokemon_species (</w:t>
      </w:r>
    </w:p>
    <w:p w14:paraId="4AF5B9A1" w14:textId="77777777" w:rsidR="00916C34" w:rsidRDefault="00000000">
      <w:r>
        <w:t xml:space="preserve">                species_id INTEGER PRIMARY KEY,</w:t>
      </w:r>
    </w:p>
    <w:p w14:paraId="4FDF426F" w14:textId="77777777" w:rsidR="00916C34" w:rsidRDefault="00000000">
      <w:r>
        <w:t xml:space="preserve">                name TEXT NOT NULL UNIQUE,</w:t>
      </w:r>
    </w:p>
    <w:p w14:paraId="43047A36" w14:textId="77777777" w:rsidR="00916C34" w:rsidRDefault="00000000">
      <w:r>
        <w:t xml:space="preserve">                primary_type TEXT NOT NULL,</w:t>
      </w:r>
    </w:p>
    <w:p w14:paraId="1DD133F3" w14:textId="77777777" w:rsidR="00916C34" w:rsidRDefault="00000000">
      <w:r>
        <w:t xml:space="preserve">                secondary_type TEXT NULL,</w:t>
      </w:r>
    </w:p>
    <w:p w14:paraId="7DC2ABF1" w14:textId="77777777" w:rsidR="00916C34" w:rsidRDefault="00000000">
      <w:r>
        <w:t xml:space="preserve">                base_hp INTEGER NOT NULL,</w:t>
      </w:r>
    </w:p>
    <w:p w14:paraId="304B455F" w14:textId="77777777" w:rsidR="00916C34" w:rsidRDefault="00000000">
      <w:r>
        <w:t xml:space="preserve">                base_atk INTEGER NOT NULL,</w:t>
      </w:r>
    </w:p>
    <w:p w14:paraId="52B11B10" w14:textId="77777777" w:rsidR="00916C34" w:rsidRDefault="00000000">
      <w:r>
        <w:t xml:space="preserve">                base_def INTEGER NOT NULL,</w:t>
      </w:r>
    </w:p>
    <w:p w14:paraId="6F680E93" w14:textId="77777777" w:rsidR="00916C34" w:rsidRDefault="00000000">
      <w:r>
        <w:t xml:space="preserve">                base_spa INTEGER NOT NULL,</w:t>
      </w:r>
    </w:p>
    <w:p w14:paraId="06040E79" w14:textId="77777777" w:rsidR="00916C34" w:rsidRDefault="00000000">
      <w:r>
        <w:t xml:space="preserve">                base_spd INTEGER NOT NULL,</w:t>
      </w:r>
    </w:p>
    <w:p w14:paraId="64ABEF2D" w14:textId="77777777" w:rsidR="00916C34" w:rsidRDefault="00000000">
      <w:r>
        <w:t xml:space="preserve">                base_spe INTEGER NOT NULL</w:t>
      </w:r>
    </w:p>
    <w:p w14:paraId="33038C88" w14:textId="77777777" w:rsidR="00916C34" w:rsidRDefault="00000000">
      <w:r>
        <w:t xml:space="preserve">            );</w:t>
      </w:r>
    </w:p>
    <w:p w14:paraId="2A330890" w14:textId="77777777" w:rsidR="00916C34" w:rsidRDefault="00000000">
      <w:r>
        <w:t xml:space="preserve">        """);</w:t>
      </w:r>
    </w:p>
    <w:p w14:paraId="02DC36E9" w14:textId="77777777" w:rsidR="00916C34" w:rsidRDefault="00000000">
      <w:r>
        <w:t xml:space="preserve">    }</w:t>
      </w:r>
    </w:p>
    <w:p w14:paraId="55333DC5" w14:textId="77777777" w:rsidR="00916C34" w:rsidRDefault="00916C34"/>
    <w:p w14:paraId="29D58018" w14:textId="77777777" w:rsidR="00916C34" w:rsidRDefault="00000000">
      <w:r>
        <w:t xml:space="preserve">    private static void ApplyIfMissing(SqliteConnection conn, long id, string name, string sql)</w:t>
      </w:r>
    </w:p>
    <w:p w14:paraId="7E9FD4CF" w14:textId="77777777" w:rsidR="00916C34" w:rsidRDefault="00000000">
      <w:r>
        <w:t xml:space="preserve">    {</w:t>
      </w:r>
    </w:p>
    <w:p w14:paraId="54B3FCF6" w14:textId="77777777" w:rsidR="00916C34" w:rsidRDefault="00000000">
      <w:r>
        <w:t xml:space="preserve">        using var check = conn.CreateCommand();</w:t>
      </w:r>
    </w:p>
    <w:p w14:paraId="17FC5BA3" w14:textId="77777777" w:rsidR="00916C34" w:rsidRDefault="00000000">
      <w:r>
        <w:t xml:space="preserve">        check.CommandText = "SELECT 1 FROM __migrations WHERE id = $id LIMIT 1;";</w:t>
      </w:r>
    </w:p>
    <w:p w14:paraId="47542FC4" w14:textId="77777777" w:rsidR="00916C34" w:rsidRDefault="00000000">
      <w:r>
        <w:t xml:space="preserve">        check.Parameters.AddWithValue("$id", id);</w:t>
      </w:r>
    </w:p>
    <w:p w14:paraId="03B94AD9" w14:textId="77777777" w:rsidR="00916C34" w:rsidRDefault="00916C34"/>
    <w:p w14:paraId="767915BC" w14:textId="77777777" w:rsidR="00916C34" w:rsidRDefault="00000000">
      <w:r>
        <w:t xml:space="preserve">        var exists = check.ExecuteScalar() is not null;</w:t>
      </w:r>
    </w:p>
    <w:p w14:paraId="1E43C243" w14:textId="77777777" w:rsidR="00916C34" w:rsidRDefault="00000000">
      <w:r>
        <w:lastRenderedPageBreak/>
        <w:t xml:space="preserve">        if (exists) return;</w:t>
      </w:r>
    </w:p>
    <w:p w14:paraId="28804CA6" w14:textId="77777777" w:rsidR="00916C34" w:rsidRDefault="00916C34"/>
    <w:p w14:paraId="5D093AA5" w14:textId="77777777" w:rsidR="00916C34" w:rsidRDefault="00000000">
      <w:r>
        <w:t xml:space="preserve">        using var tx = conn.BeginTransaction();</w:t>
      </w:r>
    </w:p>
    <w:p w14:paraId="461BAA93" w14:textId="77777777" w:rsidR="00916C34" w:rsidRDefault="00916C34"/>
    <w:p w14:paraId="2E6BB30D" w14:textId="77777777" w:rsidR="00916C34" w:rsidRDefault="00000000">
      <w:r>
        <w:t xml:space="preserve">        using (var cmd = conn.CreateCommand())</w:t>
      </w:r>
    </w:p>
    <w:p w14:paraId="74C0D7E8" w14:textId="77777777" w:rsidR="00916C34" w:rsidRDefault="00000000">
      <w:r>
        <w:t xml:space="preserve">        {</w:t>
      </w:r>
    </w:p>
    <w:p w14:paraId="2527C57C" w14:textId="77777777" w:rsidR="00916C34" w:rsidRDefault="00000000">
      <w:r>
        <w:t xml:space="preserve">            cmd.Transaction = tx;</w:t>
      </w:r>
    </w:p>
    <w:p w14:paraId="01CFF699" w14:textId="77777777" w:rsidR="00916C34" w:rsidRDefault="00000000">
      <w:r>
        <w:t xml:space="preserve">            cmd.CommandText = sql;</w:t>
      </w:r>
    </w:p>
    <w:p w14:paraId="2234092D" w14:textId="77777777" w:rsidR="00916C34" w:rsidRDefault="00000000">
      <w:r>
        <w:t xml:space="preserve">            cmd.ExecuteNonQuery();</w:t>
      </w:r>
    </w:p>
    <w:p w14:paraId="4150C2AA" w14:textId="77777777" w:rsidR="00916C34" w:rsidRDefault="00000000">
      <w:r>
        <w:t xml:space="preserve">        }</w:t>
      </w:r>
    </w:p>
    <w:p w14:paraId="5248D0E5" w14:textId="77777777" w:rsidR="00916C34" w:rsidRDefault="00916C34"/>
    <w:p w14:paraId="4E82B290" w14:textId="77777777" w:rsidR="00916C34" w:rsidRDefault="00000000">
      <w:r>
        <w:t xml:space="preserve">        using (var insert = conn.CreateCommand())</w:t>
      </w:r>
    </w:p>
    <w:p w14:paraId="07092232" w14:textId="77777777" w:rsidR="00916C34" w:rsidRDefault="00000000">
      <w:r>
        <w:t xml:space="preserve">        </w:t>
      </w:r>
      <w:r>
        <w:rPr>
          <w:lang w:val="fr-FR"/>
        </w:rPr>
        <w:t>{</w:t>
      </w:r>
    </w:p>
    <w:p w14:paraId="04719084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    insert.Transaction = tx;</w:t>
      </w:r>
    </w:p>
    <w:p w14:paraId="13C1BBD9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    insert.CommandText =</w:t>
      </w:r>
    </w:p>
    <w:p w14:paraId="0A502789" w14:textId="77777777" w:rsidR="00916C34" w:rsidRDefault="00000000">
      <w:r>
        <w:rPr>
          <w:lang w:val="fr-FR"/>
        </w:rPr>
        <w:t xml:space="preserve">                </w:t>
      </w:r>
      <w:r>
        <w:t>"INSERT INTO __migrations(id, name, applied_utc) VALUES($id, $name, $utc);";</w:t>
      </w:r>
    </w:p>
    <w:p w14:paraId="400972FC" w14:textId="77777777" w:rsidR="00916C34" w:rsidRDefault="00000000">
      <w:r>
        <w:t xml:space="preserve">            insert.Parameters.AddWithValue("$id", id);</w:t>
      </w:r>
    </w:p>
    <w:p w14:paraId="458CFA93" w14:textId="77777777" w:rsidR="00916C34" w:rsidRDefault="00000000">
      <w:r>
        <w:t xml:space="preserve">            insert.Parameters.AddWithValue("$name", name);</w:t>
      </w:r>
    </w:p>
    <w:p w14:paraId="4C75A8C0" w14:textId="77777777" w:rsidR="00916C34" w:rsidRDefault="00000000">
      <w:r>
        <w:t xml:space="preserve">            insert.Parameters.AddWithValue("$utc", DateTime.UtcNow.ToString("O"));</w:t>
      </w:r>
    </w:p>
    <w:p w14:paraId="58D7B54D" w14:textId="77777777" w:rsidR="00916C34" w:rsidRDefault="00000000">
      <w:r>
        <w:t xml:space="preserve">            insert.ExecuteNonQuery();</w:t>
      </w:r>
    </w:p>
    <w:p w14:paraId="665325DC" w14:textId="77777777" w:rsidR="00916C34" w:rsidRDefault="00000000">
      <w:r>
        <w:t xml:space="preserve">        }</w:t>
      </w:r>
    </w:p>
    <w:p w14:paraId="1EE04F6D" w14:textId="77777777" w:rsidR="00916C34" w:rsidRDefault="00916C34"/>
    <w:p w14:paraId="1E53CEA8" w14:textId="77777777" w:rsidR="00916C34" w:rsidRDefault="00000000">
      <w:r>
        <w:t xml:space="preserve">        tx.Commit();</w:t>
      </w:r>
    </w:p>
    <w:p w14:paraId="102BD681" w14:textId="77777777" w:rsidR="00916C34" w:rsidRDefault="00000000">
      <w:r>
        <w:t xml:space="preserve">    }</w:t>
      </w:r>
    </w:p>
    <w:p w14:paraId="7CD0D3AC" w14:textId="77777777" w:rsidR="00916C34" w:rsidRDefault="00000000">
      <w:r>
        <w:t>}</w:t>
      </w:r>
    </w:p>
    <w:p w14:paraId="72557241" w14:textId="77777777" w:rsidR="00916C34" w:rsidRDefault="00000000">
      <w:pPr>
        <w:pStyle w:val="Heading4"/>
      </w:pPr>
      <w:r>
        <w:t>Vitriol.Data\Repositories</w:t>
      </w:r>
    </w:p>
    <w:p w14:paraId="530D22B8" w14:textId="77777777" w:rsidR="00916C34" w:rsidRDefault="00000000">
      <w:pPr>
        <w:pStyle w:val="Heading5"/>
      </w:pPr>
      <w:r>
        <w:t>Vitriol.Data\Repositories\PokemonSpeciesRepository.cs</w:t>
      </w:r>
    </w:p>
    <w:p w14:paraId="39F9D778" w14:textId="77777777" w:rsidR="00916C34" w:rsidRDefault="00000000">
      <w:r>
        <w:t>using Microsoft.Data.Sqlite;</w:t>
      </w:r>
    </w:p>
    <w:p w14:paraId="40CBDC47" w14:textId="77777777" w:rsidR="00916C34" w:rsidRDefault="00000000">
      <w:r>
        <w:lastRenderedPageBreak/>
        <w:t>using Vitriol.Shared.Pokemon;</w:t>
      </w:r>
    </w:p>
    <w:p w14:paraId="67CE66C8" w14:textId="77777777" w:rsidR="00916C34" w:rsidRDefault="00916C34"/>
    <w:p w14:paraId="744A026F" w14:textId="77777777" w:rsidR="00916C34" w:rsidRDefault="00000000">
      <w:r>
        <w:t>namespace Vitriol.Data.Repositories;</w:t>
      </w:r>
    </w:p>
    <w:p w14:paraId="564C5F39" w14:textId="77777777" w:rsidR="00916C34" w:rsidRDefault="00916C34"/>
    <w:p w14:paraId="4AEDF422" w14:textId="77777777" w:rsidR="00916C34" w:rsidRDefault="00000000">
      <w:r>
        <w:t>public sealed class PokemonSpeciesRepository</w:t>
      </w:r>
    </w:p>
    <w:p w14:paraId="25BBA1CE" w14:textId="77777777" w:rsidR="00916C34" w:rsidRDefault="00000000">
      <w:r>
        <w:t>{</w:t>
      </w:r>
    </w:p>
    <w:p w14:paraId="2A3B336E" w14:textId="77777777" w:rsidR="00916C34" w:rsidRDefault="00000000">
      <w:r>
        <w:t xml:space="preserve">    public long Insert(SqliteConnection conn, PokemonSpeciesDto dto)</w:t>
      </w:r>
    </w:p>
    <w:p w14:paraId="3C30C366" w14:textId="77777777" w:rsidR="00916C34" w:rsidRDefault="00000000">
      <w:r>
        <w:t xml:space="preserve">    {</w:t>
      </w:r>
    </w:p>
    <w:p w14:paraId="35C501FD" w14:textId="77777777" w:rsidR="00916C34" w:rsidRDefault="00000000">
      <w:r>
        <w:t xml:space="preserve">        using var cmd = conn.CreateCommand();</w:t>
      </w:r>
    </w:p>
    <w:p w14:paraId="61EA09E5" w14:textId="77777777" w:rsidR="00916C34" w:rsidRDefault="00000000">
      <w:r>
        <w:t xml:space="preserve">        cmd.CommandText =</w:t>
      </w:r>
    </w:p>
    <w:p w14:paraId="6A8A7EDD" w14:textId="77777777" w:rsidR="00916C34" w:rsidRDefault="00000000">
      <w:r>
        <w:t xml:space="preserve">            """</w:t>
      </w:r>
    </w:p>
    <w:p w14:paraId="5E31DAF8" w14:textId="77777777" w:rsidR="00916C34" w:rsidRDefault="00000000">
      <w:r>
        <w:t xml:space="preserve">            INSERT INTO pokemon_species</w:t>
      </w:r>
    </w:p>
    <w:p w14:paraId="39AA5182" w14:textId="77777777" w:rsidR="00916C34" w:rsidRDefault="00000000">
      <w:r>
        <w:t xml:space="preserve">              (name, primary_type, secondary_type, base_hp, base_atk, base_def, base_spa, base_spd, base_spe)</w:t>
      </w:r>
    </w:p>
    <w:p w14:paraId="5605B3E7" w14:textId="77777777" w:rsidR="00916C34" w:rsidRDefault="00000000">
      <w:r>
        <w:t xml:space="preserve">            VALUES</w:t>
      </w:r>
    </w:p>
    <w:p w14:paraId="33D3904B" w14:textId="77777777" w:rsidR="00916C34" w:rsidRDefault="00000000">
      <w:r>
        <w:t xml:space="preserve">              ($name, $pt, $st, $hp, $atk, $def, $spa, $spd, $spe);</w:t>
      </w:r>
    </w:p>
    <w:p w14:paraId="56534BE3" w14:textId="77777777" w:rsidR="00916C34" w:rsidRDefault="00000000">
      <w:r>
        <w:t xml:space="preserve">            SELECT last_insert_rowid();</w:t>
      </w:r>
    </w:p>
    <w:p w14:paraId="5493179C" w14:textId="77777777" w:rsidR="00916C34" w:rsidRDefault="00000000">
      <w:r>
        <w:t xml:space="preserve">            """;</w:t>
      </w:r>
    </w:p>
    <w:p w14:paraId="29FD94D7" w14:textId="77777777" w:rsidR="00916C34" w:rsidRDefault="00916C34"/>
    <w:p w14:paraId="0043B56E" w14:textId="77777777" w:rsidR="00916C34" w:rsidRDefault="00000000">
      <w:r>
        <w:t xml:space="preserve">        cmd.Parameters.AddWithValue("$name", dto.Name);</w:t>
      </w:r>
    </w:p>
    <w:p w14:paraId="4093EEB7" w14:textId="77777777" w:rsidR="00916C34" w:rsidRDefault="00000000">
      <w:r>
        <w:t xml:space="preserve">        cmd.Parameters.AddWithValue("$pt", dto.PrimaryType);</w:t>
      </w:r>
    </w:p>
    <w:p w14:paraId="0639AD57" w14:textId="77777777" w:rsidR="00916C34" w:rsidRDefault="00000000">
      <w:r>
        <w:t xml:space="preserve">        cmd.Parameters.AddWithValue("$st", (object?)dto.SecondaryType ?? DBNull.Value);</w:t>
      </w:r>
    </w:p>
    <w:p w14:paraId="6DBB8FB6" w14:textId="77777777" w:rsidR="00916C34" w:rsidRDefault="00000000">
      <w:r>
        <w:t xml:space="preserve">        cmd.Parameters.AddWithValue("$hp", dto.BaseHP);</w:t>
      </w:r>
    </w:p>
    <w:p w14:paraId="4F85204B" w14:textId="77777777" w:rsidR="00916C34" w:rsidRDefault="00000000">
      <w:r>
        <w:t xml:space="preserve">        cmd.Parameters.AddWithValue("$atk", dto.BaseAttack);</w:t>
      </w:r>
    </w:p>
    <w:p w14:paraId="4134BBBB" w14:textId="77777777" w:rsidR="00916C34" w:rsidRDefault="00000000">
      <w:r>
        <w:t xml:space="preserve">        cmd.Parameters.AddWithValue("$def", dto.BaseDefense);</w:t>
      </w:r>
    </w:p>
    <w:p w14:paraId="1F12D0A6" w14:textId="77777777" w:rsidR="00916C34" w:rsidRDefault="00000000">
      <w:r>
        <w:t xml:space="preserve">        cmd.Parameters.AddWithValue("$spa", dto.BaseSpAttack);</w:t>
      </w:r>
    </w:p>
    <w:p w14:paraId="2FDB305F" w14:textId="77777777" w:rsidR="00916C34" w:rsidRDefault="00000000">
      <w:r>
        <w:t xml:space="preserve">        cmd.Parameters.AddWithValue("$spd", dto.BaseSpDefense);</w:t>
      </w:r>
    </w:p>
    <w:p w14:paraId="06DB6B9B" w14:textId="77777777" w:rsidR="00916C34" w:rsidRDefault="00000000">
      <w:r>
        <w:t xml:space="preserve">        cmd.Parameters.AddWithValue("$spe", dto.BaseSpeed);</w:t>
      </w:r>
    </w:p>
    <w:p w14:paraId="2ABBCA8A" w14:textId="77777777" w:rsidR="00916C34" w:rsidRDefault="00916C34"/>
    <w:p w14:paraId="0155D093" w14:textId="77777777" w:rsidR="00916C34" w:rsidRDefault="00000000">
      <w:r>
        <w:t xml:space="preserve">        return (long)cmd.ExecuteScalar()!;</w:t>
      </w:r>
    </w:p>
    <w:p w14:paraId="542F52F8" w14:textId="77777777" w:rsidR="00916C34" w:rsidRDefault="00000000">
      <w:r>
        <w:t xml:space="preserve">    }</w:t>
      </w:r>
    </w:p>
    <w:p w14:paraId="368EDD72" w14:textId="77777777" w:rsidR="00916C34" w:rsidRDefault="00916C34"/>
    <w:p w14:paraId="21D22C31" w14:textId="77777777" w:rsidR="00916C34" w:rsidRDefault="00000000">
      <w:r>
        <w:t xml:space="preserve">    public PokemonSpeciesDto? GetByName(SqliteConnection conn, string name)</w:t>
      </w:r>
    </w:p>
    <w:p w14:paraId="16F61C1C" w14:textId="77777777" w:rsidR="00916C34" w:rsidRDefault="00000000">
      <w:r>
        <w:t xml:space="preserve">    {</w:t>
      </w:r>
    </w:p>
    <w:p w14:paraId="7AA11C82" w14:textId="77777777" w:rsidR="00916C34" w:rsidRDefault="00000000">
      <w:r>
        <w:t xml:space="preserve">        using var cmd = conn.CreateCommand();</w:t>
      </w:r>
    </w:p>
    <w:p w14:paraId="11CFAC3A" w14:textId="77777777" w:rsidR="00916C34" w:rsidRDefault="00000000">
      <w:r>
        <w:t xml:space="preserve">        cmd.CommandText =</w:t>
      </w:r>
    </w:p>
    <w:p w14:paraId="670EF06E" w14:textId="77777777" w:rsidR="00916C34" w:rsidRDefault="00000000">
      <w:r>
        <w:t xml:space="preserve">            """</w:t>
      </w:r>
    </w:p>
    <w:p w14:paraId="432A911D" w14:textId="77777777" w:rsidR="00916C34" w:rsidRDefault="00000000">
      <w:r>
        <w:t xml:space="preserve">            SELECT species_id, name, primary_type, secondary_type, base_hp, base_atk, base_def, base_spa, base_spd, base_spe</w:t>
      </w:r>
    </w:p>
    <w:p w14:paraId="530DE79E" w14:textId="77777777" w:rsidR="00916C34" w:rsidRDefault="00000000">
      <w:r>
        <w:t xml:space="preserve">            FROM pokemon_species</w:t>
      </w:r>
    </w:p>
    <w:p w14:paraId="577B6952" w14:textId="77777777" w:rsidR="00916C34" w:rsidRDefault="00000000">
      <w:r>
        <w:t xml:space="preserve">            WHERE name = $name</w:t>
      </w:r>
    </w:p>
    <w:p w14:paraId="34844F39" w14:textId="77777777" w:rsidR="00916C34" w:rsidRDefault="00000000">
      <w:r>
        <w:t xml:space="preserve">            LIMIT 1;</w:t>
      </w:r>
    </w:p>
    <w:p w14:paraId="52E00EC7" w14:textId="77777777" w:rsidR="00916C34" w:rsidRDefault="00000000">
      <w:r>
        <w:t xml:space="preserve">            """;</w:t>
      </w:r>
    </w:p>
    <w:p w14:paraId="78A3D6A9" w14:textId="77777777" w:rsidR="00916C34" w:rsidRDefault="00000000">
      <w:r>
        <w:t xml:space="preserve">        cmd.Parameters.AddWithValue("$name", name);</w:t>
      </w:r>
    </w:p>
    <w:p w14:paraId="406F0097" w14:textId="77777777" w:rsidR="00916C34" w:rsidRDefault="00916C34"/>
    <w:p w14:paraId="7D76699B" w14:textId="77777777" w:rsidR="00916C34" w:rsidRDefault="00000000">
      <w:r>
        <w:t xml:space="preserve">        using var r = cmd.ExecuteReader();</w:t>
      </w:r>
    </w:p>
    <w:p w14:paraId="42BE6DD3" w14:textId="77777777" w:rsidR="00916C34" w:rsidRDefault="00000000">
      <w:r>
        <w:t xml:space="preserve">        if (!r.Read()) return null;</w:t>
      </w:r>
    </w:p>
    <w:p w14:paraId="1E87FDB6" w14:textId="77777777" w:rsidR="00916C34" w:rsidRDefault="00916C34"/>
    <w:p w14:paraId="621D0296" w14:textId="77777777" w:rsidR="00916C34" w:rsidRDefault="00000000">
      <w:r>
        <w:t xml:space="preserve">        return new PokemonSpeciesDto(</w:t>
      </w:r>
    </w:p>
    <w:p w14:paraId="0DF91BAC" w14:textId="77777777" w:rsidR="00916C34" w:rsidRDefault="00000000">
      <w:r>
        <w:t xml:space="preserve">            SpeciesId: r.GetInt64(0),</w:t>
      </w:r>
    </w:p>
    <w:p w14:paraId="28A74D88" w14:textId="77777777" w:rsidR="00916C34" w:rsidRDefault="00000000">
      <w:r>
        <w:t xml:space="preserve">            Name: r.GetString(1),</w:t>
      </w:r>
    </w:p>
    <w:p w14:paraId="35562F27" w14:textId="77777777" w:rsidR="00916C34" w:rsidRDefault="00000000">
      <w:r>
        <w:t xml:space="preserve">            PrimaryType: r.GetString(2),</w:t>
      </w:r>
    </w:p>
    <w:p w14:paraId="465BAF5A" w14:textId="77777777" w:rsidR="00916C34" w:rsidRDefault="00000000">
      <w:r>
        <w:t xml:space="preserve">            SecondaryType: r.IsDBNull(3) ? null : r.GetString(3),</w:t>
      </w:r>
    </w:p>
    <w:p w14:paraId="4662F4C6" w14:textId="77777777" w:rsidR="00916C34" w:rsidRDefault="00000000">
      <w:r>
        <w:t xml:space="preserve">            BaseHP: r.GetInt32(4),</w:t>
      </w:r>
    </w:p>
    <w:p w14:paraId="5D552B0B" w14:textId="77777777" w:rsidR="00916C34" w:rsidRDefault="00000000">
      <w:r>
        <w:t xml:space="preserve">            BaseAttack: r.GetInt32(5),</w:t>
      </w:r>
    </w:p>
    <w:p w14:paraId="27611A0B" w14:textId="77777777" w:rsidR="00916C34" w:rsidRDefault="00000000">
      <w:r>
        <w:t xml:space="preserve">            BaseDefense: r.GetInt32(6),</w:t>
      </w:r>
    </w:p>
    <w:p w14:paraId="5330D1B1" w14:textId="77777777" w:rsidR="00916C34" w:rsidRDefault="00000000">
      <w:r>
        <w:lastRenderedPageBreak/>
        <w:t xml:space="preserve">            BaseSpAttack: r.GetInt32(7),</w:t>
      </w:r>
    </w:p>
    <w:p w14:paraId="12E947E6" w14:textId="77777777" w:rsidR="00916C34" w:rsidRDefault="00000000">
      <w:r>
        <w:t xml:space="preserve">            BaseSpDefense: r.GetInt32(8),</w:t>
      </w:r>
    </w:p>
    <w:p w14:paraId="1A77F8CE" w14:textId="77777777" w:rsidR="00916C34" w:rsidRDefault="00000000">
      <w:r>
        <w:t xml:space="preserve">            BaseSpeed: r.GetInt32(9)</w:t>
      </w:r>
    </w:p>
    <w:p w14:paraId="0790BDCC" w14:textId="77777777" w:rsidR="00916C34" w:rsidRDefault="00000000">
      <w:r>
        <w:t xml:space="preserve">        );</w:t>
      </w:r>
    </w:p>
    <w:p w14:paraId="56CDEF1C" w14:textId="77777777" w:rsidR="00916C34" w:rsidRDefault="00000000">
      <w:r>
        <w:t xml:space="preserve">    }</w:t>
      </w:r>
    </w:p>
    <w:p w14:paraId="355AE142" w14:textId="77777777" w:rsidR="00916C34" w:rsidRDefault="00000000">
      <w:r>
        <w:t>}</w:t>
      </w:r>
    </w:p>
    <w:p w14:paraId="7A8083E1" w14:textId="77777777" w:rsidR="00916C34" w:rsidRDefault="00000000">
      <w:pPr>
        <w:pStyle w:val="Heading4"/>
      </w:pPr>
      <w:r>
        <w:t>Vitriol.Data\Class1.cs</w:t>
      </w:r>
    </w:p>
    <w:p w14:paraId="2F5045F3" w14:textId="77777777" w:rsidR="00916C34" w:rsidRDefault="00000000">
      <w:r>
        <w:t>namespace Vitriol.Data;</w:t>
      </w:r>
    </w:p>
    <w:p w14:paraId="359854D1" w14:textId="77777777" w:rsidR="00916C34" w:rsidRDefault="00916C34"/>
    <w:p w14:paraId="2FFAB217" w14:textId="77777777" w:rsidR="00916C34" w:rsidRDefault="00000000">
      <w:r>
        <w:t>public class Class1</w:t>
      </w:r>
    </w:p>
    <w:p w14:paraId="3F8EDFDE" w14:textId="77777777" w:rsidR="00916C34" w:rsidRDefault="00000000">
      <w:r>
        <w:t>{</w:t>
      </w:r>
    </w:p>
    <w:p w14:paraId="672F145F" w14:textId="77777777" w:rsidR="00916C34" w:rsidRDefault="00916C34"/>
    <w:p w14:paraId="142D80B8" w14:textId="77777777" w:rsidR="00916C34" w:rsidRDefault="00000000">
      <w:r>
        <w:t>}</w:t>
      </w:r>
    </w:p>
    <w:p w14:paraId="30AFBE27" w14:textId="77777777" w:rsidR="00916C34" w:rsidRDefault="00000000">
      <w:pPr>
        <w:pStyle w:val="Heading4"/>
      </w:pPr>
      <w:r>
        <w:t>Vitriol.Data\Vitriol.Data.csproj</w:t>
      </w:r>
    </w:p>
    <w:p w14:paraId="611EB78E" w14:textId="77777777" w:rsidR="00916C34" w:rsidRDefault="00000000">
      <w:r>
        <w:t>&lt;Project Sdk="Microsoft.NET.Sdk"&gt;</w:t>
      </w:r>
    </w:p>
    <w:p w14:paraId="7274B72C" w14:textId="77777777" w:rsidR="00916C34" w:rsidRDefault="00916C34"/>
    <w:p w14:paraId="02A4051B" w14:textId="77777777" w:rsidR="00916C34" w:rsidRDefault="00000000">
      <w:r>
        <w:t xml:space="preserve">  &lt;ItemGroup&gt;</w:t>
      </w:r>
    </w:p>
    <w:p w14:paraId="6964827F" w14:textId="77777777" w:rsidR="00916C34" w:rsidRDefault="00000000">
      <w:r>
        <w:t xml:space="preserve">    &lt;ProjectReference Include="..\Vitriol.Shared\Vitriol.Shared.csproj" /&gt;</w:t>
      </w:r>
    </w:p>
    <w:p w14:paraId="4FEF29FD" w14:textId="77777777" w:rsidR="00916C34" w:rsidRDefault="00000000">
      <w:r>
        <w:t xml:space="preserve">  &lt;/ItemGroup&gt;</w:t>
      </w:r>
    </w:p>
    <w:p w14:paraId="252AB650" w14:textId="77777777" w:rsidR="00916C34" w:rsidRDefault="00916C34"/>
    <w:p w14:paraId="72A0E803" w14:textId="77777777" w:rsidR="00916C34" w:rsidRDefault="00000000">
      <w:r>
        <w:t xml:space="preserve">  &lt;ItemGroup&gt;</w:t>
      </w:r>
    </w:p>
    <w:p w14:paraId="21F1A9D6" w14:textId="77777777" w:rsidR="00916C34" w:rsidRDefault="00000000">
      <w:r>
        <w:t xml:space="preserve">    &lt;PackageReference Include="Microsoft.Data.Sqlite" Version="10.0.1" /&gt;</w:t>
      </w:r>
    </w:p>
    <w:p w14:paraId="4F0D3C33" w14:textId="77777777" w:rsidR="00916C34" w:rsidRDefault="00000000">
      <w:r>
        <w:t xml:space="preserve">  &lt;/ItemGroup&gt;</w:t>
      </w:r>
    </w:p>
    <w:p w14:paraId="49CB58FA" w14:textId="77777777" w:rsidR="00916C34" w:rsidRDefault="00916C34"/>
    <w:p w14:paraId="1921509B" w14:textId="77777777" w:rsidR="00916C34" w:rsidRDefault="00000000">
      <w:r>
        <w:t xml:space="preserve">  &lt;PropertyGroup&gt;</w:t>
      </w:r>
    </w:p>
    <w:p w14:paraId="2E1DFF5C" w14:textId="77777777" w:rsidR="00916C34" w:rsidRDefault="00000000">
      <w:r>
        <w:t xml:space="preserve">    &lt;TargetFramework&gt;net9.0&lt;/TargetFramework&gt;</w:t>
      </w:r>
    </w:p>
    <w:p w14:paraId="4FDA36FA" w14:textId="77777777" w:rsidR="00916C34" w:rsidRDefault="00000000">
      <w:r>
        <w:t xml:space="preserve">    &lt;ImplicitUsings&gt;enable&lt;/ImplicitUsings&gt;</w:t>
      </w:r>
    </w:p>
    <w:p w14:paraId="017BE466" w14:textId="77777777" w:rsidR="00916C34" w:rsidRDefault="00000000">
      <w:r>
        <w:t xml:space="preserve">    &lt;Nullable&gt;enable&lt;/Nullable&gt;</w:t>
      </w:r>
    </w:p>
    <w:p w14:paraId="08F5CCCA" w14:textId="77777777" w:rsidR="00916C34" w:rsidRDefault="00000000">
      <w:r>
        <w:lastRenderedPageBreak/>
        <w:t xml:space="preserve">  &lt;/PropertyGroup&gt;</w:t>
      </w:r>
    </w:p>
    <w:p w14:paraId="58BE098B" w14:textId="77777777" w:rsidR="00916C34" w:rsidRDefault="00916C34"/>
    <w:p w14:paraId="0D810CA0" w14:textId="77777777" w:rsidR="00916C34" w:rsidRDefault="00000000">
      <w:r>
        <w:t>&lt;/Project&gt;</w:t>
      </w:r>
    </w:p>
    <w:p w14:paraId="2ACE204E" w14:textId="77777777" w:rsidR="00916C34" w:rsidRDefault="00916C34"/>
    <w:p w14:paraId="40BA236F" w14:textId="77777777" w:rsidR="00916C34" w:rsidRDefault="00000000">
      <w:pPr>
        <w:pStyle w:val="Heading2"/>
      </w:pPr>
      <w:r>
        <w:t>Vitriol.Editor</w:t>
      </w:r>
    </w:p>
    <w:p w14:paraId="3FEE1DA9" w14:textId="77777777" w:rsidR="00916C34" w:rsidRDefault="00000000">
      <w:pPr>
        <w:pStyle w:val="Heading4"/>
      </w:pPr>
      <w:r>
        <w:t>Vitriol.Editor\App.xaml</w:t>
      </w:r>
    </w:p>
    <w:p w14:paraId="2CF4A90C" w14:textId="77777777" w:rsidR="00916C34" w:rsidRDefault="00000000">
      <w:r>
        <w:t>&lt;Application x:Class="Vitriol.Editor.App"</w:t>
      </w:r>
    </w:p>
    <w:p w14:paraId="4106043B" w14:textId="77777777" w:rsidR="00916C34" w:rsidRDefault="00000000">
      <w:r>
        <w:t xml:space="preserve">             xmlns="http://schemas.microsoft.com/winfx/2006/xaml/presentation"</w:t>
      </w:r>
    </w:p>
    <w:p w14:paraId="1EDD213B" w14:textId="77777777" w:rsidR="00916C34" w:rsidRDefault="00000000">
      <w:r>
        <w:t xml:space="preserve">             xmlns:x="http://schemas.microsoft.com/winfx/2006/xaml"</w:t>
      </w:r>
    </w:p>
    <w:p w14:paraId="24508716" w14:textId="77777777" w:rsidR="00916C34" w:rsidRDefault="00000000">
      <w:r>
        <w:t xml:space="preserve">             ShutdownMode="OnMainWindowClose"&gt;</w:t>
      </w:r>
    </w:p>
    <w:p w14:paraId="405B28BD" w14:textId="77777777" w:rsidR="00916C34" w:rsidRDefault="00000000">
      <w:r>
        <w:t xml:space="preserve">    &lt;Application.Resources&gt;</w:t>
      </w:r>
    </w:p>
    <w:p w14:paraId="0436BB06" w14:textId="77777777" w:rsidR="00916C34" w:rsidRDefault="00000000">
      <w:r>
        <w:t xml:space="preserve">    &lt;/Application.Resources&gt;</w:t>
      </w:r>
    </w:p>
    <w:p w14:paraId="42B178EC" w14:textId="77777777" w:rsidR="00916C34" w:rsidRDefault="00000000">
      <w:r>
        <w:t>&lt;/Application&gt;</w:t>
      </w:r>
    </w:p>
    <w:p w14:paraId="2D78C1DD" w14:textId="77777777" w:rsidR="00916C34" w:rsidRDefault="00000000">
      <w:pPr>
        <w:pStyle w:val="Heading4"/>
      </w:pPr>
      <w:r>
        <w:t>Vitriol.Editor\App.xaml.cs</w:t>
      </w:r>
    </w:p>
    <w:p w14:paraId="0CB203BF" w14:textId="77777777" w:rsidR="00916C34" w:rsidRDefault="00000000">
      <w:r>
        <w:t>using System;</w:t>
      </w:r>
    </w:p>
    <w:p w14:paraId="24465C4D" w14:textId="77777777" w:rsidR="00916C34" w:rsidRDefault="00000000">
      <w:r>
        <w:t>using System.Windows;</w:t>
      </w:r>
    </w:p>
    <w:p w14:paraId="3A4FCC5E" w14:textId="77777777" w:rsidR="00916C34" w:rsidRDefault="00000000">
      <w:r>
        <w:t>using System.Windows.Threading;</w:t>
      </w:r>
    </w:p>
    <w:p w14:paraId="225FF62F" w14:textId="77777777" w:rsidR="00916C34" w:rsidRDefault="00916C34"/>
    <w:p w14:paraId="56744037" w14:textId="77777777" w:rsidR="00916C34" w:rsidRDefault="00000000">
      <w:r>
        <w:t>namespace Vitriol.Editor;</w:t>
      </w:r>
    </w:p>
    <w:p w14:paraId="44D06156" w14:textId="77777777" w:rsidR="00916C34" w:rsidRDefault="00916C34"/>
    <w:p w14:paraId="0932F48A" w14:textId="77777777" w:rsidR="00916C34" w:rsidRDefault="00000000">
      <w:r>
        <w:t>public partial class App : Application</w:t>
      </w:r>
    </w:p>
    <w:p w14:paraId="02DC12E0" w14:textId="77777777" w:rsidR="00916C34" w:rsidRDefault="00000000">
      <w:r>
        <w:t>{</w:t>
      </w:r>
    </w:p>
    <w:p w14:paraId="4FCCCC74" w14:textId="77777777" w:rsidR="00916C34" w:rsidRDefault="00000000">
      <w:r>
        <w:t xml:space="preserve">    public App()</w:t>
      </w:r>
    </w:p>
    <w:p w14:paraId="7ECC5701" w14:textId="77777777" w:rsidR="00916C34" w:rsidRDefault="00000000">
      <w:r>
        <w:t xml:space="preserve">    {</w:t>
      </w:r>
    </w:p>
    <w:p w14:paraId="0032C28B" w14:textId="77777777" w:rsidR="00916C34" w:rsidRDefault="00000000">
      <w:r>
        <w:t xml:space="preserve">        // Catch UI thread exceptions</w:t>
      </w:r>
    </w:p>
    <w:p w14:paraId="365E07AB" w14:textId="77777777" w:rsidR="00916C34" w:rsidRDefault="00000000">
      <w:r>
        <w:t xml:space="preserve">        DispatcherUnhandledException += (_, e) =&gt;</w:t>
      </w:r>
    </w:p>
    <w:p w14:paraId="5058F54D" w14:textId="77777777" w:rsidR="00916C34" w:rsidRDefault="00000000">
      <w:r>
        <w:t xml:space="preserve">        {</w:t>
      </w:r>
    </w:p>
    <w:p w14:paraId="7FC76C73" w14:textId="77777777" w:rsidR="00916C34" w:rsidRDefault="00000000">
      <w:r>
        <w:t xml:space="preserve">            MessageBox.Show(e.Exception.ToString(), "Vitriol Editor crashed (UI thread)");</w:t>
      </w:r>
    </w:p>
    <w:p w14:paraId="2098840C" w14:textId="77777777" w:rsidR="00916C34" w:rsidRDefault="00000000">
      <w:r>
        <w:lastRenderedPageBreak/>
        <w:t xml:space="preserve">            e.Handled = true;</w:t>
      </w:r>
    </w:p>
    <w:p w14:paraId="160E7509" w14:textId="77777777" w:rsidR="00916C34" w:rsidRDefault="00000000">
      <w:r>
        <w:t xml:space="preserve">            Shutdown(-1);</w:t>
      </w:r>
    </w:p>
    <w:p w14:paraId="43ACA858" w14:textId="77777777" w:rsidR="00916C34" w:rsidRDefault="00000000">
      <w:r>
        <w:t xml:space="preserve">        };</w:t>
      </w:r>
    </w:p>
    <w:p w14:paraId="51C31C26" w14:textId="77777777" w:rsidR="00916C34" w:rsidRDefault="00916C34"/>
    <w:p w14:paraId="451BB206" w14:textId="77777777" w:rsidR="00916C34" w:rsidRDefault="00000000">
      <w:r>
        <w:t xml:space="preserve">        // Catch non-UI exceptions</w:t>
      </w:r>
    </w:p>
    <w:p w14:paraId="52897050" w14:textId="77777777" w:rsidR="00916C34" w:rsidRDefault="00000000">
      <w:r>
        <w:t xml:space="preserve">        AppDomain.CurrentDomain.UnhandledException += (_, e) =&gt;</w:t>
      </w:r>
    </w:p>
    <w:p w14:paraId="7DA6889F" w14:textId="77777777" w:rsidR="00916C34" w:rsidRDefault="00000000">
      <w:r>
        <w:t xml:space="preserve">        {</w:t>
      </w:r>
    </w:p>
    <w:p w14:paraId="78D43A9D" w14:textId="77777777" w:rsidR="00916C34" w:rsidRDefault="00000000">
      <w:r>
        <w:t xml:space="preserve">            MessageBox.Show(e.ExceptionObject?.ToString() ?? "Unknown error",</w:t>
      </w:r>
    </w:p>
    <w:p w14:paraId="00D986CF" w14:textId="77777777" w:rsidR="00916C34" w:rsidRDefault="00000000">
      <w:r>
        <w:t xml:space="preserve">                "Vitriol Editor crashed (AppDomain)");</w:t>
      </w:r>
    </w:p>
    <w:p w14:paraId="34156AB9" w14:textId="77777777" w:rsidR="00916C34" w:rsidRDefault="00000000">
      <w:r>
        <w:t xml:space="preserve">        };</w:t>
      </w:r>
    </w:p>
    <w:p w14:paraId="34AC058A" w14:textId="77777777" w:rsidR="00916C34" w:rsidRDefault="00000000">
      <w:r>
        <w:t xml:space="preserve">    }</w:t>
      </w:r>
    </w:p>
    <w:p w14:paraId="465D454E" w14:textId="77777777" w:rsidR="00916C34" w:rsidRDefault="00916C34"/>
    <w:p w14:paraId="03388C15" w14:textId="77777777" w:rsidR="00916C34" w:rsidRDefault="00000000">
      <w:r>
        <w:t xml:space="preserve">    protected override void OnStartup(StartupEventArgs e)</w:t>
      </w:r>
    </w:p>
    <w:p w14:paraId="2B62A90B" w14:textId="77777777" w:rsidR="00916C34" w:rsidRDefault="00000000">
      <w:r>
        <w:t xml:space="preserve">    {</w:t>
      </w:r>
    </w:p>
    <w:p w14:paraId="02FBD34F" w14:textId="77777777" w:rsidR="00916C34" w:rsidRDefault="00000000">
      <w:r>
        <w:t xml:space="preserve">        base.OnStartup(e);</w:t>
      </w:r>
    </w:p>
    <w:p w14:paraId="11E62CAF" w14:textId="77777777" w:rsidR="00916C34" w:rsidRDefault="00916C34"/>
    <w:p w14:paraId="464CE4C8" w14:textId="77777777" w:rsidR="00916C34" w:rsidRDefault="00000000">
      <w:r>
        <w:t xml:space="preserve">        try</w:t>
      </w:r>
    </w:p>
    <w:p w14:paraId="0EF1A7C6" w14:textId="77777777" w:rsidR="00916C34" w:rsidRDefault="00000000">
      <w:r>
        <w:t xml:space="preserve">        {</w:t>
      </w:r>
    </w:p>
    <w:p w14:paraId="67BE059C" w14:textId="77777777" w:rsidR="00916C34" w:rsidRDefault="00000000">
      <w:r>
        <w:t xml:space="preserve">            // Force-create and show MainWindow so StartupUri issues can't silently exit the app</w:t>
      </w:r>
    </w:p>
    <w:p w14:paraId="7FEA11BA" w14:textId="77777777" w:rsidR="00916C34" w:rsidRDefault="00000000">
      <w:r>
        <w:t xml:space="preserve">            var window = new MainWindow();</w:t>
      </w:r>
    </w:p>
    <w:p w14:paraId="51B70787" w14:textId="77777777" w:rsidR="00916C34" w:rsidRDefault="00000000">
      <w:r>
        <w:t xml:space="preserve">            MainWindow = window;</w:t>
      </w:r>
    </w:p>
    <w:p w14:paraId="75A8A2BA" w14:textId="77777777" w:rsidR="00916C34" w:rsidRDefault="00000000">
      <w:r>
        <w:t xml:space="preserve">            window.Show();</w:t>
      </w:r>
    </w:p>
    <w:p w14:paraId="6177ADDB" w14:textId="77777777" w:rsidR="00916C34" w:rsidRDefault="00000000">
      <w:r>
        <w:t xml:space="preserve">        }</w:t>
      </w:r>
    </w:p>
    <w:p w14:paraId="4755A72A" w14:textId="77777777" w:rsidR="00916C34" w:rsidRDefault="00000000">
      <w:r>
        <w:t xml:space="preserve">        catch (Exception ex)</w:t>
      </w:r>
    </w:p>
    <w:p w14:paraId="3BFAD2B8" w14:textId="77777777" w:rsidR="00916C34" w:rsidRDefault="00000000">
      <w:r>
        <w:t xml:space="preserve">        {</w:t>
      </w:r>
    </w:p>
    <w:p w14:paraId="2072BC3B" w14:textId="77777777" w:rsidR="00916C34" w:rsidRDefault="00000000">
      <w:r>
        <w:t xml:space="preserve">            MessageBox.Show(ex.ToString(), "Vitriol Editor failed during startup");</w:t>
      </w:r>
    </w:p>
    <w:p w14:paraId="6CABDFAC" w14:textId="77777777" w:rsidR="00916C34" w:rsidRDefault="00000000">
      <w:r>
        <w:t xml:space="preserve">            Shutdown(-1);</w:t>
      </w:r>
    </w:p>
    <w:p w14:paraId="18B0CB30" w14:textId="77777777" w:rsidR="00916C34" w:rsidRDefault="00000000">
      <w:r>
        <w:lastRenderedPageBreak/>
        <w:t xml:space="preserve">        }</w:t>
      </w:r>
    </w:p>
    <w:p w14:paraId="516FB419" w14:textId="77777777" w:rsidR="00916C34" w:rsidRDefault="00000000">
      <w:r>
        <w:t xml:space="preserve">    }</w:t>
      </w:r>
    </w:p>
    <w:p w14:paraId="455CFDBF" w14:textId="77777777" w:rsidR="00916C34" w:rsidRDefault="00000000">
      <w:r>
        <w:t>}</w:t>
      </w:r>
    </w:p>
    <w:p w14:paraId="1B7F59FC" w14:textId="77777777" w:rsidR="00916C34" w:rsidRDefault="00000000">
      <w:pPr>
        <w:pStyle w:val="Heading4"/>
      </w:pPr>
      <w:r>
        <w:t>Vitriol.Editor\AssemblyInfo.cs</w:t>
      </w:r>
    </w:p>
    <w:p w14:paraId="7FABEAF7" w14:textId="77777777" w:rsidR="00916C34" w:rsidRDefault="00000000">
      <w:r>
        <w:t>using System.Windows;</w:t>
      </w:r>
    </w:p>
    <w:p w14:paraId="0161FE72" w14:textId="77777777" w:rsidR="00916C34" w:rsidRDefault="00916C34"/>
    <w:p w14:paraId="276B0081" w14:textId="77777777" w:rsidR="00916C34" w:rsidRDefault="00000000">
      <w:r>
        <w:t>[assembly:ThemeInfo(</w:t>
      </w:r>
    </w:p>
    <w:p w14:paraId="4EFF2B55" w14:textId="77777777" w:rsidR="00916C34" w:rsidRDefault="00000000">
      <w:r>
        <w:t xml:space="preserve">    ResourceDictionaryLocation.None,            //where theme specific resource dictionaries are located</w:t>
      </w:r>
    </w:p>
    <w:p w14:paraId="2E2E3263" w14:textId="77777777" w:rsidR="00916C34" w:rsidRDefault="00000000">
      <w:r>
        <w:t xml:space="preserve">                                                //(used if a resource is not found in the page,</w:t>
      </w:r>
    </w:p>
    <w:p w14:paraId="3D4FBB4F" w14:textId="77777777" w:rsidR="00916C34" w:rsidRDefault="00000000">
      <w:r>
        <w:t xml:space="preserve">                                                // or application resource dictionaries)</w:t>
      </w:r>
    </w:p>
    <w:p w14:paraId="36D19A25" w14:textId="77777777" w:rsidR="00916C34" w:rsidRDefault="00000000">
      <w:r>
        <w:t xml:space="preserve">    ResourceDictionaryLocation.SourceAssembly   //where the generic resource dictionary is located</w:t>
      </w:r>
    </w:p>
    <w:p w14:paraId="22134C1E" w14:textId="77777777" w:rsidR="00916C34" w:rsidRDefault="00000000">
      <w:r>
        <w:t xml:space="preserve">                                                //(used if a resource is not found in the page,</w:t>
      </w:r>
    </w:p>
    <w:p w14:paraId="595BEA19" w14:textId="77777777" w:rsidR="00916C34" w:rsidRDefault="00000000">
      <w:r>
        <w:t xml:space="preserve">                                                // app, or any theme specific resource dictionaries)</w:t>
      </w:r>
    </w:p>
    <w:p w14:paraId="36309AB2" w14:textId="77777777" w:rsidR="00916C34" w:rsidRDefault="00000000">
      <w:r>
        <w:t>)]</w:t>
      </w:r>
    </w:p>
    <w:p w14:paraId="01AB81CC" w14:textId="77777777" w:rsidR="00916C34" w:rsidRDefault="00000000">
      <w:pPr>
        <w:pStyle w:val="Heading4"/>
      </w:pPr>
      <w:r>
        <w:t>Vitriol.Editor\MainWindow.xaml</w:t>
      </w:r>
    </w:p>
    <w:p w14:paraId="2B9F2E80" w14:textId="77777777" w:rsidR="00916C34" w:rsidRDefault="00000000">
      <w:r>
        <w:t>&lt;Window x:Class="Vitriol.Editor.MainWindow"</w:t>
      </w:r>
    </w:p>
    <w:p w14:paraId="14C7B19B" w14:textId="77777777" w:rsidR="00916C34" w:rsidRDefault="00000000">
      <w:r>
        <w:t xml:space="preserve">        xmlns="http://schemas.microsoft.com/winfx/2006/xaml/presentation"</w:t>
      </w:r>
    </w:p>
    <w:p w14:paraId="4BF54E44" w14:textId="77777777" w:rsidR="00916C34" w:rsidRDefault="00000000">
      <w:r>
        <w:t xml:space="preserve">        xmlns:x="http://schemas.microsoft.com/winfx/2006/xaml"</w:t>
      </w:r>
    </w:p>
    <w:p w14:paraId="1CC86112" w14:textId="77777777" w:rsidR="00916C34" w:rsidRDefault="00000000">
      <w:r>
        <w:t xml:space="preserve">        Title="Vitriol Editor"</w:t>
      </w:r>
    </w:p>
    <w:p w14:paraId="4E40A543" w14:textId="77777777" w:rsidR="00916C34" w:rsidRDefault="00000000">
      <w:r>
        <w:t xml:space="preserve">        Height="720"</w:t>
      </w:r>
    </w:p>
    <w:p w14:paraId="2110DE3F" w14:textId="77777777" w:rsidR="00916C34" w:rsidRDefault="00000000">
      <w:r>
        <w:t xml:space="preserve">        Width="1280"</w:t>
      </w:r>
    </w:p>
    <w:p w14:paraId="1F2AE7BD" w14:textId="77777777" w:rsidR="00916C34" w:rsidRDefault="00000000">
      <w:r>
        <w:t xml:space="preserve">        WindowState="Maximized"</w:t>
      </w:r>
    </w:p>
    <w:p w14:paraId="4C08F0C3" w14:textId="77777777" w:rsidR="00916C34" w:rsidRDefault="00000000">
      <w:r>
        <w:t xml:space="preserve">        WindowStartupLocation="CenterScreen"&gt;</w:t>
      </w:r>
    </w:p>
    <w:p w14:paraId="0E093E09" w14:textId="77777777" w:rsidR="00916C34" w:rsidRDefault="00916C34"/>
    <w:p w14:paraId="139DA6E7" w14:textId="77777777" w:rsidR="00916C34" w:rsidRDefault="00000000">
      <w:r>
        <w:t xml:space="preserve">    &lt;Grid Margin="12"&gt;</w:t>
      </w:r>
    </w:p>
    <w:p w14:paraId="2218B846" w14:textId="77777777" w:rsidR="00916C34" w:rsidRDefault="00000000">
      <w:r>
        <w:t xml:space="preserve">        &lt;Grid.RowDefinitions&gt;</w:t>
      </w:r>
    </w:p>
    <w:p w14:paraId="29620C6E" w14:textId="77777777" w:rsidR="00916C34" w:rsidRDefault="00000000">
      <w:r>
        <w:t xml:space="preserve">            &lt;RowDefinition Height="Auto"/&gt;</w:t>
      </w:r>
    </w:p>
    <w:p w14:paraId="318397E0" w14:textId="77777777" w:rsidR="00916C34" w:rsidRDefault="00000000">
      <w:r>
        <w:lastRenderedPageBreak/>
        <w:t xml:space="preserve">            &lt;RowDefinition Height="Auto"/&gt;</w:t>
      </w:r>
    </w:p>
    <w:p w14:paraId="206643E5" w14:textId="77777777" w:rsidR="00916C34" w:rsidRDefault="00000000">
      <w:r>
        <w:t xml:space="preserve">            &lt;RowDefinition Height="*"/&gt;</w:t>
      </w:r>
    </w:p>
    <w:p w14:paraId="0E4761AA" w14:textId="77777777" w:rsidR="00916C34" w:rsidRDefault="00000000">
      <w:r>
        <w:t xml:space="preserve">        &lt;/Grid.RowDefinitions&gt;</w:t>
      </w:r>
    </w:p>
    <w:p w14:paraId="637A7672" w14:textId="77777777" w:rsidR="00916C34" w:rsidRDefault="00916C34"/>
    <w:p w14:paraId="6C1EDC63" w14:textId="77777777" w:rsidR="00916C34" w:rsidRDefault="00000000">
      <w:r>
        <w:t xml:space="preserve">        &lt;WrapPanel Orientation="Horizontal" Margin="0,0,0,8" VerticalAlignment="Center"&gt;</w:t>
      </w:r>
    </w:p>
    <w:p w14:paraId="76F9AE29" w14:textId="77777777" w:rsidR="00916C34" w:rsidRDefault="00916C34"/>
    <w:p w14:paraId="639B3FD2" w14:textId="77777777" w:rsidR="00916C34" w:rsidRDefault="00000000">
      <w:r>
        <w:t xml:space="preserve">            &lt;Button Width="160" Height="32" Margin="0,0,8,0" Click="OnInitClick"&gt;</w:t>
      </w:r>
    </w:p>
    <w:p w14:paraId="55EC4EE7" w14:textId="77777777" w:rsidR="00916C34" w:rsidRDefault="00000000">
      <w:r>
        <w:t xml:space="preserve">                Init Project DB</w:t>
      </w:r>
    </w:p>
    <w:p w14:paraId="659BD82C" w14:textId="77777777" w:rsidR="00916C34" w:rsidRDefault="00000000">
      <w:r>
        <w:t xml:space="preserve">            &lt;/Button&gt;</w:t>
      </w:r>
    </w:p>
    <w:p w14:paraId="26C0EB2D" w14:textId="77777777" w:rsidR="00916C34" w:rsidRDefault="00916C34"/>
    <w:p w14:paraId="520AD2FF" w14:textId="77777777" w:rsidR="00916C34" w:rsidRDefault="00000000">
      <w:r>
        <w:t xml:space="preserve">            &lt;Border BorderBrush="#444" BorderThickness="1" CornerRadius="4" Padding="8,6" Margin="0,0,8,0"&gt;</w:t>
      </w:r>
    </w:p>
    <w:p w14:paraId="044D5C94" w14:textId="77777777" w:rsidR="00916C34" w:rsidRDefault="00000000">
      <w:r>
        <w:t xml:space="preserve">                &lt;StackPanel Orientation="Horizontal"&gt;</w:t>
      </w:r>
    </w:p>
    <w:p w14:paraId="26E5485F" w14:textId="77777777" w:rsidR="00916C34" w:rsidRDefault="00916C34"/>
    <w:p w14:paraId="45163D9A" w14:textId="77777777" w:rsidR="00916C34" w:rsidRDefault="00000000">
      <w:r>
        <w:t xml:space="preserve">                    &lt;TextBlock Text="Map Size:" VerticalAlignment="Center" Margin="0,0,8,0"/&gt;</w:t>
      </w:r>
    </w:p>
    <w:p w14:paraId="014615AA" w14:textId="77777777" w:rsidR="00916C34" w:rsidRDefault="00000000">
      <w:r>
        <w:t xml:space="preserve">                    &lt;TextBlock Text="W" VerticalAlignment="Center" Margin="0,0,4,0"/&gt;</w:t>
      </w:r>
    </w:p>
    <w:p w14:paraId="78B9D0A1" w14:textId="77777777" w:rsidR="00916C34" w:rsidRDefault="00000000">
      <w:r>
        <w:t xml:space="preserve">                    &lt;TextBox Name="MapWidthBox" Width="70" Height="24" Text="300" Margin="0,0,10,0"/&gt;</w:t>
      </w:r>
    </w:p>
    <w:p w14:paraId="0B85A156" w14:textId="77777777" w:rsidR="00916C34" w:rsidRDefault="00000000">
      <w:r>
        <w:t xml:space="preserve">                    &lt;TextBlock Text="H" VerticalAlignment="Center" Margin="0,0,4,0"/&gt;</w:t>
      </w:r>
    </w:p>
    <w:p w14:paraId="208B0E07" w14:textId="77777777" w:rsidR="00916C34" w:rsidRDefault="00000000">
      <w:r>
        <w:t xml:space="preserve">                    &lt;TextBox Name="MapHeightBox" Width="70" Height="24" Text="200" Margin="0,0,10,0"/&gt;</w:t>
      </w:r>
    </w:p>
    <w:p w14:paraId="11A5D559" w14:textId="77777777" w:rsidR="00916C34" w:rsidRDefault="00916C34"/>
    <w:p w14:paraId="21F670A8" w14:textId="77777777" w:rsidR="00916C34" w:rsidRDefault="00000000">
      <w:r>
        <w:t xml:space="preserve">                    &lt;Button Width="180" Height="28" Click="OnCreateSampleMapClick"&gt;</w:t>
      </w:r>
    </w:p>
    <w:p w14:paraId="064C8ECA" w14:textId="77777777" w:rsidR="00916C34" w:rsidRDefault="00000000">
      <w:r>
        <w:t xml:space="preserve">                        Create Sample Map</w:t>
      </w:r>
    </w:p>
    <w:p w14:paraId="420E7FE0" w14:textId="77777777" w:rsidR="00916C34" w:rsidRDefault="00000000">
      <w:r>
        <w:t xml:space="preserve">                    &lt;/Button&gt;</w:t>
      </w:r>
    </w:p>
    <w:p w14:paraId="414C7976" w14:textId="77777777" w:rsidR="00916C34" w:rsidRDefault="00916C34"/>
    <w:p w14:paraId="2DDC697A" w14:textId="77777777" w:rsidR="00916C34" w:rsidRDefault="00000000">
      <w:r>
        <w:t xml:space="preserve">                    &lt;!-- NEW: Create New Map --&gt;</w:t>
      </w:r>
    </w:p>
    <w:p w14:paraId="7BC73D57" w14:textId="77777777" w:rsidR="00916C34" w:rsidRDefault="00000000">
      <w:r>
        <w:t xml:space="preserve">                    &lt;Button Width="160" Height="28" Margin="8,0,0,0" Click="OnCreateNewMapClick"&gt;</w:t>
      </w:r>
    </w:p>
    <w:p w14:paraId="25893283" w14:textId="77777777" w:rsidR="00916C34" w:rsidRDefault="00000000">
      <w:r>
        <w:lastRenderedPageBreak/>
        <w:t xml:space="preserve">                        Create New Map</w:t>
      </w:r>
    </w:p>
    <w:p w14:paraId="1B638177" w14:textId="77777777" w:rsidR="00916C34" w:rsidRDefault="00000000">
      <w:r>
        <w:t xml:space="preserve">                    &lt;/Button&gt;</w:t>
      </w:r>
    </w:p>
    <w:p w14:paraId="536A7CB5" w14:textId="77777777" w:rsidR="00916C34" w:rsidRDefault="00916C34"/>
    <w:p w14:paraId="373F1AB9" w14:textId="77777777" w:rsidR="00916C34" w:rsidRDefault="00000000">
      <w:r>
        <w:t xml:space="preserve">                    &lt;Button Width="140" Height="28" Margin="8,0,0,0" Click="OnLoadMapClick"&gt;</w:t>
      </w:r>
    </w:p>
    <w:p w14:paraId="0AF1056D" w14:textId="77777777" w:rsidR="00916C34" w:rsidRDefault="00000000">
      <w:r>
        <w:t xml:space="preserve">                        Load Map</w:t>
      </w:r>
    </w:p>
    <w:p w14:paraId="5B69CE62" w14:textId="77777777" w:rsidR="00916C34" w:rsidRDefault="00000000">
      <w:r>
        <w:t xml:space="preserve">                    &lt;/Button&gt;</w:t>
      </w:r>
    </w:p>
    <w:p w14:paraId="051F70C1" w14:textId="77777777" w:rsidR="00916C34" w:rsidRDefault="00916C34"/>
    <w:p w14:paraId="223545DA" w14:textId="77777777" w:rsidR="00916C34" w:rsidRDefault="00000000">
      <w:r>
        <w:t xml:space="preserve">                    &lt;!-- NEW: Save Map --&gt;</w:t>
      </w:r>
    </w:p>
    <w:p w14:paraId="70C57656" w14:textId="77777777" w:rsidR="00916C34" w:rsidRDefault="00000000">
      <w:r>
        <w:t xml:space="preserve">                    &lt;Button Width="120" Height="28" Margin="8,0,0,0" Click="OnSaveMapClick"&gt;</w:t>
      </w:r>
    </w:p>
    <w:p w14:paraId="6259BFA5" w14:textId="77777777" w:rsidR="00916C34" w:rsidRDefault="00000000">
      <w:r>
        <w:t xml:space="preserve">                        Save</w:t>
      </w:r>
    </w:p>
    <w:p w14:paraId="281A0744" w14:textId="77777777" w:rsidR="00916C34" w:rsidRDefault="00000000">
      <w:r>
        <w:t xml:space="preserve">                    &lt;/Button&gt;</w:t>
      </w:r>
    </w:p>
    <w:p w14:paraId="09958BE1" w14:textId="77777777" w:rsidR="00916C34" w:rsidRDefault="00916C34"/>
    <w:p w14:paraId="4923F7DA" w14:textId="77777777" w:rsidR="00916C34" w:rsidRDefault="00000000">
      <w:r>
        <w:t xml:space="preserve">                &lt;/StackPanel&gt;</w:t>
      </w:r>
    </w:p>
    <w:p w14:paraId="03E83A1E" w14:textId="77777777" w:rsidR="00916C34" w:rsidRDefault="00000000">
      <w:r>
        <w:t xml:space="preserve">            &lt;/Border&gt;</w:t>
      </w:r>
    </w:p>
    <w:p w14:paraId="7F0A5528" w14:textId="77777777" w:rsidR="00916C34" w:rsidRDefault="00916C34"/>
    <w:p w14:paraId="4A71CB94" w14:textId="77777777" w:rsidR="00916C34" w:rsidRDefault="00000000">
      <w:r>
        <w:t xml:space="preserve">            &lt;Separator Width="12" Opacity="0"/&gt;</w:t>
      </w:r>
    </w:p>
    <w:p w14:paraId="0A9BC3E9" w14:textId="77777777" w:rsidR="00916C34" w:rsidRDefault="00916C34"/>
    <w:p w14:paraId="14B77EA4" w14:textId="77777777" w:rsidR="00916C34" w:rsidRDefault="00000000">
      <w:r>
        <w:t xml:space="preserve">            &lt;Button Width="90" Height="32" Margin="0,0,6,0" Click="OnZoomOutClick"&gt;Zoom -&lt;/Button&gt;</w:t>
      </w:r>
    </w:p>
    <w:p w14:paraId="5E820782" w14:textId="77777777" w:rsidR="00916C34" w:rsidRDefault="00000000">
      <w:r>
        <w:t xml:space="preserve">            &lt;Button Width="90" Height="32" Margin="0,0,6,0" Click="OnZoomResetClick"&gt;Reset&lt;/Button&gt;</w:t>
      </w:r>
    </w:p>
    <w:p w14:paraId="3D66ED54" w14:textId="77777777" w:rsidR="00916C34" w:rsidRDefault="00000000">
      <w:r>
        <w:t xml:space="preserve">            &lt;Button Width="90" Height="32" Click="OnZoomInClick"&gt;Zoom +&lt;/Button&gt;</w:t>
      </w:r>
    </w:p>
    <w:p w14:paraId="30AB86F5" w14:textId="77777777" w:rsidR="00916C34" w:rsidRDefault="00916C34"/>
    <w:p w14:paraId="3F653DDF" w14:textId="77777777" w:rsidR="00916C34" w:rsidRDefault="00000000">
      <w:r>
        <w:t xml:space="preserve">            &lt;TextBlock Margin="16,6,0,0"</w:t>
      </w:r>
    </w:p>
    <w:p w14:paraId="2A0357D3" w14:textId="77777777" w:rsidR="00916C34" w:rsidRDefault="00000000">
      <w:r>
        <w:t xml:space="preserve">                       Foreground="#666"</w:t>
      </w:r>
    </w:p>
    <w:p w14:paraId="5D4CFBE3" w14:textId="77777777" w:rsidR="00916C34" w:rsidRDefault="00000000">
      <w:r>
        <w:t xml:space="preserve">                       VerticalAlignment="Center"</w:t>
      </w:r>
    </w:p>
    <w:p w14:paraId="6D68232E" w14:textId="77777777" w:rsidR="00916C34" w:rsidRDefault="00000000">
      <w:r>
        <w:t xml:space="preserve">                       Text="Playtest: F5 toggle, WASD/Arrows move, E/Enter interact, Esc exit"/&gt;</w:t>
      </w:r>
    </w:p>
    <w:p w14:paraId="4F1A953E" w14:textId="77777777" w:rsidR="00916C34" w:rsidRDefault="00000000">
      <w:r>
        <w:t xml:space="preserve">        &lt;/WrapPanel&gt;</w:t>
      </w:r>
    </w:p>
    <w:p w14:paraId="49DC5D57" w14:textId="77777777" w:rsidR="00916C34" w:rsidRDefault="00916C34"/>
    <w:p w14:paraId="25F5A913" w14:textId="77777777" w:rsidR="00916C34" w:rsidRDefault="00000000">
      <w:r>
        <w:t xml:space="preserve">        &lt;DockPanel Grid.Row="1" Margin="0,0,0,8"&gt;</w:t>
      </w:r>
    </w:p>
    <w:p w14:paraId="5C6408E7" w14:textId="77777777" w:rsidR="00916C34" w:rsidRDefault="00000000">
      <w:r>
        <w:t xml:space="preserve">            &lt;TextBlock Name="StatusText"</w:t>
      </w:r>
    </w:p>
    <w:p w14:paraId="04B67F4E" w14:textId="77777777" w:rsidR="00916C34" w:rsidRDefault="00000000">
      <w:r>
        <w:t xml:space="preserve">                       FontSize="14"</w:t>
      </w:r>
    </w:p>
    <w:p w14:paraId="683E90B3" w14:textId="77777777" w:rsidR="00916C34" w:rsidRDefault="00000000">
      <w:r>
        <w:t xml:space="preserve">                       DockPanel.Dock="Left"</w:t>
      </w:r>
    </w:p>
    <w:p w14:paraId="43421A2A" w14:textId="77777777" w:rsidR="00916C34" w:rsidRDefault="00000000">
      <w:r>
        <w:t xml:space="preserve">                       TextTrimming="CharacterEllipsis"/&gt;</w:t>
      </w:r>
    </w:p>
    <w:p w14:paraId="59F28FC1" w14:textId="77777777" w:rsidR="00916C34" w:rsidRDefault="00916C34"/>
    <w:p w14:paraId="4981B86D" w14:textId="77777777" w:rsidR="00916C34" w:rsidRDefault="00000000">
      <w:r>
        <w:t xml:space="preserve">            &lt;TextBlock Name="ZoomText"</w:t>
      </w:r>
    </w:p>
    <w:p w14:paraId="108D1B39" w14:textId="77777777" w:rsidR="00916C34" w:rsidRDefault="00000000">
      <w:r>
        <w:t xml:space="preserve">                       FontSize="14"</w:t>
      </w:r>
    </w:p>
    <w:p w14:paraId="105A0338" w14:textId="77777777" w:rsidR="00916C34" w:rsidRDefault="00000000">
      <w:r>
        <w:t xml:space="preserve">                       DockPanel.Dock="Right"</w:t>
      </w:r>
    </w:p>
    <w:p w14:paraId="683A46F2" w14:textId="77777777" w:rsidR="00916C34" w:rsidRDefault="00000000">
      <w:r>
        <w:t xml:space="preserve">                       Margin="12,0,0,0"/&gt;</w:t>
      </w:r>
    </w:p>
    <w:p w14:paraId="1EC09652" w14:textId="77777777" w:rsidR="00916C34" w:rsidRDefault="00916C34"/>
    <w:p w14:paraId="5D538A8C" w14:textId="77777777" w:rsidR="00916C34" w:rsidRDefault="00000000">
      <w:r>
        <w:t xml:space="preserve">            &lt;TextBlock Name="MouseText"</w:t>
      </w:r>
    </w:p>
    <w:p w14:paraId="68F716FE" w14:textId="77777777" w:rsidR="00916C34" w:rsidRDefault="00000000">
      <w:r>
        <w:t xml:space="preserve">                       FontSize="14"</w:t>
      </w:r>
    </w:p>
    <w:p w14:paraId="6A39EAF5" w14:textId="77777777" w:rsidR="00916C34" w:rsidRDefault="00000000">
      <w:r>
        <w:t xml:space="preserve">                       DockPanel.Dock="Right"/&gt;</w:t>
      </w:r>
    </w:p>
    <w:p w14:paraId="4AF7AD4B" w14:textId="77777777" w:rsidR="00916C34" w:rsidRDefault="00000000">
      <w:r>
        <w:t xml:space="preserve">        &lt;/DockPanel&gt;</w:t>
      </w:r>
    </w:p>
    <w:p w14:paraId="1ABFEC7E" w14:textId="77777777" w:rsidR="00916C34" w:rsidRDefault="00916C34"/>
    <w:p w14:paraId="4FE053DF" w14:textId="77777777" w:rsidR="00916C34" w:rsidRDefault="00000000">
      <w:r>
        <w:t xml:space="preserve">        &lt;Grid Grid.Row="2"&gt;</w:t>
      </w:r>
    </w:p>
    <w:p w14:paraId="6BFE7165" w14:textId="77777777" w:rsidR="00916C34" w:rsidRDefault="00000000">
      <w:r>
        <w:t xml:space="preserve">            &lt;Grid.ColumnDefinitions&gt;</w:t>
      </w:r>
    </w:p>
    <w:p w14:paraId="1B51124D" w14:textId="77777777" w:rsidR="00916C34" w:rsidRDefault="00000000">
      <w:r>
        <w:t xml:space="preserve">                &lt;ColumnDefinition Width="360"/&gt;</w:t>
      </w:r>
    </w:p>
    <w:p w14:paraId="1037C8F3" w14:textId="77777777" w:rsidR="00916C34" w:rsidRDefault="00000000">
      <w:r>
        <w:t xml:space="preserve">                &lt;ColumnDefinition Width="12"/&gt;</w:t>
      </w:r>
    </w:p>
    <w:p w14:paraId="4724D5DD" w14:textId="77777777" w:rsidR="00916C34" w:rsidRDefault="00000000">
      <w:r>
        <w:t xml:space="preserve">                &lt;ColumnDefinition Width="*"/&gt;</w:t>
      </w:r>
    </w:p>
    <w:p w14:paraId="6B2D52FA" w14:textId="77777777" w:rsidR="00916C34" w:rsidRDefault="00000000">
      <w:r>
        <w:t xml:space="preserve">            &lt;/Grid.ColumnDefinitions&gt;</w:t>
      </w:r>
    </w:p>
    <w:p w14:paraId="44D53CE7" w14:textId="77777777" w:rsidR="00916C34" w:rsidRDefault="00916C34"/>
    <w:p w14:paraId="438E3BF7" w14:textId="77777777" w:rsidR="00916C34" w:rsidRDefault="00000000">
      <w:r>
        <w:t xml:space="preserve">            &lt;Border Grid.Column="0" BorderBrush="Gray" BorderThickness="1" CornerRadius="4" Padding="10"&gt;</w:t>
      </w:r>
    </w:p>
    <w:p w14:paraId="429F4899" w14:textId="77777777" w:rsidR="00916C34" w:rsidRDefault="00000000">
      <w:r>
        <w:t xml:space="preserve">                &lt;ScrollViewer VerticalScrollBarVisibility="Auto"</w:t>
      </w:r>
    </w:p>
    <w:p w14:paraId="73B0F590" w14:textId="77777777" w:rsidR="00916C34" w:rsidRDefault="00000000">
      <w:r>
        <w:t xml:space="preserve">                              HorizontalScrollBarVisibility="Disabled"</w:t>
      </w:r>
    </w:p>
    <w:p w14:paraId="66C9894D" w14:textId="77777777" w:rsidR="00916C34" w:rsidRDefault="00000000">
      <w:r>
        <w:lastRenderedPageBreak/>
        <w:t xml:space="preserve">                              IsManipulationEnabled="True"</w:t>
      </w:r>
    </w:p>
    <w:p w14:paraId="5CA52FB4" w14:textId="77777777" w:rsidR="00916C34" w:rsidRDefault="00000000">
      <w:r>
        <w:t xml:space="preserve">                              ScrollViewer.PanningMode="VerticalOnly"</w:t>
      </w:r>
    </w:p>
    <w:p w14:paraId="4823F956" w14:textId="77777777" w:rsidR="00916C34" w:rsidRDefault="00000000">
      <w:r>
        <w:t xml:space="preserve">                              ScrollViewer.CanContentScroll="False"</w:t>
      </w:r>
    </w:p>
    <w:p w14:paraId="27213621" w14:textId="77777777" w:rsidR="00916C34" w:rsidRDefault="00000000">
      <w:r>
        <w:t xml:space="preserve">                              Stylus.IsPressAndHoldEnabled="False"</w:t>
      </w:r>
    </w:p>
    <w:p w14:paraId="40265A51" w14:textId="77777777" w:rsidR="00916C34" w:rsidRDefault="00000000">
      <w:r>
        <w:t xml:space="preserve">                              Stylus.IsFlicksEnabled="False"&gt;</w:t>
      </w:r>
    </w:p>
    <w:p w14:paraId="1A63B676" w14:textId="77777777" w:rsidR="00916C34" w:rsidRDefault="00916C34"/>
    <w:p w14:paraId="7E5B88F5" w14:textId="77777777" w:rsidR="00916C34" w:rsidRDefault="00000000">
      <w:r>
        <w:t xml:space="preserve">                    &lt;StackPanel&gt;</w:t>
      </w:r>
    </w:p>
    <w:p w14:paraId="18A212C5" w14:textId="77777777" w:rsidR="00916C34" w:rsidRDefault="00916C34"/>
    <w:p w14:paraId="1CB6DB79" w14:textId="77777777" w:rsidR="00916C34" w:rsidRDefault="00000000">
      <w:r>
        <w:t xml:space="preserve">                        &lt;TextBlock FontSize="16" FontWeight="SemiBold" Text="Tools" Margin="0,0,0,8"/&gt;</w:t>
      </w:r>
    </w:p>
    <w:p w14:paraId="2E0E6482" w14:textId="77777777" w:rsidR="00916C34" w:rsidRDefault="00916C34"/>
    <w:p w14:paraId="7932A7DD" w14:textId="77777777" w:rsidR="00916C34" w:rsidRDefault="00000000">
      <w:r>
        <w:t xml:space="preserve">                        &lt;StackPanel Orientation="Horizontal" Margin="0,0,0,10"&gt;</w:t>
      </w:r>
    </w:p>
    <w:p w14:paraId="275EC4EB" w14:textId="77777777" w:rsidR="00916C34" w:rsidRDefault="00000000">
      <w:r>
        <w:t xml:space="preserve">                            &lt;TextBlock Text="Edit Mode:" VerticalAlignment="Center" Margin="0,0,8,0"/&gt;</w:t>
      </w:r>
    </w:p>
    <w:p w14:paraId="79B53A1E" w14:textId="77777777" w:rsidR="00916C34" w:rsidRDefault="00000000">
      <w:r>
        <w:t xml:space="preserve">                            &lt;RadioButton Name="ModeTiles"</w:t>
      </w:r>
    </w:p>
    <w:p w14:paraId="38838D6E" w14:textId="77777777" w:rsidR="00916C34" w:rsidRDefault="00000000">
      <w:r>
        <w:t xml:space="preserve">                                         Content="Tiles"</w:t>
      </w:r>
    </w:p>
    <w:p w14:paraId="29D58A9B" w14:textId="77777777" w:rsidR="00916C34" w:rsidRDefault="00000000">
      <w:r>
        <w:t xml:space="preserve">                                         IsChecked="True"</w:t>
      </w:r>
    </w:p>
    <w:p w14:paraId="00332764" w14:textId="77777777" w:rsidR="00916C34" w:rsidRDefault="00000000">
      <w:r>
        <w:t xml:space="preserve">                                         Margin="0,0,10,0"</w:t>
      </w:r>
    </w:p>
    <w:p w14:paraId="457ADAF4" w14:textId="77777777" w:rsidR="00916C34" w:rsidRDefault="00000000">
      <w:r>
        <w:t xml:space="preserve">                                         Checked="OnModeChanged"/&gt;</w:t>
      </w:r>
    </w:p>
    <w:p w14:paraId="152EA241" w14:textId="77777777" w:rsidR="00916C34" w:rsidRDefault="00000000">
      <w:r>
        <w:t xml:space="preserve">                            &lt;RadioButton Name="ModeCollision"</w:t>
      </w:r>
    </w:p>
    <w:p w14:paraId="391350C9" w14:textId="77777777" w:rsidR="00916C34" w:rsidRDefault="00000000">
      <w:r>
        <w:t xml:space="preserve">                                         Content="Collision"</w:t>
      </w:r>
    </w:p>
    <w:p w14:paraId="350EF933" w14:textId="77777777" w:rsidR="00916C34" w:rsidRDefault="00000000">
      <w:r>
        <w:t xml:space="preserve">                                         Margin="0,0,10,0"</w:t>
      </w:r>
    </w:p>
    <w:p w14:paraId="1A7AECA0" w14:textId="77777777" w:rsidR="00916C34" w:rsidRDefault="00000000">
      <w:r>
        <w:t xml:space="preserve">                                         Checked="OnModeChanged"/&gt;</w:t>
      </w:r>
    </w:p>
    <w:p w14:paraId="78D47A75" w14:textId="77777777" w:rsidR="00916C34" w:rsidRDefault="00000000">
      <w:r>
        <w:t xml:space="preserve">                            &lt;RadioButton Name="ModeEvents"</w:t>
      </w:r>
    </w:p>
    <w:p w14:paraId="0A6ACD86" w14:textId="77777777" w:rsidR="00916C34" w:rsidRDefault="00000000">
      <w:r>
        <w:t xml:space="preserve">                                         Content="Events"</w:t>
      </w:r>
    </w:p>
    <w:p w14:paraId="3E5B3A43" w14:textId="77777777" w:rsidR="00916C34" w:rsidRDefault="00000000">
      <w:r>
        <w:t xml:space="preserve">                                         Checked="OnModeChanged"/&gt;</w:t>
      </w:r>
    </w:p>
    <w:p w14:paraId="4CD6F91A" w14:textId="77777777" w:rsidR="00916C34" w:rsidRDefault="00000000">
      <w:r>
        <w:t xml:space="preserve">                        &lt;/StackPanel&gt;</w:t>
      </w:r>
    </w:p>
    <w:p w14:paraId="6E1F2F56" w14:textId="77777777" w:rsidR="00916C34" w:rsidRDefault="00916C34"/>
    <w:p w14:paraId="3D67EEBA" w14:textId="77777777" w:rsidR="00916C34" w:rsidRDefault="00000000">
      <w:r>
        <w:t xml:space="preserve">                        &lt;CheckBox Name="ShowCollisionOverlay"</w:t>
      </w:r>
    </w:p>
    <w:p w14:paraId="573E3268" w14:textId="77777777" w:rsidR="00916C34" w:rsidRDefault="00000000">
      <w:r>
        <w:lastRenderedPageBreak/>
        <w:t xml:space="preserve">                                  Content="Show collision overlay"</w:t>
      </w:r>
    </w:p>
    <w:p w14:paraId="08209BA6" w14:textId="77777777" w:rsidR="00916C34" w:rsidRDefault="00000000">
      <w:r>
        <w:t xml:space="preserve">                                  IsChecked="False"</w:t>
      </w:r>
    </w:p>
    <w:p w14:paraId="65FFD6F1" w14:textId="77777777" w:rsidR="00916C34" w:rsidRDefault="00000000">
      <w:r>
        <w:t xml:space="preserve">                                  Checked="OnOverlayChanged"</w:t>
      </w:r>
    </w:p>
    <w:p w14:paraId="22E5B8C4" w14:textId="77777777" w:rsidR="00916C34" w:rsidRDefault="00000000">
      <w:r>
        <w:t xml:space="preserve">                                  Unchecked="OnOverlayChanged"</w:t>
      </w:r>
    </w:p>
    <w:p w14:paraId="61EDE92E" w14:textId="77777777" w:rsidR="00916C34" w:rsidRDefault="00000000">
      <w:r>
        <w:t xml:space="preserve">                                  Margin="0,0,0,6"/&gt;</w:t>
      </w:r>
    </w:p>
    <w:p w14:paraId="7F176977" w14:textId="77777777" w:rsidR="00916C34" w:rsidRDefault="00916C34"/>
    <w:p w14:paraId="4035FFAE" w14:textId="77777777" w:rsidR="00916C34" w:rsidRDefault="00000000">
      <w:r>
        <w:t xml:space="preserve">                        &lt;CheckBox Name="ShowEventsOverlay"</w:t>
      </w:r>
    </w:p>
    <w:p w14:paraId="729E7D04" w14:textId="77777777" w:rsidR="00916C34" w:rsidRDefault="00000000">
      <w:r>
        <w:t xml:space="preserve">                                  Content="Show events overlay"</w:t>
      </w:r>
    </w:p>
    <w:p w14:paraId="452EF53E" w14:textId="77777777" w:rsidR="00916C34" w:rsidRDefault="00000000">
      <w:r>
        <w:t xml:space="preserve">                                  IsChecked="True"</w:t>
      </w:r>
    </w:p>
    <w:p w14:paraId="35832FDA" w14:textId="77777777" w:rsidR="00916C34" w:rsidRDefault="00000000">
      <w:r>
        <w:t xml:space="preserve">                                  Checked="OnOverlayChanged"</w:t>
      </w:r>
    </w:p>
    <w:p w14:paraId="04CFA05B" w14:textId="77777777" w:rsidR="00916C34" w:rsidRDefault="00000000">
      <w:r>
        <w:t xml:space="preserve">                                  Unchecked="OnOverlayChanged"</w:t>
      </w:r>
    </w:p>
    <w:p w14:paraId="2C477496" w14:textId="77777777" w:rsidR="00916C34" w:rsidRDefault="00000000">
      <w:r>
        <w:t xml:space="preserve">                                  Margin="0,0,0,14"/&gt;</w:t>
      </w:r>
    </w:p>
    <w:p w14:paraId="4C507ACE" w14:textId="77777777" w:rsidR="00916C34" w:rsidRDefault="00916C34"/>
    <w:p w14:paraId="46840248" w14:textId="77777777" w:rsidR="00916C34" w:rsidRDefault="00000000">
      <w:r>
        <w:t xml:space="preserve">                        &lt;Separator Margin="0,0,0,12"/&gt;</w:t>
      </w:r>
    </w:p>
    <w:p w14:paraId="51586F01" w14:textId="77777777" w:rsidR="00916C34" w:rsidRDefault="00916C34"/>
    <w:p w14:paraId="48A753F4" w14:textId="77777777" w:rsidR="00916C34" w:rsidRDefault="00000000">
      <w:r>
        <w:t xml:space="preserve">                        &lt;!-- Tile palette + tileset management --&gt;</w:t>
      </w:r>
    </w:p>
    <w:p w14:paraId="564C8245" w14:textId="77777777" w:rsidR="00916C34" w:rsidRDefault="00000000">
      <w:r>
        <w:t xml:space="preserve">                        &lt;TextBlock FontSize="16" FontWeight="SemiBold" Text="Tile Palette" Margin="0,0,0,8"/&gt;</w:t>
      </w:r>
    </w:p>
    <w:p w14:paraId="502E679C" w14:textId="77777777" w:rsidR="00916C34" w:rsidRDefault="00916C34"/>
    <w:p w14:paraId="1F499DA5" w14:textId="77777777" w:rsidR="00916C34" w:rsidRDefault="00000000">
      <w:r>
        <w:t xml:space="preserve">                        &lt;!-- Tileset controls (button + checkboxes live here) --&gt;</w:t>
      </w:r>
    </w:p>
    <w:p w14:paraId="663191D7" w14:textId="77777777" w:rsidR="00916C34" w:rsidRDefault="00000000">
      <w:r>
        <w:t xml:space="preserve">                        &lt;Border BorderBrush="#444" BorderThickness="1" CornerRadius="4" Padding="8" Margin="0,0,0,10"&gt;</w:t>
      </w:r>
    </w:p>
    <w:p w14:paraId="16B4C936" w14:textId="77777777" w:rsidR="00916C34" w:rsidRDefault="00000000">
      <w:r>
        <w:t xml:space="preserve">                            &lt;StackPanel&gt;</w:t>
      </w:r>
    </w:p>
    <w:p w14:paraId="3097E9DF" w14:textId="77777777" w:rsidR="00916C34" w:rsidRDefault="00000000">
      <w:r>
        <w:t xml:space="preserve">                                &lt;Button Height="28"</w:t>
      </w:r>
    </w:p>
    <w:p w14:paraId="4EF3CDE7" w14:textId="77777777" w:rsidR="00916C34" w:rsidRDefault="00000000">
      <w:r>
        <w:t xml:space="preserve">                                        Margin="0,0,0,8"</w:t>
      </w:r>
    </w:p>
    <w:p w14:paraId="7A2EF21A" w14:textId="77777777" w:rsidR="00916C34" w:rsidRDefault="00000000">
      <w:r>
        <w:t xml:space="preserve">                                        Click="OnLoadTilesetsClick"&gt;</w:t>
      </w:r>
    </w:p>
    <w:p w14:paraId="760AD1D1" w14:textId="77777777" w:rsidR="00916C34" w:rsidRDefault="00000000">
      <w:r>
        <w:t xml:space="preserve">                                    Load Tileset PNG(s)...</w:t>
      </w:r>
    </w:p>
    <w:p w14:paraId="1820413B" w14:textId="77777777" w:rsidR="00916C34" w:rsidRDefault="00000000">
      <w:r>
        <w:t xml:space="preserve">                                &lt;/Button&gt;</w:t>
      </w:r>
    </w:p>
    <w:p w14:paraId="2873231E" w14:textId="77777777" w:rsidR="00916C34" w:rsidRDefault="00916C34"/>
    <w:p w14:paraId="6416EF97" w14:textId="77777777" w:rsidR="00916C34" w:rsidRDefault="00000000">
      <w:r>
        <w:lastRenderedPageBreak/>
        <w:t xml:space="preserve">                                &lt;TextBlock FontWeight="SemiBold" Text="Loaded Tilesets" Margin="0,0,0,6"/&gt;</w:t>
      </w:r>
    </w:p>
    <w:p w14:paraId="5EF26ED0" w14:textId="77777777" w:rsidR="00916C34" w:rsidRDefault="00916C34"/>
    <w:p w14:paraId="1591FE2D" w14:textId="77777777" w:rsidR="00916C34" w:rsidRDefault="00000000">
      <w:r>
        <w:t xml:space="preserve">                                &lt;ScrollViewer VerticalScrollBarVisibility="Auto"</w:t>
      </w:r>
    </w:p>
    <w:p w14:paraId="1CD0CB4F" w14:textId="77777777" w:rsidR="00916C34" w:rsidRDefault="00000000">
      <w:r>
        <w:t xml:space="preserve">                                              HorizontalScrollBarVisibility="Disabled"</w:t>
      </w:r>
    </w:p>
    <w:p w14:paraId="111449B4" w14:textId="77777777" w:rsidR="00916C34" w:rsidRDefault="00000000">
      <w:r>
        <w:t xml:space="preserve">                                              Height="120"</w:t>
      </w:r>
    </w:p>
    <w:p w14:paraId="525C341D" w14:textId="77777777" w:rsidR="00916C34" w:rsidRDefault="00000000">
      <w:r>
        <w:t xml:space="preserve">                                              IsManipulationEnabled="True"</w:t>
      </w:r>
    </w:p>
    <w:p w14:paraId="36481F71" w14:textId="77777777" w:rsidR="00916C34" w:rsidRDefault="00000000">
      <w:r>
        <w:t xml:space="preserve">                                              ScrollViewer.PanningMode="VerticalOnly"</w:t>
      </w:r>
    </w:p>
    <w:p w14:paraId="07EB02E7" w14:textId="77777777" w:rsidR="00916C34" w:rsidRDefault="00000000">
      <w:r>
        <w:t xml:space="preserve">                                              ScrollViewer.CanContentScroll="False"</w:t>
      </w:r>
    </w:p>
    <w:p w14:paraId="5DDB0B04" w14:textId="77777777" w:rsidR="00916C34" w:rsidRDefault="00000000">
      <w:r>
        <w:t xml:space="preserve">                                              Stylus.IsPressAndHoldEnabled="False"</w:t>
      </w:r>
    </w:p>
    <w:p w14:paraId="37429403" w14:textId="77777777" w:rsidR="00916C34" w:rsidRDefault="00000000">
      <w:r>
        <w:t xml:space="preserve">                                              Stylus.IsFlicksEnabled="False"&gt;</w:t>
      </w:r>
    </w:p>
    <w:p w14:paraId="1034FEB9" w14:textId="77777777" w:rsidR="00916C34" w:rsidRDefault="00000000">
      <w:r>
        <w:t xml:space="preserve">                                    &lt;StackPanel Name="TilesetListPanel"/&gt;</w:t>
      </w:r>
    </w:p>
    <w:p w14:paraId="5C1CCB8F" w14:textId="77777777" w:rsidR="00916C34" w:rsidRDefault="00000000">
      <w:r>
        <w:t xml:space="preserve">                                &lt;/ScrollViewer&gt;</w:t>
      </w:r>
    </w:p>
    <w:p w14:paraId="57BA0A4F" w14:textId="77777777" w:rsidR="00916C34" w:rsidRDefault="00916C34"/>
    <w:p w14:paraId="172A5EFB" w14:textId="77777777" w:rsidR="00916C34" w:rsidRDefault="00000000">
      <w:r>
        <w:t xml:space="preserve">                                &lt;TextBlock Foreground="#666"</w:t>
      </w:r>
    </w:p>
    <w:p w14:paraId="4F8A7456" w14:textId="77777777" w:rsidR="00916C34" w:rsidRDefault="00000000">
      <w:r>
        <w:t xml:space="preserve">                                           Margin="0,8,0,0"</w:t>
      </w:r>
    </w:p>
    <w:p w14:paraId="0D9DE714" w14:textId="77777777" w:rsidR="00916C34" w:rsidRDefault="00000000">
      <w:r>
        <w:t xml:space="preserve">                                           TextWrapping="Wrap"</w:t>
      </w:r>
    </w:p>
    <w:p w14:paraId="7DB6A9F4" w14:textId="77777777" w:rsidR="00916C34" w:rsidRDefault="00000000">
      <w:r>
        <w:t xml:space="preserve">                                           Text="Tip: Uncheck a tileset to unload it (keeps indices stable, but tiles render blank until re-enabled)."/&gt;</w:t>
      </w:r>
    </w:p>
    <w:p w14:paraId="63A2DE9D" w14:textId="77777777" w:rsidR="00916C34" w:rsidRDefault="00000000">
      <w:r>
        <w:t xml:space="preserve">                            &lt;/StackPanel&gt;</w:t>
      </w:r>
    </w:p>
    <w:p w14:paraId="7A43194E" w14:textId="77777777" w:rsidR="00916C34" w:rsidRDefault="00000000">
      <w:r>
        <w:t xml:space="preserve">                        &lt;/Border&gt;</w:t>
      </w:r>
    </w:p>
    <w:p w14:paraId="7B2EB13B" w14:textId="77777777" w:rsidR="00916C34" w:rsidRDefault="00916C34"/>
    <w:p w14:paraId="495213DA" w14:textId="77777777" w:rsidR="00916C34" w:rsidRDefault="00000000">
      <w:r>
        <w:t xml:space="preserve">                        &lt;!-- Palette thumbnails --&gt;</w:t>
      </w:r>
    </w:p>
    <w:p w14:paraId="6CD06FEE" w14:textId="77777777" w:rsidR="00916C34" w:rsidRDefault="00000000">
      <w:r>
        <w:t xml:space="preserve">                        &lt;Border BorderBrush="#444" BorderThickness="1" CornerRadius="4" Padding="6" Margin="0,0,0,14"&gt;</w:t>
      </w:r>
    </w:p>
    <w:p w14:paraId="1362E038" w14:textId="77777777" w:rsidR="00916C34" w:rsidRDefault="00000000">
      <w:r>
        <w:t xml:space="preserve">                            &lt;ScrollViewer VerticalScrollBarVisibility="Auto"</w:t>
      </w:r>
    </w:p>
    <w:p w14:paraId="53408767" w14:textId="77777777" w:rsidR="00916C34" w:rsidRDefault="00000000">
      <w:r>
        <w:t xml:space="preserve">                                          HorizontalScrollBarVisibility="Disabled"</w:t>
      </w:r>
    </w:p>
    <w:p w14:paraId="6D976A0F" w14:textId="77777777" w:rsidR="00916C34" w:rsidRDefault="00000000">
      <w:r>
        <w:t xml:space="preserve">                                          Height="220"</w:t>
      </w:r>
    </w:p>
    <w:p w14:paraId="64CCB403" w14:textId="77777777" w:rsidR="00916C34" w:rsidRDefault="00000000">
      <w:r>
        <w:t xml:space="preserve">                                          IsManipulationEnabled="True"</w:t>
      </w:r>
    </w:p>
    <w:p w14:paraId="1C22CCF4" w14:textId="77777777" w:rsidR="00916C34" w:rsidRDefault="00000000">
      <w:r>
        <w:lastRenderedPageBreak/>
        <w:t xml:space="preserve">                                          ScrollViewer.PanningMode="VerticalOnly"</w:t>
      </w:r>
    </w:p>
    <w:p w14:paraId="7E1D7BC3" w14:textId="77777777" w:rsidR="00916C34" w:rsidRDefault="00000000">
      <w:r>
        <w:t xml:space="preserve">                                          ScrollViewer.CanContentScroll="False"</w:t>
      </w:r>
    </w:p>
    <w:p w14:paraId="4C21E0D9" w14:textId="77777777" w:rsidR="00916C34" w:rsidRDefault="00000000">
      <w:r>
        <w:t xml:space="preserve">                                          Stylus.IsPressAndHoldEnabled="False"</w:t>
      </w:r>
    </w:p>
    <w:p w14:paraId="4ABBCC28" w14:textId="77777777" w:rsidR="00916C34" w:rsidRDefault="00000000">
      <w:r>
        <w:t xml:space="preserve">                                          Stylus.IsFlicksEnabled="False"&gt;</w:t>
      </w:r>
    </w:p>
    <w:p w14:paraId="219406E1" w14:textId="77777777" w:rsidR="00916C34" w:rsidRDefault="00000000">
      <w:r>
        <w:t xml:space="preserve">                                &lt;WrapPanel Name="TilePalettePanel"/&gt;</w:t>
      </w:r>
    </w:p>
    <w:p w14:paraId="46D8B23D" w14:textId="77777777" w:rsidR="00916C34" w:rsidRDefault="00000000">
      <w:r>
        <w:t xml:space="preserve">                            &lt;/ScrollViewer&gt;</w:t>
      </w:r>
    </w:p>
    <w:p w14:paraId="023AB976" w14:textId="77777777" w:rsidR="00916C34" w:rsidRDefault="00000000">
      <w:r>
        <w:t xml:space="preserve">                        &lt;/Border&gt;</w:t>
      </w:r>
    </w:p>
    <w:p w14:paraId="21E99B8B" w14:textId="77777777" w:rsidR="00916C34" w:rsidRDefault="00916C34"/>
    <w:p w14:paraId="1A00D567" w14:textId="77777777" w:rsidR="00916C34" w:rsidRDefault="00000000">
      <w:r>
        <w:t xml:space="preserve">                        &lt;Separator Margin="0,0,0,12"/&gt;</w:t>
      </w:r>
    </w:p>
    <w:p w14:paraId="2D0799D9" w14:textId="77777777" w:rsidR="00916C34" w:rsidRDefault="00916C34"/>
    <w:p w14:paraId="17A5F3F9" w14:textId="77777777" w:rsidR="00916C34" w:rsidRDefault="00000000">
      <w:r>
        <w:t xml:space="preserve">                        &lt;TextBlock FontSize="16" FontWeight="SemiBold" Text="Event Editor" Margin="0,0,0,8"/&gt;</w:t>
      </w:r>
    </w:p>
    <w:p w14:paraId="548D5EA3" w14:textId="77777777" w:rsidR="00916C34" w:rsidRDefault="00000000">
      <w:r>
        <w:t xml:space="preserve">                        &lt;TextBlock Name="EventSelectedText" Foreground="#666" Margin="0,0,0,8"/&gt;</w:t>
      </w:r>
    </w:p>
    <w:p w14:paraId="4E74827C" w14:textId="77777777" w:rsidR="00916C34" w:rsidRDefault="00916C34"/>
    <w:p w14:paraId="66BE9EC5" w14:textId="77777777" w:rsidR="00916C34" w:rsidRDefault="00000000">
      <w:r>
        <w:t xml:space="preserve">                        &lt;StackPanel Orientation="Horizontal" Margin="0,0,0,8"&gt;</w:t>
      </w:r>
    </w:p>
    <w:p w14:paraId="39DDCF99" w14:textId="77777777" w:rsidR="00916C34" w:rsidRDefault="00000000">
      <w:r>
        <w:t xml:space="preserve">                            &lt;TextBlock Width="70" Text="Name:" VerticalAlignment="Center"/&gt;</w:t>
      </w:r>
    </w:p>
    <w:p w14:paraId="0D71E6DE" w14:textId="77777777" w:rsidR="00916C34" w:rsidRDefault="00000000">
      <w:r>
        <w:t xml:space="preserve">                            &lt;TextBox Name="EventNameBox" Width="240" LostFocus="OnEventNameLostFocus"/&gt;</w:t>
      </w:r>
    </w:p>
    <w:p w14:paraId="65B294A9" w14:textId="77777777" w:rsidR="00916C34" w:rsidRDefault="00000000">
      <w:r>
        <w:t xml:space="preserve">                        &lt;/StackPanel&gt;</w:t>
      </w:r>
    </w:p>
    <w:p w14:paraId="0EFDF236" w14:textId="77777777" w:rsidR="00916C34" w:rsidRDefault="00916C34"/>
    <w:p w14:paraId="3F41BACA" w14:textId="77777777" w:rsidR="00916C34" w:rsidRDefault="00000000">
      <w:r>
        <w:t xml:space="preserve">                        &lt;StackPanel Orientation="Horizontal" Margin="0,0,0,8"&gt;</w:t>
      </w:r>
    </w:p>
    <w:p w14:paraId="57A7A190" w14:textId="77777777" w:rsidR="00916C34" w:rsidRDefault="00000000">
      <w:r>
        <w:t xml:space="preserve">                            &lt;TextBlock Width="70" Text="Type:" VerticalAlignment="Center"/&gt;</w:t>
      </w:r>
    </w:p>
    <w:p w14:paraId="54EDE468" w14:textId="77777777" w:rsidR="00916C34" w:rsidRDefault="00000000">
      <w:r>
        <w:t xml:space="preserve">                            &lt;ComboBox Name="EventTypeBox" Width="240" SelectionChanged="OnEventTypeChanged"/&gt;</w:t>
      </w:r>
    </w:p>
    <w:p w14:paraId="4560547B" w14:textId="77777777" w:rsidR="00916C34" w:rsidRDefault="00000000">
      <w:r>
        <w:t xml:space="preserve">                        &lt;/StackPanel&gt;</w:t>
      </w:r>
    </w:p>
    <w:p w14:paraId="1B95BF56" w14:textId="77777777" w:rsidR="00916C34" w:rsidRDefault="00916C34"/>
    <w:p w14:paraId="5ADA191D" w14:textId="77777777" w:rsidR="00916C34" w:rsidRDefault="00000000">
      <w:r>
        <w:t xml:space="preserve">                        &lt;Button Name="DeleteEventButton"</w:t>
      </w:r>
    </w:p>
    <w:p w14:paraId="7C024353" w14:textId="77777777" w:rsidR="00916C34" w:rsidRDefault="00000000">
      <w:r>
        <w:t xml:space="preserve">                                Height="28"</w:t>
      </w:r>
    </w:p>
    <w:p w14:paraId="7DDDC687" w14:textId="77777777" w:rsidR="00916C34" w:rsidRDefault="00000000">
      <w:r>
        <w:lastRenderedPageBreak/>
        <w:t xml:space="preserve">                                Width="120"</w:t>
      </w:r>
    </w:p>
    <w:p w14:paraId="40162127" w14:textId="77777777" w:rsidR="00916C34" w:rsidRDefault="00000000">
      <w:r>
        <w:t xml:space="preserve">                                Margin="0,0,0,12"</w:t>
      </w:r>
    </w:p>
    <w:p w14:paraId="2C02B59A" w14:textId="77777777" w:rsidR="00916C34" w:rsidRDefault="00000000">
      <w:r>
        <w:t xml:space="preserve">                                Click="OnDeleteEventClick"&gt;</w:t>
      </w:r>
    </w:p>
    <w:p w14:paraId="7EFDA604" w14:textId="77777777" w:rsidR="00916C34" w:rsidRDefault="00000000">
      <w:r>
        <w:t xml:space="preserve">                            Delete</w:t>
      </w:r>
    </w:p>
    <w:p w14:paraId="63D6D5D2" w14:textId="77777777" w:rsidR="00916C34" w:rsidRDefault="00000000">
      <w:r>
        <w:t xml:space="preserve">                        &lt;/Button&gt;</w:t>
      </w:r>
    </w:p>
    <w:p w14:paraId="43D5C88F" w14:textId="77777777" w:rsidR="00916C34" w:rsidRDefault="00916C34"/>
    <w:p w14:paraId="7B7BE5AB" w14:textId="77777777" w:rsidR="00916C34" w:rsidRDefault="00000000">
      <w:r>
        <w:t xml:space="preserve">                        &lt;StackPanel Name="WarpFieldsPanel" Visibility="Collapsed" Margin="0,0,0,12"&gt;</w:t>
      </w:r>
    </w:p>
    <w:p w14:paraId="5B26DB83" w14:textId="77777777" w:rsidR="00916C34" w:rsidRDefault="00000000">
      <w:r>
        <w:t xml:space="preserve">                            &lt;TextBlock FontWeight="SemiBold" Text="Warp Settings" Margin="0,0,0,6"/&gt;</w:t>
      </w:r>
    </w:p>
    <w:p w14:paraId="7CC01D4F" w14:textId="77777777" w:rsidR="00916C34" w:rsidRDefault="00000000">
      <w:r>
        <w:t xml:space="preserve">                            &lt;StackPanel Orientation="Horizontal" Margin="0,0,0,6"&gt;</w:t>
      </w:r>
    </w:p>
    <w:p w14:paraId="71314F0A" w14:textId="77777777" w:rsidR="00916C34" w:rsidRDefault="00000000">
      <w:r>
        <w:t xml:space="preserve">                                &lt;TextBlock Width="70" Text="destMap:" VerticalAlignment="Center"/&gt;</w:t>
      </w:r>
    </w:p>
    <w:p w14:paraId="0BB22FD7" w14:textId="77777777" w:rsidR="00916C34" w:rsidRDefault="00000000">
      <w:r>
        <w:t xml:space="preserve">                                &lt;ComboBox Name="WarpDestMapBox"</w:t>
      </w:r>
    </w:p>
    <w:p w14:paraId="4DE212A9" w14:textId="77777777" w:rsidR="00916C34" w:rsidRDefault="00000000">
      <w:r>
        <w:t xml:space="preserve">                                          Width="240"</w:t>
      </w:r>
    </w:p>
    <w:p w14:paraId="74F2C923" w14:textId="77777777" w:rsidR="00916C34" w:rsidRDefault="00000000">
      <w:r>
        <w:t xml:space="preserve">                                          IsEditable="True"</w:t>
      </w:r>
    </w:p>
    <w:p w14:paraId="211B4B90" w14:textId="77777777" w:rsidR="00916C34" w:rsidRDefault="00000000">
      <w:r>
        <w:t xml:space="preserve">                                          DropDownOpened="OnWarpDestMapDropDownOpened"</w:t>
      </w:r>
    </w:p>
    <w:p w14:paraId="2F2E92EE" w14:textId="77777777" w:rsidR="00916C34" w:rsidRDefault="00000000">
      <w:r>
        <w:t xml:space="preserve">                                          LostFocus="OnWarpFieldsLostFocus"/&gt;</w:t>
      </w:r>
    </w:p>
    <w:p w14:paraId="28C7701B" w14:textId="77777777" w:rsidR="00916C34" w:rsidRDefault="00000000">
      <w:r>
        <w:t xml:space="preserve">                            &lt;/StackPanel&gt;</w:t>
      </w:r>
    </w:p>
    <w:p w14:paraId="062485C4" w14:textId="77777777" w:rsidR="00916C34" w:rsidRDefault="00000000">
      <w:r>
        <w:t xml:space="preserve">                            &lt;StackPanel Orientation="Horizontal" Margin="0,0,0,6"&gt;</w:t>
      </w:r>
    </w:p>
    <w:p w14:paraId="422C6E65" w14:textId="77777777" w:rsidR="00916C34" w:rsidRDefault="00000000">
      <w:r>
        <w:t xml:space="preserve">                                &lt;TextBlock Width="70" Text="destX:" VerticalAlignment="Center"/&gt;</w:t>
      </w:r>
    </w:p>
    <w:p w14:paraId="3D93E964" w14:textId="77777777" w:rsidR="00916C34" w:rsidRDefault="00000000">
      <w:r>
        <w:t xml:space="preserve">                                &lt;TextBox Name="WarpDestXBox" Width="70" LostFocus="OnWarpFieldsLostFocus"/&gt;</w:t>
      </w:r>
    </w:p>
    <w:p w14:paraId="6E6D6CDA" w14:textId="77777777" w:rsidR="00916C34" w:rsidRDefault="00000000">
      <w:r>
        <w:t xml:space="preserve">                                &lt;TextBlock Width="30"/&gt;</w:t>
      </w:r>
    </w:p>
    <w:p w14:paraId="76F5EAFE" w14:textId="77777777" w:rsidR="00916C34" w:rsidRDefault="00000000">
      <w:r>
        <w:t xml:space="preserve">                                &lt;TextBlock Width="70" Text="destY:" VerticalAlignment="Center"/&gt;</w:t>
      </w:r>
    </w:p>
    <w:p w14:paraId="5344FF98" w14:textId="77777777" w:rsidR="00916C34" w:rsidRDefault="00000000">
      <w:r>
        <w:t xml:space="preserve">                                &lt;TextBox Name="WarpDestYBox" Width="70" LostFocus="OnWarpFieldsLostFocus"/&gt;</w:t>
      </w:r>
    </w:p>
    <w:p w14:paraId="190E44A9" w14:textId="77777777" w:rsidR="00916C34" w:rsidRDefault="00000000">
      <w:r>
        <w:t xml:space="preserve">                            &lt;/StackPanel&gt;</w:t>
      </w:r>
    </w:p>
    <w:p w14:paraId="536CC416" w14:textId="77777777" w:rsidR="00916C34" w:rsidRDefault="00000000">
      <w:r>
        <w:t xml:space="preserve">                        &lt;/StackPanel&gt;</w:t>
      </w:r>
    </w:p>
    <w:p w14:paraId="0EAB5EC8" w14:textId="77777777" w:rsidR="00916C34" w:rsidRDefault="00916C34"/>
    <w:p w14:paraId="5F5FC983" w14:textId="77777777" w:rsidR="00916C34" w:rsidRDefault="00000000">
      <w:r>
        <w:lastRenderedPageBreak/>
        <w:t xml:space="preserve">                        &lt;Border BorderBrush="#444" BorderThickness="1" CornerRadius="4" Padding="8" Margin="0,0,0,12"&gt;</w:t>
      </w:r>
    </w:p>
    <w:p w14:paraId="78C2A2E5" w14:textId="77777777" w:rsidR="00916C34" w:rsidRDefault="00000000">
      <w:r>
        <w:t xml:space="preserve">                            &lt;Grid&gt;</w:t>
      </w:r>
    </w:p>
    <w:p w14:paraId="5DF01224" w14:textId="77777777" w:rsidR="00916C34" w:rsidRDefault="00000000">
      <w:r>
        <w:t xml:space="preserve">                                &lt;Grid.RowDefinitions&gt;</w:t>
      </w:r>
    </w:p>
    <w:p w14:paraId="5DF4DF18" w14:textId="77777777" w:rsidR="00916C34" w:rsidRDefault="00000000">
      <w:r>
        <w:t xml:space="preserve">                                    &lt;RowDefinition Height="Auto"/&gt;</w:t>
      </w:r>
    </w:p>
    <w:p w14:paraId="161F8AC4" w14:textId="77777777" w:rsidR="00916C34" w:rsidRDefault="00000000">
      <w:r>
        <w:t xml:space="preserve">                                    &lt;RowDefinition Height="*"/&gt;</w:t>
      </w:r>
    </w:p>
    <w:p w14:paraId="531B3C05" w14:textId="77777777" w:rsidR="00916C34" w:rsidRDefault="00000000">
      <w:r>
        <w:t xml:space="preserve">                                &lt;/Grid.RowDefinitions&gt;</w:t>
      </w:r>
    </w:p>
    <w:p w14:paraId="56DA7C35" w14:textId="77777777" w:rsidR="00916C34" w:rsidRDefault="00916C34"/>
    <w:p w14:paraId="16DBE8C7" w14:textId="77777777" w:rsidR="00916C34" w:rsidRDefault="00000000">
      <w:r>
        <w:t xml:space="preserve">                                &lt;TextBlock Grid.Row="0"</w:t>
      </w:r>
    </w:p>
    <w:p w14:paraId="0D7DE6E0" w14:textId="77777777" w:rsidR="00916C34" w:rsidRDefault="00000000">
      <w:r>
        <w:t xml:space="preserve">                                           FontSize="14"</w:t>
      </w:r>
    </w:p>
    <w:p w14:paraId="320EC4EA" w14:textId="77777777" w:rsidR="00916C34" w:rsidRDefault="00000000">
      <w:r>
        <w:t xml:space="preserve">                                           FontWeight="SemiBold"</w:t>
      </w:r>
    </w:p>
    <w:p w14:paraId="7BA51EEB" w14:textId="77777777" w:rsidR="00916C34" w:rsidRDefault="00000000">
      <w:r>
        <w:t xml:space="preserve">                                           Text="Parameters"</w:t>
      </w:r>
    </w:p>
    <w:p w14:paraId="08A01C61" w14:textId="77777777" w:rsidR="00916C34" w:rsidRDefault="00000000">
      <w:r>
        <w:t xml:space="preserve">                                           Margin="0,0,0,8"/&gt;</w:t>
      </w:r>
    </w:p>
    <w:p w14:paraId="016D6439" w14:textId="77777777" w:rsidR="00916C34" w:rsidRDefault="00916C34"/>
    <w:p w14:paraId="5CAA8DE9" w14:textId="77777777" w:rsidR="00916C34" w:rsidRDefault="00000000">
      <w:r>
        <w:t xml:space="preserve">                                &lt;Grid Grid.Row="1"&gt;</w:t>
      </w:r>
    </w:p>
    <w:p w14:paraId="16130E1F" w14:textId="77777777" w:rsidR="00916C34" w:rsidRDefault="00000000">
      <w:r>
        <w:t xml:space="preserve">                                    &lt;Grid.RowDefinitions&gt;</w:t>
      </w:r>
    </w:p>
    <w:p w14:paraId="74117E78" w14:textId="77777777" w:rsidR="00916C34" w:rsidRDefault="00000000">
      <w:r>
        <w:t xml:space="preserve">                                        &lt;RowDefinition Height="Auto"/&gt;</w:t>
      </w:r>
    </w:p>
    <w:p w14:paraId="5E2DBF2C" w14:textId="77777777" w:rsidR="00916C34" w:rsidRDefault="00000000">
      <w:r>
        <w:t xml:space="preserve">                                        &lt;RowDefinition Height="*"/&gt;</w:t>
      </w:r>
    </w:p>
    <w:p w14:paraId="1C0BE54F" w14:textId="77777777" w:rsidR="00916C34" w:rsidRDefault="00000000">
      <w:r>
        <w:t xml:space="preserve">                                    &lt;/Grid.RowDefinitions&gt;</w:t>
      </w:r>
    </w:p>
    <w:p w14:paraId="0F68D7E0" w14:textId="77777777" w:rsidR="00916C34" w:rsidRDefault="00916C34"/>
    <w:p w14:paraId="442E6D7D" w14:textId="77777777" w:rsidR="00916C34" w:rsidRDefault="00000000">
      <w:r>
        <w:t xml:space="preserve">                                    &lt;Grid Grid.Row="0" Margin="0,0,0,8"&gt;</w:t>
      </w:r>
    </w:p>
    <w:p w14:paraId="442B2854" w14:textId="77777777" w:rsidR="00916C34" w:rsidRDefault="00000000">
      <w:r>
        <w:t xml:space="preserve">                                        &lt;Grid.ColumnDefinitions&gt;</w:t>
      </w:r>
    </w:p>
    <w:p w14:paraId="46B70923" w14:textId="77777777" w:rsidR="00916C34" w:rsidRDefault="00000000">
      <w:r>
        <w:t xml:space="preserve">                                            &lt;ColumnDefinition Width="*"/&gt;</w:t>
      </w:r>
    </w:p>
    <w:p w14:paraId="76E66FC2" w14:textId="77777777" w:rsidR="00916C34" w:rsidRDefault="00000000">
      <w:r>
        <w:t xml:space="preserve">                                            &lt;ColumnDefinition Width="Auto"/&gt;</w:t>
      </w:r>
    </w:p>
    <w:p w14:paraId="015A62D6" w14:textId="77777777" w:rsidR="00916C34" w:rsidRDefault="00000000">
      <w:r>
        <w:t xml:space="preserve">                                        &lt;/Grid.ColumnDefinitions&gt;</w:t>
      </w:r>
    </w:p>
    <w:p w14:paraId="038E5AE0" w14:textId="77777777" w:rsidR="00916C34" w:rsidRDefault="00916C34"/>
    <w:p w14:paraId="07410085" w14:textId="77777777" w:rsidR="00916C34" w:rsidRDefault="00000000">
      <w:r>
        <w:t xml:space="preserve">                                        &lt;Grid Grid.Column="0" Margin="0,0,8,0"&gt;</w:t>
      </w:r>
    </w:p>
    <w:p w14:paraId="63BDB5AE" w14:textId="77777777" w:rsidR="00916C34" w:rsidRDefault="00000000">
      <w:r>
        <w:t xml:space="preserve">                                            &lt;Grid.ColumnDefinitions&gt;</w:t>
      </w:r>
    </w:p>
    <w:p w14:paraId="7FEFBA17" w14:textId="77777777" w:rsidR="00916C34" w:rsidRDefault="00000000">
      <w:r>
        <w:lastRenderedPageBreak/>
        <w:t xml:space="preserve">                                                &lt;ColumnDefinition Width="Auto"/&gt;</w:t>
      </w:r>
    </w:p>
    <w:p w14:paraId="2AC30DA0" w14:textId="77777777" w:rsidR="00916C34" w:rsidRDefault="00000000">
      <w:r>
        <w:t xml:space="preserve">                                                &lt;ColumnDefinition Width="*"/&gt;</w:t>
      </w:r>
    </w:p>
    <w:p w14:paraId="17EE83FA" w14:textId="77777777" w:rsidR="00916C34" w:rsidRDefault="00000000">
      <w:r>
        <w:t xml:space="preserve">                                                &lt;ColumnDefinition Width="Auto"/&gt;</w:t>
      </w:r>
    </w:p>
    <w:p w14:paraId="3449C0EC" w14:textId="77777777" w:rsidR="00916C34" w:rsidRDefault="00000000">
      <w:r>
        <w:t xml:space="preserve">                                                &lt;ColumnDefinition Width="*"/&gt;</w:t>
      </w:r>
    </w:p>
    <w:p w14:paraId="0C7AF2EE" w14:textId="77777777" w:rsidR="00916C34" w:rsidRDefault="00000000">
      <w:r>
        <w:t xml:space="preserve">                                            &lt;/Grid.ColumnDefinitions&gt;</w:t>
      </w:r>
    </w:p>
    <w:p w14:paraId="63C65C17" w14:textId="77777777" w:rsidR="00916C34" w:rsidRDefault="00916C34"/>
    <w:p w14:paraId="4BC7D112" w14:textId="77777777" w:rsidR="00916C34" w:rsidRDefault="00000000">
      <w:r>
        <w:t xml:space="preserve">                                            &lt;TextBlock Grid.Column="0" Text="Key:" VerticalAlignment="Center" Margin="0,0,6,0"/&gt;</w:t>
      </w:r>
    </w:p>
    <w:p w14:paraId="4BAC7CE6" w14:textId="77777777" w:rsidR="00916C34" w:rsidRDefault="00000000">
      <w:r>
        <w:t xml:space="preserve">                                            &lt;TextBox Grid.Column="1" Name="ParamKeyBox" Height="26" MinWidth="90" Margin="0,0,12,0"/&gt;</w:t>
      </w:r>
    </w:p>
    <w:p w14:paraId="334069D5" w14:textId="77777777" w:rsidR="00916C34" w:rsidRDefault="00916C34"/>
    <w:p w14:paraId="4928E7E5" w14:textId="77777777" w:rsidR="00916C34" w:rsidRDefault="00000000">
      <w:r>
        <w:t xml:space="preserve">                                            &lt;TextBlock Grid.Column="2" Text="Value:" VerticalAlignment="Center" Margin="0,0,6,0"/&gt;</w:t>
      </w:r>
    </w:p>
    <w:p w14:paraId="41551C06" w14:textId="77777777" w:rsidR="00916C34" w:rsidRDefault="00000000">
      <w:r>
        <w:t xml:space="preserve">                                            &lt;TextBox Grid.Column="3" Name="ParamValueBox" Height="26" MinWidth="90"/&gt;</w:t>
      </w:r>
    </w:p>
    <w:p w14:paraId="7920F83B" w14:textId="77777777" w:rsidR="00916C34" w:rsidRDefault="00000000">
      <w:r>
        <w:t xml:space="preserve">                                        &lt;/Grid&gt;</w:t>
      </w:r>
    </w:p>
    <w:p w14:paraId="00DFD86A" w14:textId="77777777" w:rsidR="00916C34" w:rsidRDefault="00916C34"/>
    <w:p w14:paraId="267DFA0E" w14:textId="77777777" w:rsidR="00916C34" w:rsidRDefault="00000000">
      <w:r>
        <w:t xml:space="preserve">                                        &lt;StackPanel Grid.Column="1" Orientation="Vertical"&gt;</w:t>
      </w:r>
    </w:p>
    <w:p w14:paraId="49EEB09F" w14:textId="77777777" w:rsidR="00916C34" w:rsidRDefault="00000000">
      <w:r>
        <w:t xml:space="preserve">                                            &lt;Button Width="76" Height="26" Click="OnAddParamClick" Margin="0,0,0,6"&gt;Add&lt;/Button&gt;</w:t>
      </w:r>
    </w:p>
    <w:p w14:paraId="64FA9851" w14:textId="77777777" w:rsidR="00916C34" w:rsidRDefault="00000000">
      <w:r>
        <w:t xml:space="preserve">                                            &lt;Button Width="76" Height="26" Click="OnDeleteParamClick"&gt;Delete&lt;/Button&gt;</w:t>
      </w:r>
    </w:p>
    <w:p w14:paraId="7CB247C5" w14:textId="77777777" w:rsidR="00916C34" w:rsidRDefault="00000000">
      <w:r>
        <w:t xml:space="preserve">                                        &lt;/StackPanel&gt;</w:t>
      </w:r>
    </w:p>
    <w:p w14:paraId="5E78436E" w14:textId="77777777" w:rsidR="00916C34" w:rsidRDefault="00000000">
      <w:r>
        <w:t xml:space="preserve">                                    &lt;/Grid&gt;</w:t>
      </w:r>
    </w:p>
    <w:p w14:paraId="46BFBE55" w14:textId="77777777" w:rsidR="00916C34" w:rsidRDefault="00916C34"/>
    <w:p w14:paraId="44F5A7E2" w14:textId="77777777" w:rsidR="00916C34" w:rsidRDefault="00000000">
      <w:r>
        <w:t xml:space="preserve">                                    &lt;ListBox Grid.Row="1"</w:t>
      </w:r>
    </w:p>
    <w:p w14:paraId="1F365D40" w14:textId="77777777" w:rsidR="00916C34" w:rsidRDefault="00000000">
      <w:r>
        <w:t xml:space="preserve">                                             Name="ParamsList"</w:t>
      </w:r>
    </w:p>
    <w:p w14:paraId="03A4130E" w14:textId="77777777" w:rsidR="00916C34" w:rsidRDefault="00000000">
      <w:r>
        <w:t xml:space="preserve">                                             SelectionChanged="OnParamSelectionChanged"</w:t>
      </w:r>
    </w:p>
    <w:p w14:paraId="487BB968" w14:textId="77777777" w:rsidR="00916C34" w:rsidRDefault="00000000">
      <w:r>
        <w:t xml:space="preserve">                                             MinHeight="110"</w:t>
      </w:r>
    </w:p>
    <w:p w14:paraId="4D84A2E5" w14:textId="77777777" w:rsidR="00916C34" w:rsidRDefault="00000000">
      <w:r>
        <w:t xml:space="preserve">                                             IsManipulationEnabled="True"</w:t>
      </w:r>
    </w:p>
    <w:p w14:paraId="746A1C68" w14:textId="77777777" w:rsidR="00916C34" w:rsidRDefault="00000000">
      <w:r>
        <w:lastRenderedPageBreak/>
        <w:t xml:space="preserve">                                             ScrollViewer.PanningMode="VerticalOnly"</w:t>
      </w:r>
    </w:p>
    <w:p w14:paraId="25D0AD3B" w14:textId="77777777" w:rsidR="00916C34" w:rsidRDefault="00000000">
      <w:r>
        <w:t xml:space="preserve">                                             ScrollViewer.CanContentScroll="False"</w:t>
      </w:r>
    </w:p>
    <w:p w14:paraId="51927631" w14:textId="77777777" w:rsidR="00916C34" w:rsidRDefault="00000000">
      <w:r>
        <w:t xml:space="preserve">                                             Stylus.IsPressAndHoldEnabled="False"</w:t>
      </w:r>
    </w:p>
    <w:p w14:paraId="7ACD13C2" w14:textId="77777777" w:rsidR="00916C34" w:rsidRDefault="00000000">
      <w:r>
        <w:t xml:space="preserve">                                             Stylus.IsFlicksEnabled="False"/&gt;</w:t>
      </w:r>
    </w:p>
    <w:p w14:paraId="287BF124" w14:textId="77777777" w:rsidR="00916C34" w:rsidRDefault="00000000">
      <w:r>
        <w:t xml:space="preserve">                                &lt;/Grid&gt;</w:t>
      </w:r>
    </w:p>
    <w:p w14:paraId="35DEA8B4" w14:textId="77777777" w:rsidR="00916C34" w:rsidRDefault="00000000">
      <w:r>
        <w:t xml:space="preserve">                            &lt;/Grid&gt;</w:t>
      </w:r>
    </w:p>
    <w:p w14:paraId="39FAC4D4" w14:textId="77777777" w:rsidR="00916C34" w:rsidRDefault="00000000">
      <w:r>
        <w:t xml:space="preserve">                        &lt;/Border&gt;</w:t>
      </w:r>
    </w:p>
    <w:p w14:paraId="645DBEC6" w14:textId="77777777" w:rsidR="00916C34" w:rsidRDefault="00916C34"/>
    <w:p w14:paraId="7B6C8FE3" w14:textId="77777777" w:rsidR="00916C34" w:rsidRDefault="00000000">
      <w:r>
        <w:t xml:space="preserve">                        &lt;Separator Margin="0,0,0,12"/&gt;</w:t>
      </w:r>
    </w:p>
    <w:p w14:paraId="0ED8EF21" w14:textId="77777777" w:rsidR="00916C34" w:rsidRDefault="00916C34"/>
    <w:p w14:paraId="335A7B9D" w14:textId="77777777" w:rsidR="00916C34" w:rsidRDefault="00000000">
      <w:r>
        <w:t xml:space="preserve">                        &lt;TextBlock FontSize="16" FontWeight="SemiBold" Text="Event Script" Margin="0,0,0,8"/&gt;</w:t>
      </w:r>
    </w:p>
    <w:p w14:paraId="3144F979" w14:textId="77777777" w:rsidR="00916C34" w:rsidRDefault="00916C34"/>
    <w:p w14:paraId="3E235CB7" w14:textId="77777777" w:rsidR="00916C34" w:rsidRDefault="00000000">
      <w:r>
        <w:t xml:space="preserve">                        &lt;ListBox Name="EventCommandList"</w:t>
      </w:r>
    </w:p>
    <w:p w14:paraId="6DA8B670" w14:textId="77777777" w:rsidR="00916C34" w:rsidRDefault="00000000">
      <w:r>
        <w:t xml:space="preserve">                                 Height="160"</w:t>
      </w:r>
    </w:p>
    <w:p w14:paraId="7C6BDE58" w14:textId="77777777" w:rsidR="00916C34" w:rsidRDefault="00000000">
      <w:r>
        <w:t xml:space="preserve">                                 SelectionChanged="OnCommandSelectionChanged"</w:t>
      </w:r>
    </w:p>
    <w:p w14:paraId="513DD951" w14:textId="77777777" w:rsidR="00916C34" w:rsidRDefault="00000000">
      <w:r>
        <w:t xml:space="preserve">                                 Margin="0,0,0,8"</w:t>
      </w:r>
    </w:p>
    <w:p w14:paraId="4CC6E24D" w14:textId="77777777" w:rsidR="00916C34" w:rsidRDefault="00000000">
      <w:r>
        <w:t xml:space="preserve">                                 IsManipulationEnabled="True"</w:t>
      </w:r>
    </w:p>
    <w:p w14:paraId="04E470B4" w14:textId="77777777" w:rsidR="00916C34" w:rsidRDefault="00000000">
      <w:r>
        <w:t xml:space="preserve">                                 ScrollViewer.PanningMode="VerticalOnly"</w:t>
      </w:r>
    </w:p>
    <w:p w14:paraId="4AC45CDE" w14:textId="77777777" w:rsidR="00916C34" w:rsidRDefault="00000000">
      <w:r>
        <w:t xml:space="preserve">                                 ScrollViewer.CanContentScroll="False"</w:t>
      </w:r>
    </w:p>
    <w:p w14:paraId="6A2B8251" w14:textId="77777777" w:rsidR="00916C34" w:rsidRDefault="00000000">
      <w:r>
        <w:t xml:space="preserve">                                 Stylus.IsPressAndHoldEnabled="False"</w:t>
      </w:r>
    </w:p>
    <w:p w14:paraId="22335D2E" w14:textId="77777777" w:rsidR="00916C34" w:rsidRDefault="00000000">
      <w:r>
        <w:t xml:space="preserve">                                 Stylus.IsFlicksEnabled="False"/&gt;</w:t>
      </w:r>
    </w:p>
    <w:p w14:paraId="278A7BF0" w14:textId="77777777" w:rsidR="00916C34" w:rsidRDefault="00916C34"/>
    <w:p w14:paraId="06C171F2" w14:textId="77777777" w:rsidR="00916C34" w:rsidRDefault="00000000">
      <w:r>
        <w:t xml:space="preserve">                        &lt;WrapPanel Margin="0,0,0,10"&gt;</w:t>
      </w:r>
    </w:p>
    <w:p w14:paraId="463CF687" w14:textId="77777777" w:rsidR="00916C34" w:rsidRDefault="00000000">
      <w:r>
        <w:t xml:space="preserve">                            &lt;Button Width="90" Height="28" Margin="0,0,6,6" Click="OnAddShowTextClick"&gt;+ ShowText&lt;/Button&gt;</w:t>
      </w:r>
    </w:p>
    <w:p w14:paraId="2BCA79ED" w14:textId="77777777" w:rsidR="00916C34" w:rsidRDefault="00000000">
      <w:r>
        <w:t xml:space="preserve">                            &lt;Button Width="90" Height="28" Margin="0,0,6,6" Click="OnAddSetFlagClick"&gt;+ SetFlag&lt;/Button&gt;</w:t>
      </w:r>
    </w:p>
    <w:p w14:paraId="11B44D9F" w14:textId="77777777" w:rsidR="00916C34" w:rsidRDefault="00000000">
      <w:r>
        <w:lastRenderedPageBreak/>
        <w:t xml:space="preserve">                            &lt;Button Width="80" Height="28" Margin="0,0,6,6" Click="OnDeleteCommandClick"&gt;Delete&lt;/Button&gt;</w:t>
      </w:r>
    </w:p>
    <w:p w14:paraId="4D127C0A" w14:textId="77777777" w:rsidR="00916C34" w:rsidRDefault="00000000">
      <w:r>
        <w:t xml:space="preserve">                            &lt;Button Width="60" Height="28" Margin="0,0,6,6" Click="OnMoveCommandUpClick"&gt;Up&lt;/Button&gt;</w:t>
      </w:r>
    </w:p>
    <w:p w14:paraId="592D7D13" w14:textId="77777777" w:rsidR="00916C34" w:rsidRDefault="00000000">
      <w:r>
        <w:t xml:space="preserve">                            &lt;Button Width="60" Height="28" Margin="0,0,6,6" Click="OnMoveCommandDownClick"&gt;Down&lt;/Button&gt;</w:t>
      </w:r>
    </w:p>
    <w:p w14:paraId="41241BE4" w14:textId="77777777" w:rsidR="00916C34" w:rsidRDefault="00000000">
      <w:r>
        <w:t xml:space="preserve">                        &lt;/WrapPanel&gt;</w:t>
      </w:r>
    </w:p>
    <w:p w14:paraId="214ED970" w14:textId="77777777" w:rsidR="00916C34" w:rsidRDefault="00916C34"/>
    <w:p w14:paraId="68F86ED5" w14:textId="77777777" w:rsidR="00916C34" w:rsidRDefault="00000000">
      <w:r>
        <w:t xml:space="preserve">                        &lt;Border BorderBrush="#444" BorderThickness="1" CornerRadius="4" Padding="8"&gt;</w:t>
      </w:r>
    </w:p>
    <w:p w14:paraId="1DC0D6B8" w14:textId="77777777" w:rsidR="00916C34" w:rsidRDefault="00000000">
      <w:r>
        <w:t xml:space="preserve">                            &lt;StackPanel&gt;</w:t>
      </w:r>
    </w:p>
    <w:p w14:paraId="09FA158E" w14:textId="77777777" w:rsidR="00916C34" w:rsidRDefault="00916C34"/>
    <w:p w14:paraId="5A19B1B7" w14:textId="77777777" w:rsidR="00916C34" w:rsidRDefault="00000000">
      <w:r>
        <w:t xml:space="preserve">                                &lt;TextBlock Name="CommandEditorHeader"</w:t>
      </w:r>
    </w:p>
    <w:p w14:paraId="26C39E1C" w14:textId="77777777" w:rsidR="00916C34" w:rsidRDefault="00000000">
      <w:r>
        <w:t xml:space="preserve">                                           FontWeight="SemiBold"</w:t>
      </w:r>
    </w:p>
    <w:p w14:paraId="39956FD7" w14:textId="77777777" w:rsidR="00916C34" w:rsidRDefault="00000000">
      <w:r>
        <w:t xml:space="preserve">                                           Text="No command selected"</w:t>
      </w:r>
    </w:p>
    <w:p w14:paraId="34F05283" w14:textId="77777777" w:rsidR="00916C34" w:rsidRDefault="00000000">
      <w:r>
        <w:t xml:space="preserve">                                           Margin="0,0,0,8"/&gt;</w:t>
      </w:r>
    </w:p>
    <w:p w14:paraId="029A4967" w14:textId="77777777" w:rsidR="00916C34" w:rsidRDefault="00916C34"/>
    <w:p w14:paraId="73FEB7C7" w14:textId="77777777" w:rsidR="00916C34" w:rsidRDefault="00000000">
      <w:r>
        <w:t xml:space="preserve">                                &lt;StackPanel Name="ShowTextEditorPanel" Visibility="Collapsed"&gt;</w:t>
      </w:r>
    </w:p>
    <w:p w14:paraId="0DDD3274" w14:textId="77777777" w:rsidR="00916C34" w:rsidRDefault="00000000">
      <w:r>
        <w:t xml:space="preserve">                                    &lt;TextBlock Text="Text:" Margin="0,0,0,4"/&gt;</w:t>
      </w:r>
    </w:p>
    <w:p w14:paraId="79E53892" w14:textId="77777777" w:rsidR="00916C34" w:rsidRDefault="00000000">
      <w:r>
        <w:t xml:space="preserve">                                    &lt;TextBox Name="CmdTextBox"</w:t>
      </w:r>
    </w:p>
    <w:p w14:paraId="69B82E3A" w14:textId="77777777" w:rsidR="00916C34" w:rsidRDefault="00000000">
      <w:r>
        <w:t xml:space="preserve">                                             Height="70"</w:t>
      </w:r>
    </w:p>
    <w:p w14:paraId="59D24434" w14:textId="77777777" w:rsidR="00916C34" w:rsidRDefault="00000000">
      <w:r>
        <w:t xml:space="preserve">                                             AcceptsReturn="True"</w:t>
      </w:r>
    </w:p>
    <w:p w14:paraId="728F76A0" w14:textId="77777777" w:rsidR="00916C34" w:rsidRDefault="00000000">
      <w:r>
        <w:t xml:space="preserve">                                             TextWrapping="Wrap"</w:t>
      </w:r>
    </w:p>
    <w:p w14:paraId="04C6BC02" w14:textId="77777777" w:rsidR="00916C34" w:rsidRDefault="00000000">
      <w:r>
        <w:t xml:space="preserve">                                             LostFocus="OnCommandFieldsLostFocus"/&gt;</w:t>
      </w:r>
    </w:p>
    <w:p w14:paraId="57275125" w14:textId="77777777" w:rsidR="00916C34" w:rsidRDefault="00000000">
      <w:r>
        <w:t xml:space="preserve">                                &lt;/StackPanel&gt;</w:t>
      </w:r>
    </w:p>
    <w:p w14:paraId="1A60F008" w14:textId="77777777" w:rsidR="00916C34" w:rsidRDefault="00916C34"/>
    <w:p w14:paraId="13E5127D" w14:textId="77777777" w:rsidR="00916C34" w:rsidRDefault="00000000">
      <w:r>
        <w:t xml:space="preserve">                                &lt;StackPanel Name="SetFlagEditorPanel" Visibility="Collapsed"&gt;</w:t>
      </w:r>
    </w:p>
    <w:p w14:paraId="560305FF" w14:textId="77777777" w:rsidR="00916C34" w:rsidRDefault="00000000">
      <w:r>
        <w:t xml:space="preserve">                                    &lt;StackPanel Orientation="Horizontal" Margin="0,0,0,6"&gt;</w:t>
      </w:r>
    </w:p>
    <w:p w14:paraId="4D09F781" w14:textId="77777777" w:rsidR="00916C34" w:rsidRDefault="00000000">
      <w:r>
        <w:t xml:space="preserve">                                        &lt;TextBlock Width="70" Text="Flag:" VerticalAlignment="Center"/&gt;</w:t>
      </w:r>
    </w:p>
    <w:p w14:paraId="1268F0F9" w14:textId="77777777" w:rsidR="00916C34" w:rsidRDefault="00000000">
      <w:r>
        <w:lastRenderedPageBreak/>
        <w:t xml:space="preserve">                                        &lt;TextBox Name="CmdFlagNameBox" Width="240" LostFocus="OnCommandFieldsLostFocus"/&gt;</w:t>
      </w:r>
    </w:p>
    <w:p w14:paraId="5EF14384" w14:textId="77777777" w:rsidR="00916C34" w:rsidRDefault="00000000">
      <w:r>
        <w:t xml:space="preserve">                                    &lt;/StackPanel&gt;</w:t>
      </w:r>
    </w:p>
    <w:p w14:paraId="68B80E98" w14:textId="77777777" w:rsidR="00916C34" w:rsidRDefault="00000000">
      <w:r>
        <w:t xml:space="preserve">                                    &lt;StackPanel Orientation="Horizontal"&gt;</w:t>
      </w:r>
    </w:p>
    <w:p w14:paraId="7814CFC8" w14:textId="77777777" w:rsidR="00916C34" w:rsidRDefault="00000000">
      <w:r>
        <w:t xml:space="preserve">                                        &lt;TextBlock Width="70" Text="Value:" VerticalAlignment="Center"/&gt;</w:t>
      </w:r>
    </w:p>
    <w:p w14:paraId="51742171" w14:textId="77777777" w:rsidR="00916C34" w:rsidRDefault="00000000">
      <w:r>
        <w:t xml:space="preserve">                                        &lt;TextBox Name="CmdFlagValueBox" Width="240" LostFocus="OnCommandFieldsLostFocus"/&gt;</w:t>
      </w:r>
    </w:p>
    <w:p w14:paraId="6F33DA91" w14:textId="77777777" w:rsidR="00916C34" w:rsidRDefault="00000000">
      <w:r>
        <w:t xml:space="preserve">                                    &lt;/StackPanel&gt;</w:t>
      </w:r>
    </w:p>
    <w:p w14:paraId="3354E9CF" w14:textId="77777777" w:rsidR="00916C34" w:rsidRDefault="00000000">
      <w:r>
        <w:t xml:space="preserve">                                &lt;/StackPanel&gt;</w:t>
      </w:r>
    </w:p>
    <w:p w14:paraId="5B9A6ADC" w14:textId="77777777" w:rsidR="00916C34" w:rsidRDefault="00916C34"/>
    <w:p w14:paraId="4E0270C2" w14:textId="77777777" w:rsidR="00916C34" w:rsidRDefault="00000000">
      <w:r>
        <w:t xml:space="preserve">                            &lt;/StackPanel&gt;</w:t>
      </w:r>
    </w:p>
    <w:p w14:paraId="4EAC9F76" w14:textId="77777777" w:rsidR="00916C34" w:rsidRDefault="00000000">
      <w:r>
        <w:t xml:space="preserve">                        &lt;/Border&gt;</w:t>
      </w:r>
    </w:p>
    <w:p w14:paraId="4F6E5BAA" w14:textId="77777777" w:rsidR="00916C34" w:rsidRDefault="00916C34"/>
    <w:p w14:paraId="57BF74E1" w14:textId="77777777" w:rsidR="00916C34" w:rsidRDefault="00000000">
      <w:r>
        <w:t xml:space="preserve">                    &lt;/StackPanel&gt;</w:t>
      </w:r>
    </w:p>
    <w:p w14:paraId="66F3B9B2" w14:textId="77777777" w:rsidR="00916C34" w:rsidRDefault="00000000">
      <w:r>
        <w:t xml:space="preserve">                &lt;/ScrollViewer&gt;</w:t>
      </w:r>
    </w:p>
    <w:p w14:paraId="2F27D953" w14:textId="77777777" w:rsidR="00916C34" w:rsidRDefault="00000000">
      <w:r>
        <w:t xml:space="preserve">            &lt;/Border&gt;</w:t>
      </w:r>
    </w:p>
    <w:p w14:paraId="26C92211" w14:textId="77777777" w:rsidR="00916C34" w:rsidRDefault="00916C34"/>
    <w:p w14:paraId="0D2CA2A5" w14:textId="77777777" w:rsidR="00916C34" w:rsidRDefault="00000000">
      <w:r>
        <w:t xml:space="preserve">            &lt;Border Grid.Column="2" BorderBrush="Gray" BorderThickness="1" CornerRadius="4"&gt;</w:t>
      </w:r>
    </w:p>
    <w:p w14:paraId="04685DD3" w14:textId="77777777" w:rsidR="00916C34" w:rsidRDefault="00000000">
      <w:r>
        <w:t xml:space="preserve">                &lt;ScrollViewer Name="MapScroll"</w:t>
      </w:r>
    </w:p>
    <w:p w14:paraId="32E41EE0" w14:textId="77777777" w:rsidR="00916C34" w:rsidRDefault="00000000">
      <w:r>
        <w:t xml:space="preserve">                              HorizontalScrollBarVisibility="Auto"</w:t>
      </w:r>
    </w:p>
    <w:p w14:paraId="74814C31" w14:textId="77777777" w:rsidR="00916C34" w:rsidRDefault="00000000">
      <w:r>
        <w:t xml:space="preserve">                              VerticalScrollBarVisibility="Auto"</w:t>
      </w:r>
    </w:p>
    <w:p w14:paraId="1F54E552" w14:textId="77777777" w:rsidR="00916C34" w:rsidRDefault="00000000">
      <w:r>
        <w:t xml:space="preserve">                              ScrollChanged="OnScrollChanged"</w:t>
      </w:r>
    </w:p>
    <w:p w14:paraId="16EE3576" w14:textId="77777777" w:rsidR="00916C34" w:rsidRDefault="00000000">
      <w:r>
        <w:t xml:space="preserve">                              PreviewMouseWheel="OnScrollViewerMouseWheel"&gt;</w:t>
      </w:r>
    </w:p>
    <w:p w14:paraId="4B85ABF6" w14:textId="77777777" w:rsidR="00916C34" w:rsidRDefault="00916C34"/>
    <w:p w14:paraId="6222C9C4" w14:textId="77777777" w:rsidR="00916C34" w:rsidRDefault="00000000">
      <w:r>
        <w:t xml:space="preserve">                    &lt;Canvas Name="MapCanvas"</w:t>
      </w:r>
    </w:p>
    <w:p w14:paraId="6BA35664" w14:textId="77777777" w:rsidR="00916C34" w:rsidRDefault="00000000">
      <w:r>
        <w:t xml:space="preserve">                            Background="#111111"</w:t>
      </w:r>
    </w:p>
    <w:p w14:paraId="743633A2" w14:textId="77777777" w:rsidR="00916C34" w:rsidRDefault="00000000">
      <w:r>
        <w:t xml:space="preserve">                            MouseMove="OnMapCanvasMouseMove"</w:t>
      </w:r>
    </w:p>
    <w:p w14:paraId="5E67D10D" w14:textId="77777777" w:rsidR="00916C34" w:rsidRDefault="00000000">
      <w:r>
        <w:t xml:space="preserve">                            MouseLeave="OnMapCanvasMouseLeave"</w:t>
      </w:r>
    </w:p>
    <w:p w14:paraId="4FCBBBA9" w14:textId="77777777" w:rsidR="00916C34" w:rsidRDefault="00000000">
      <w:r>
        <w:lastRenderedPageBreak/>
        <w:t xml:space="preserve">                            MouseLeftButtonDown="OnMapCanvasMouseLeftButtonDown"</w:t>
      </w:r>
    </w:p>
    <w:p w14:paraId="55EB175D" w14:textId="77777777" w:rsidR="00916C34" w:rsidRDefault="00000000">
      <w:r>
        <w:t xml:space="preserve">                            MouseRightButtonDown="OnMapCanvasMouseRightButtonDown"/&gt;</w:t>
      </w:r>
    </w:p>
    <w:p w14:paraId="36EC23E0" w14:textId="77777777" w:rsidR="00916C34" w:rsidRDefault="00000000">
      <w:r>
        <w:t xml:space="preserve">                &lt;/ScrollViewer&gt;</w:t>
      </w:r>
    </w:p>
    <w:p w14:paraId="1C292118" w14:textId="77777777" w:rsidR="00916C34" w:rsidRDefault="00000000">
      <w:r>
        <w:t xml:space="preserve">            &lt;/Border&gt;</w:t>
      </w:r>
    </w:p>
    <w:p w14:paraId="70E74B97" w14:textId="77777777" w:rsidR="00916C34" w:rsidRDefault="00000000">
      <w:r>
        <w:t xml:space="preserve">        &lt;/Grid&gt;</w:t>
      </w:r>
    </w:p>
    <w:p w14:paraId="744BD0B2" w14:textId="77777777" w:rsidR="00916C34" w:rsidRDefault="00000000">
      <w:r>
        <w:t xml:space="preserve">    &lt;/Grid&gt;</w:t>
      </w:r>
    </w:p>
    <w:p w14:paraId="1B922BC9" w14:textId="77777777" w:rsidR="00916C34" w:rsidRDefault="00000000">
      <w:r>
        <w:t>&lt;/Window&gt;</w:t>
      </w:r>
    </w:p>
    <w:p w14:paraId="51A67FE1" w14:textId="77777777" w:rsidR="00916C34" w:rsidRDefault="00000000">
      <w:pPr>
        <w:pStyle w:val="Heading4"/>
      </w:pPr>
      <w:r>
        <w:t>Vitriol.Editor\MainWindow.xaml.cs</w:t>
      </w:r>
    </w:p>
    <w:p w14:paraId="7B84CDFA" w14:textId="77777777" w:rsidR="00916C34" w:rsidRDefault="00000000">
      <w:r>
        <w:t>using System;</w:t>
      </w:r>
    </w:p>
    <w:p w14:paraId="30DED799" w14:textId="77777777" w:rsidR="00916C34" w:rsidRDefault="00000000">
      <w:r>
        <w:t>using System.Collections.Concurrent;</w:t>
      </w:r>
    </w:p>
    <w:p w14:paraId="7001D216" w14:textId="77777777" w:rsidR="00916C34" w:rsidRDefault="00000000">
      <w:r>
        <w:t>using System.Collections.Generic;</w:t>
      </w:r>
    </w:p>
    <w:p w14:paraId="10E5771A" w14:textId="77777777" w:rsidR="00916C34" w:rsidRDefault="00000000">
      <w:r>
        <w:t>using System.IO;</w:t>
      </w:r>
    </w:p>
    <w:p w14:paraId="4E16E381" w14:textId="77777777" w:rsidR="00916C34" w:rsidRDefault="00000000">
      <w:r>
        <w:t>using System.Linq;</w:t>
      </w:r>
    </w:p>
    <w:p w14:paraId="5F22BB81" w14:textId="77777777" w:rsidR="00916C34" w:rsidRDefault="00000000">
      <w:r>
        <w:t>using System.Windows;</w:t>
      </w:r>
    </w:p>
    <w:p w14:paraId="5280366E" w14:textId="77777777" w:rsidR="00916C34" w:rsidRDefault="00000000">
      <w:r>
        <w:t>using System.Windows.Controls;</w:t>
      </w:r>
    </w:p>
    <w:p w14:paraId="1BB4E963" w14:textId="77777777" w:rsidR="00916C34" w:rsidRDefault="00000000">
      <w:r>
        <w:t>using System.Windows.Input;</w:t>
      </w:r>
    </w:p>
    <w:p w14:paraId="066A4320" w14:textId="77777777" w:rsidR="00916C34" w:rsidRDefault="00000000">
      <w:r>
        <w:t>using System.Windows.Media;</w:t>
      </w:r>
    </w:p>
    <w:p w14:paraId="359DD308" w14:textId="77777777" w:rsidR="00916C34" w:rsidRDefault="00000000">
      <w:r>
        <w:t>using System.Windows.Media.Imaging;</w:t>
      </w:r>
    </w:p>
    <w:p w14:paraId="02B59A6C" w14:textId="77777777" w:rsidR="00916C34" w:rsidRDefault="00000000">
      <w:r>
        <w:t>using System.Windows.Threading;</w:t>
      </w:r>
    </w:p>
    <w:p w14:paraId="0BF1E3C6" w14:textId="77777777" w:rsidR="00916C34" w:rsidRDefault="00000000">
      <w:r>
        <w:t>using Microsoft.Win32;</w:t>
      </w:r>
    </w:p>
    <w:p w14:paraId="59BBE1CC" w14:textId="77777777" w:rsidR="00916C34" w:rsidRDefault="00000000">
      <w:r>
        <w:t>using Vitriol.Data.Db;</w:t>
      </w:r>
    </w:p>
    <w:p w14:paraId="17D228CB" w14:textId="77777777" w:rsidR="00916C34" w:rsidRDefault="00000000">
      <w:r>
        <w:t>using Vitriol.Data.Migrations;</w:t>
      </w:r>
    </w:p>
    <w:p w14:paraId="7473A831" w14:textId="77777777" w:rsidR="00916C34" w:rsidRDefault="00000000">
      <w:r>
        <w:t>using Vitriol.Engine.Maps;</w:t>
      </w:r>
    </w:p>
    <w:p w14:paraId="140865B3" w14:textId="77777777" w:rsidR="00916C34" w:rsidRDefault="00000000">
      <w:r>
        <w:t>using Vitriol.Shared.Maps;</w:t>
      </w:r>
    </w:p>
    <w:p w14:paraId="21324E49" w14:textId="77777777" w:rsidR="00916C34" w:rsidRDefault="00000000">
      <w:r>
        <w:t>using Vitriol.Shared.Validation;</w:t>
      </w:r>
    </w:p>
    <w:p w14:paraId="21F1FA39" w14:textId="77777777" w:rsidR="00916C34" w:rsidRDefault="00000000">
      <w:r>
        <w:t>using IOPath = System.IO.Path;</w:t>
      </w:r>
    </w:p>
    <w:p w14:paraId="5B191CEB" w14:textId="77777777" w:rsidR="00916C34" w:rsidRDefault="00916C34"/>
    <w:p w14:paraId="6D7756C2" w14:textId="77777777" w:rsidR="00916C34" w:rsidRDefault="00000000">
      <w:r>
        <w:t>namespace Vitriol.Editor;</w:t>
      </w:r>
    </w:p>
    <w:p w14:paraId="16484631" w14:textId="77777777" w:rsidR="00916C34" w:rsidRDefault="00916C34"/>
    <w:p w14:paraId="6DB98710" w14:textId="77777777" w:rsidR="00916C34" w:rsidRDefault="00000000">
      <w:r>
        <w:t>public partial class MainWindow : Window</w:t>
      </w:r>
    </w:p>
    <w:p w14:paraId="017F52AC" w14:textId="77777777" w:rsidR="00916C34" w:rsidRDefault="00000000">
      <w:r>
        <w:t>{</w:t>
      </w:r>
    </w:p>
    <w:p w14:paraId="0C934CA8" w14:textId="77777777" w:rsidR="00916C34" w:rsidRDefault="00000000">
      <w:r>
        <w:t xml:space="preserve">    // --------------------------------------------------------------------</w:t>
      </w:r>
    </w:p>
    <w:p w14:paraId="09F0770B" w14:textId="77777777" w:rsidR="00916C34" w:rsidRDefault="00000000">
      <w:r>
        <w:t xml:space="preserve">    // Tileset caching + runtime compilation</w:t>
      </w:r>
    </w:p>
    <w:p w14:paraId="69138DD7" w14:textId="77777777" w:rsidR="00916C34" w:rsidRDefault="00000000">
      <w:r>
        <w:t xml:space="preserve">    // --------------------------------------------------------------------</w:t>
      </w:r>
    </w:p>
    <w:p w14:paraId="2E355313" w14:textId="77777777" w:rsidR="00916C34" w:rsidRDefault="00000000">
      <w:r>
        <w:t xml:space="preserve">    private readonly ConcurrentDictionary&lt;string, BitmapSource&gt; _tilesetBitmapCache = new(StringComparer.OrdinalIgnoreCase);</w:t>
      </w:r>
    </w:p>
    <w:p w14:paraId="4EC0D984" w14:textId="77777777" w:rsidR="00916C34" w:rsidRDefault="00000000">
      <w:r>
        <w:t xml:space="preserve">    private readonly ConcurrentDictionary&lt;string, ConcurrentDictionary&lt;int, CroppedBitmap&gt;&gt; _tileCropCache = new(StringComparer.OrdinalIgnoreCase);</w:t>
      </w:r>
    </w:p>
    <w:p w14:paraId="57658015" w14:textId="77777777" w:rsidR="00916C34" w:rsidRDefault="00916C34"/>
    <w:p w14:paraId="6BEF8B61" w14:textId="77777777" w:rsidR="00916C34" w:rsidRDefault="00000000">
      <w:r>
        <w:t xml:space="preserve">    // Stores computed metadata so global indices remain stable even if a tileset is unloaded.</w:t>
      </w:r>
    </w:p>
    <w:p w14:paraId="5FC2FBB3" w14:textId="77777777" w:rsidR="00916C34" w:rsidRDefault="00000000">
      <w:r>
        <w:t xml:space="preserve">    private readonly ConcurrentDictionary&lt;string, TilesetMeta&gt; _tilesetMetaCache = new(StringComparer.OrdinalIgnoreCase);</w:t>
      </w:r>
    </w:p>
    <w:p w14:paraId="563EFEC8" w14:textId="77777777" w:rsidR="00916C34" w:rsidRDefault="00916C34"/>
    <w:p w14:paraId="49C1290E" w14:textId="77777777" w:rsidR="00916C34" w:rsidRDefault="00000000">
      <w:r>
        <w:t xml:space="preserve">    // Tracks whether a tileset is currently enabled (checkbox state).</w:t>
      </w:r>
    </w:p>
    <w:p w14:paraId="1250D53B" w14:textId="77777777" w:rsidR="00916C34" w:rsidRDefault="00000000">
      <w:r>
        <w:t xml:space="preserve">    private readonly ConcurrentDictionary&lt;string, bool&gt; _tilesetLoadedState = new(StringComparer.OrdinalIgnoreCase);</w:t>
      </w:r>
    </w:p>
    <w:p w14:paraId="4210F56D" w14:textId="77777777" w:rsidR="00916C34" w:rsidRDefault="00916C34"/>
    <w:p w14:paraId="1FA42AE5" w14:textId="77777777" w:rsidR="00916C34" w:rsidRDefault="00000000">
      <w:r>
        <w:t xml:space="preserve">    private readonly object _tilesetCompileLock = new();</w:t>
      </w:r>
    </w:p>
    <w:p w14:paraId="780E53ED" w14:textId="77777777" w:rsidR="00916C34" w:rsidRDefault="00000000">
      <w:r>
        <w:t xml:space="preserve">    private List&lt;TilesetRuntime&gt; _compiledTilesets = new();</w:t>
      </w:r>
    </w:p>
    <w:p w14:paraId="58B6A8E7" w14:textId="77777777" w:rsidR="00916C34" w:rsidRDefault="00000000">
      <w:r>
        <w:t xml:space="preserve">    private bool _tilesetsDirty = true;</w:t>
      </w:r>
    </w:p>
    <w:p w14:paraId="727A7EDB" w14:textId="77777777" w:rsidR="00916C34" w:rsidRDefault="00916C34"/>
    <w:p w14:paraId="606188B3" w14:textId="77777777" w:rsidR="00916C34" w:rsidRDefault="00000000">
      <w:r>
        <w:t xml:space="preserve">    // --------------------------------------------------------------------</w:t>
      </w:r>
    </w:p>
    <w:p w14:paraId="18C61FA9" w14:textId="77777777" w:rsidR="00916C34" w:rsidRDefault="00000000">
      <w:r>
        <w:t xml:space="preserve">    // Zoom state</w:t>
      </w:r>
    </w:p>
    <w:p w14:paraId="03B947B4" w14:textId="77777777" w:rsidR="00916C34" w:rsidRDefault="00000000">
      <w:r>
        <w:t xml:space="preserve">    // --------------------------------------------------------------------</w:t>
      </w:r>
    </w:p>
    <w:p w14:paraId="7600656E" w14:textId="77777777" w:rsidR="00916C34" w:rsidRDefault="00000000">
      <w:r>
        <w:t xml:space="preserve">    private double _zoom = 1.0;</w:t>
      </w:r>
    </w:p>
    <w:p w14:paraId="08403123" w14:textId="77777777" w:rsidR="00916C34" w:rsidRDefault="00000000">
      <w:r>
        <w:t xml:space="preserve">    </w:t>
      </w:r>
      <w:r>
        <w:rPr>
          <w:lang w:val="fr-FR"/>
        </w:rPr>
        <w:t>private const double ZoomMin = 0.25;</w:t>
      </w:r>
    </w:p>
    <w:p w14:paraId="21A9CF14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private const double ZoomMax = 6.0;</w:t>
      </w:r>
    </w:p>
    <w:p w14:paraId="0A79F10F" w14:textId="77777777" w:rsidR="00916C34" w:rsidRDefault="00000000">
      <w:r>
        <w:rPr>
          <w:lang w:val="fr-FR"/>
        </w:rPr>
        <w:lastRenderedPageBreak/>
        <w:t xml:space="preserve">    </w:t>
      </w:r>
      <w:r>
        <w:t>private const double ZoomStep = 1.15;</w:t>
      </w:r>
    </w:p>
    <w:p w14:paraId="0321882C" w14:textId="77777777" w:rsidR="00916C34" w:rsidRDefault="00916C34"/>
    <w:p w14:paraId="3871AA8B" w14:textId="77777777" w:rsidR="00916C34" w:rsidRDefault="00000000">
      <w:r>
        <w:t xml:space="preserve">    // --------------------------------------------------------------------</w:t>
      </w:r>
    </w:p>
    <w:p w14:paraId="7BA876EE" w14:textId="77777777" w:rsidR="00916C34" w:rsidRDefault="00000000">
      <w:r>
        <w:t xml:space="preserve">    // Viewport renderer state</w:t>
      </w:r>
    </w:p>
    <w:p w14:paraId="08E7708A" w14:textId="77777777" w:rsidR="00916C34" w:rsidRDefault="00000000">
      <w:r>
        <w:t xml:space="preserve">    // --------------------------------------------------------------------</w:t>
      </w:r>
    </w:p>
    <w:p w14:paraId="31D51D26" w14:textId="77777777" w:rsidR="00916C34" w:rsidRDefault="00000000">
      <w:r>
        <w:t xml:space="preserve">    private MapDto? _currentMap;</w:t>
      </w:r>
    </w:p>
    <w:p w14:paraId="57CC0B6D" w14:textId="77777777" w:rsidR="00916C34" w:rsidRDefault="00000000">
      <w:r>
        <w:t xml:space="preserve">    private Image? _viewportImage;</w:t>
      </w:r>
    </w:p>
    <w:p w14:paraId="49DF3F85" w14:textId="77777777" w:rsidR="00916C34" w:rsidRDefault="00000000">
      <w:r>
        <w:t xml:space="preserve">    private readonly DispatcherTimer _renderDebounce;</w:t>
      </w:r>
    </w:p>
    <w:p w14:paraId="1494B2E0" w14:textId="77777777" w:rsidR="00916C34" w:rsidRDefault="00916C34"/>
    <w:p w14:paraId="279F01E2" w14:textId="77777777" w:rsidR="00916C34" w:rsidRDefault="00000000">
      <w:r>
        <w:t xml:space="preserve">    // --------------------------------------------------------------------</w:t>
      </w:r>
    </w:p>
    <w:p w14:paraId="1A181205" w14:textId="77777777" w:rsidR="00916C34" w:rsidRDefault="00000000">
      <w:r>
        <w:t xml:space="preserve">    // Selection + undo/redo</w:t>
      </w:r>
    </w:p>
    <w:p w14:paraId="28781845" w14:textId="77777777" w:rsidR="00916C34" w:rsidRDefault="00000000">
      <w:r>
        <w:t xml:space="preserve">    // --------------------------------------------------------------------</w:t>
      </w:r>
    </w:p>
    <w:p w14:paraId="2247C95D" w14:textId="77777777" w:rsidR="00916C34" w:rsidRDefault="00000000">
      <w:r>
        <w:t xml:space="preserve">    private int _selectedTileIndex = 0;</w:t>
      </w:r>
    </w:p>
    <w:p w14:paraId="3704B466" w14:textId="77777777" w:rsidR="00916C34" w:rsidRDefault="00000000">
      <w:r>
        <w:t xml:space="preserve">    private Border? _selectedPaletteBorder;</w:t>
      </w:r>
    </w:p>
    <w:p w14:paraId="4A898F10" w14:textId="77777777" w:rsidR="00916C34" w:rsidRDefault="00916C34"/>
    <w:p w14:paraId="1A4222C5" w14:textId="77777777" w:rsidR="00916C34" w:rsidRDefault="00000000">
      <w:r>
        <w:t xml:space="preserve">    private readonly Stack&lt;IEditCommand&gt; _undo = new();</w:t>
      </w:r>
    </w:p>
    <w:p w14:paraId="763C9DC1" w14:textId="77777777" w:rsidR="00916C34" w:rsidRDefault="00000000">
      <w:r>
        <w:t xml:space="preserve">    private readonly Stack&lt;IEditCommand&gt; _redo = new();</w:t>
      </w:r>
    </w:p>
    <w:p w14:paraId="0E7CEC2D" w14:textId="77777777" w:rsidR="00916C34" w:rsidRDefault="00916C34"/>
    <w:p w14:paraId="697D45F3" w14:textId="77777777" w:rsidR="00916C34" w:rsidRDefault="00000000">
      <w:r>
        <w:t xml:space="preserve">    private string? _currentMapPath;</w:t>
      </w:r>
    </w:p>
    <w:p w14:paraId="05F15FAF" w14:textId="77777777" w:rsidR="00916C34" w:rsidRDefault="00916C34"/>
    <w:p w14:paraId="17F07F57" w14:textId="77777777" w:rsidR="00916C34" w:rsidRDefault="00000000">
      <w:r>
        <w:t xml:space="preserve">    // --------------------------------------------------------------------</w:t>
      </w:r>
    </w:p>
    <w:p w14:paraId="0051DA04" w14:textId="77777777" w:rsidR="00916C34" w:rsidRDefault="00000000">
      <w:r>
        <w:t xml:space="preserve">    // Paint state</w:t>
      </w:r>
    </w:p>
    <w:p w14:paraId="5F2581C6" w14:textId="77777777" w:rsidR="00916C34" w:rsidRDefault="00000000">
      <w:r>
        <w:t xml:space="preserve">    // --------------------------------------------------------------------</w:t>
      </w:r>
    </w:p>
    <w:p w14:paraId="3CF07D38" w14:textId="77777777" w:rsidR="00916C34" w:rsidRDefault="00000000">
      <w:r>
        <w:t xml:space="preserve">    private bool _isPainting = false;</w:t>
      </w:r>
    </w:p>
    <w:p w14:paraId="7100B1F8" w14:textId="77777777" w:rsidR="00916C34" w:rsidRDefault="00000000">
      <w:r>
        <w:t xml:space="preserve">    private int _lastPaintIdx = -1;</w:t>
      </w:r>
    </w:p>
    <w:p w14:paraId="42B87520" w14:textId="77777777" w:rsidR="00916C34" w:rsidRDefault="00916C34"/>
    <w:p w14:paraId="3972142F" w14:textId="77777777" w:rsidR="00916C34" w:rsidRDefault="00000000">
      <w:r>
        <w:t xml:space="preserve">    // --------------------------------------------------------------------</w:t>
      </w:r>
    </w:p>
    <w:p w14:paraId="687D1475" w14:textId="77777777" w:rsidR="00916C34" w:rsidRDefault="00000000">
      <w:r>
        <w:t xml:space="preserve">    // Hover state (used for keyboard actions like Delete)</w:t>
      </w:r>
    </w:p>
    <w:p w14:paraId="2186ADFD" w14:textId="77777777" w:rsidR="00916C34" w:rsidRDefault="00000000">
      <w:r>
        <w:lastRenderedPageBreak/>
        <w:t xml:space="preserve">    // --------------------------------------------------------------------</w:t>
      </w:r>
    </w:p>
    <w:p w14:paraId="46CD8273" w14:textId="77777777" w:rsidR="00916C34" w:rsidRDefault="00000000">
      <w:r>
        <w:t xml:space="preserve">    private int _hoverTileX = -1;</w:t>
      </w:r>
    </w:p>
    <w:p w14:paraId="551250D0" w14:textId="77777777" w:rsidR="00916C34" w:rsidRDefault="00000000">
      <w:r>
        <w:t xml:space="preserve">    private int _hoverTileY = -1;</w:t>
      </w:r>
    </w:p>
    <w:p w14:paraId="3AB33000" w14:textId="77777777" w:rsidR="00916C34" w:rsidRDefault="00916C34"/>
    <w:p w14:paraId="0745542F" w14:textId="77777777" w:rsidR="00916C34" w:rsidRDefault="00000000">
      <w:r>
        <w:t xml:space="preserve">    // --------------------------------------------------------------------</w:t>
      </w:r>
    </w:p>
    <w:p w14:paraId="09BB3CEF" w14:textId="77777777" w:rsidR="00916C34" w:rsidRDefault="00000000">
      <w:r>
        <w:t xml:space="preserve">    // Cursor tile selection (for arrow-key cell move)</w:t>
      </w:r>
    </w:p>
    <w:p w14:paraId="6F1D5697" w14:textId="77777777" w:rsidR="00916C34" w:rsidRDefault="00000000">
      <w:r>
        <w:t xml:space="preserve">    // --------------------------------------------------------------------</w:t>
      </w:r>
    </w:p>
    <w:p w14:paraId="538FE0C8" w14:textId="77777777" w:rsidR="00916C34" w:rsidRDefault="00000000">
      <w:r>
        <w:t xml:space="preserve">    private int _cursorTileX = -1;</w:t>
      </w:r>
    </w:p>
    <w:p w14:paraId="51AF314C" w14:textId="77777777" w:rsidR="00916C34" w:rsidRDefault="00000000">
      <w:r>
        <w:t xml:space="preserve">    private int _cursorTileY = -1;</w:t>
      </w:r>
    </w:p>
    <w:p w14:paraId="490305E1" w14:textId="77777777" w:rsidR="00916C34" w:rsidRDefault="00916C34"/>
    <w:p w14:paraId="14055757" w14:textId="77777777" w:rsidR="00916C34" w:rsidRDefault="00000000">
      <w:r>
        <w:t xml:space="preserve">    // --------------------------------------------------------------------</w:t>
      </w:r>
    </w:p>
    <w:p w14:paraId="2BF46CD7" w14:textId="77777777" w:rsidR="00916C34" w:rsidRDefault="00000000">
      <w:r>
        <w:t xml:space="preserve">    // Event drag state (smooth overlay; no full redraw spam)</w:t>
      </w:r>
    </w:p>
    <w:p w14:paraId="5B002B7A" w14:textId="77777777" w:rsidR="00916C34" w:rsidRDefault="00000000">
      <w:r>
        <w:t xml:space="preserve">    // --------------------------------------------------------------------</w:t>
      </w:r>
    </w:p>
    <w:p w14:paraId="3090CA14" w14:textId="77777777" w:rsidR="00916C34" w:rsidRDefault="00000000">
      <w:r>
        <w:t xml:space="preserve">    private bool _draggingEvent = false;</w:t>
      </w:r>
    </w:p>
    <w:p w14:paraId="3DA5242D" w14:textId="77777777" w:rsidR="00916C34" w:rsidRDefault="00000000">
      <w:r>
        <w:t xml:space="preserve">    private string? _dragEventId = null;</w:t>
      </w:r>
    </w:p>
    <w:p w14:paraId="0369B40F" w14:textId="77777777" w:rsidR="00916C34" w:rsidRDefault="00916C34"/>
    <w:p w14:paraId="092D5189" w14:textId="77777777" w:rsidR="00916C34" w:rsidRDefault="00000000">
      <w:r>
        <w:t xml:space="preserve">    // Mouse world position (MapCanvas coords)</w:t>
      </w:r>
    </w:p>
    <w:p w14:paraId="2A9D9D15" w14:textId="77777777" w:rsidR="00916C34" w:rsidRDefault="00000000">
      <w:r>
        <w:t xml:space="preserve">    private double _dragMouseWorldX = 0;</w:t>
      </w:r>
    </w:p>
    <w:p w14:paraId="7B9FFDD3" w14:textId="77777777" w:rsidR="00916C34" w:rsidRDefault="00000000">
      <w:r>
        <w:t xml:space="preserve">    private double _dragMouseWorldY = 0;</w:t>
      </w:r>
    </w:p>
    <w:p w14:paraId="43D987A1" w14:textId="77777777" w:rsidR="00916C34" w:rsidRDefault="00916C34"/>
    <w:p w14:paraId="0B350E9F" w14:textId="77777777" w:rsidR="00916C34" w:rsidRDefault="00000000">
      <w:r>
        <w:t xml:space="preserve">    // The snapped/clamped tile preview used for commit</w:t>
      </w:r>
    </w:p>
    <w:p w14:paraId="0D7EA928" w14:textId="77777777" w:rsidR="00916C34" w:rsidRDefault="00000000">
      <w:r>
        <w:t xml:space="preserve">    private int _dragPreviewX = -1;</w:t>
      </w:r>
    </w:p>
    <w:p w14:paraId="4F2C0A45" w14:textId="77777777" w:rsidR="00916C34" w:rsidRDefault="00000000">
      <w:r>
        <w:t xml:space="preserve">    private int _dragPreviewY = -1;</w:t>
      </w:r>
    </w:p>
    <w:p w14:paraId="6792CF62" w14:textId="77777777" w:rsidR="00916C34" w:rsidRDefault="00916C34"/>
    <w:p w14:paraId="062AC609" w14:textId="77777777" w:rsidR="00916C34" w:rsidRDefault="00000000">
      <w:r>
        <w:t xml:space="preserve">    // Overlay visuals (type-shaped ghost)</w:t>
      </w:r>
    </w:p>
    <w:p w14:paraId="31FBFC2C" w14:textId="77777777" w:rsidR="00916C34" w:rsidRDefault="00000000">
      <w:r>
        <w:t xml:space="preserve">    private System.Windows.Shapes.Shape? _dragGhostShape;</w:t>
      </w:r>
    </w:p>
    <w:p w14:paraId="2B05E09A" w14:textId="77777777" w:rsidR="00916C34" w:rsidRDefault="00000000">
      <w:r>
        <w:t xml:space="preserve">    private System.Windows.Shapes.Shape? _dragGhostOutlineShape;</w:t>
      </w:r>
    </w:p>
    <w:p w14:paraId="1B864BC4" w14:textId="77777777" w:rsidR="00916C34" w:rsidRDefault="00916C34"/>
    <w:p w14:paraId="0A154D30" w14:textId="77777777" w:rsidR="00916C34" w:rsidRDefault="00000000">
      <w:r>
        <w:lastRenderedPageBreak/>
        <w:t xml:space="preserve">    // Swap Hint Overlay (arrow-key swap feedback)</w:t>
      </w:r>
    </w:p>
    <w:p w14:paraId="6E3ED9A4" w14:textId="77777777" w:rsidR="00916C34" w:rsidRDefault="00000000">
      <w:r>
        <w:t xml:space="preserve">    private System.Windows.Shapes.Rectangle? _swapHintFrom;</w:t>
      </w:r>
    </w:p>
    <w:p w14:paraId="7C30530C" w14:textId="77777777" w:rsidR="00916C34" w:rsidRDefault="00000000">
      <w:r>
        <w:t xml:space="preserve">    private System.Windows.Shapes.Rectangle? _swapHintTo;</w:t>
      </w:r>
    </w:p>
    <w:p w14:paraId="64EEF7E8" w14:textId="77777777" w:rsidR="00916C34" w:rsidRDefault="00000000">
      <w:r>
        <w:t xml:space="preserve">    private readonly DispatcherTimer _swapHintTimer = new();</w:t>
      </w:r>
    </w:p>
    <w:p w14:paraId="3EA9658F" w14:textId="77777777" w:rsidR="00916C34" w:rsidRDefault="00916C34"/>
    <w:p w14:paraId="03A9F678" w14:textId="77777777" w:rsidR="00916C34" w:rsidRDefault="00000000">
      <w:r>
        <w:t xml:space="preserve">    // --------------------------------------------------------------------</w:t>
      </w:r>
    </w:p>
    <w:p w14:paraId="2A611311" w14:textId="77777777" w:rsidR="00916C34" w:rsidRDefault="00000000">
      <w:r>
        <w:t xml:space="preserve">    // Drag autoscroll (while moving events)</w:t>
      </w:r>
    </w:p>
    <w:p w14:paraId="692532DD" w14:textId="77777777" w:rsidR="00916C34" w:rsidRDefault="00000000">
      <w:r>
        <w:t xml:space="preserve">    // --------------------------------------------------------------------</w:t>
      </w:r>
    </w:p>
    <w:p w14:paraId="531D3142" w14:textId="77777777" w:rsidR="00916C34" w:rsidRDefault="00000000">
      <w:r>
        <w:t xml:space="preserve">    private readonly DispatcherTimer _dragAutoScrollTimer = new();</w:t>
      </w:r>
    </w:p>
    <w:p w14:paraId="21F79D2D" w14:textId="77777777" w:rsidR="00916C34" w:rsidRDefault="00000000">
      <w:r>
        <w:t xml:space="preserve">    private double _dragLastViewportX = 0;</w:t>
      </w:r>
    </w:p>
    <w:p w14:paraId="335585EA" w14:textId="77777777" w:rsidR="00916C34" w:rsidRDefault="00000000">
      <w:r>
        <w:t xml:space="preserve">    private double _dragLastViewportY = 0;</w:t>
      </w:r>
    </w:p>
    <w:p w14:paraId="72FF2F2E" w14:textId="77777777" w:rsidR="00916C34" w:rsidRDefault="00916C34"/>
    <w:p w14:paraId="42C1FB5C" w14:textId="77777777" w:rsidR="00916C34" w:rsidRDefault="00000000">
      <w:r>
        <w:t xml:space="preserve">    private const double DragAutoScrollMargin = 48;</w:t>
      </w:r>
    </w:p>
    <w:p w14:paraId="26D4D7CF" w14:textId="77777777" w:rsidR="00916C34" w:rsidRDefault="00000000">
      <w:r>
        <w:t xml:space="preserve">    private const double DragAutoScrollSpeed = 26;</w:t>
      </w:r>
    </w:p>
    <w:p w14:paraId="4E67DC71" w14:textId="77777777" w:rsidR="00916C34" w:rsidRDefault="00000000">
      <w:r>
        <w:t xml:space="preserve">    private const int DragAutoScrollTickMs = 16;</w:t>
      </w:r>
    </w:p>
    <w:p w14:paraId="0180B664" w14:textId="77777777" w:rsidR="00916C34" w:rsidRDefault="00916C34"/>
    <w:p w14:paraId="41E1DDEA" w14:textId="77777777" w:rsidR="00916C34" w:rsidRDefault="00000000">
      <w:r>
        <w:t xml:space="preserve">    private void DeleteAtCurrentMode()</w:t>
      </w:r>
    </w:p>
    <w:p w14:paraId="110B2DB5" w14:textId="77777777" w:rsidR="00916C34" w:rsidRDefault="00000000">
      <w:r>
        <w:t xml:space="preserve">    {</w:t>
      </w:r>
    </w:p>
    <w:p w14:paraId="74E53392" w14:textId="77777777" w:rsidR="00916C34" w:rsidRDefault="00000000">
      <w:r>
        <w:t xml:space="preserve">        var map = _currentMap;</w:t>
      </w:r>
    </w:p>
    <w:p w14:paraId="17F8586F" w14:textId="77777777" w:rsidR="00916C34" w:rsidRDefault="00000000">
      <w:r>
        <w:t xml:space="preserve">        if (map is null) return;</w:t>
      </w:r>
    </w:p>
    <w:p w14:paraId="2D655F7C" w14:textId="77777777" w:rsidR="00916C34" w:rsidRDefault="00916C34"/>
    <w:p w14:paraId="250CE4A0" w14:textId="77777777" w:rsidR="00916C34" w:rsidRDefault="00000000">
      <w:r>
        <w:t xml:space="preserve">        // Needs a valid hovered tile</w:t>
      </w:r>
    </w:p>
    <w:p w14:paraId="7AAB9A06" w14:textId="77777777" w:rsidR="00916C34" w:rsidRDefault="00000000">
      <w:r>
        <w:t xml:space="preserve">        if (_hoverTileX &lt; 0 || _hoverTileY &lt; 0) return;</w:t>
      </w:r>
    </w:p>
    <w:p w14:paraId="2440D875" w14:textId="77777777" w:rsidR="00916C34" w:rsidRDefault="00000000">
      <w:r>
        <w:t xml:space="preserve">        if (_hoverTileX &gt;= map.Width || _hoverTileY &gt;= map.Height) return;</w:t>
      </w:r>
    </w:p>
    <w:p w14:paraId="66BCD924" w14:textId="77777777" w:rsidR="00916C34" w:rsidRDefault="00916C34"/>
    <w:p w14:paraId="75E335B5" w14:textId="77777777" w:rsidR="00916C34" w:rsidRDefault="00000000">
      <w:r>
        <w:t xml:space="preserve">        int idx = _hoverTileY * map.Width + _hoverTileX;</w:t>
      </w:r>
    </w:p>
    <w:p w14:paraId="289055B8" w14:textId="77777777" w:rsidR="00916C34" w:rsidRDefault="00916C34"/>
    <w:p w14:paraId="44353C26" w14:textId="77777777" w:rsidR="00916C34" w:rsidRDefault="00000000">
      <w:r>
        <w:t xml:space="preserve">        // Don’t allow destructive edits during playtest</w:t>
      </w:r>
    </w:p>
    <w:p w14:paraId="49516282" w14:textId="77777777" w:rsidR="00916C34" w:rsidRDefault="00000000">
      <w:r>
        <w:lastRenderedPageBreak/>
        <w:t xml:space="preserve">        if (_playtestActive)</w:t>
      </w:r>
    </w:p>
    <w:p w14:paraId="523CF3DC" w14:textId="77777777" w:rsidR="00916C34" w:rsidRDefault="00000000">
      <w:r>
        <w:t xml:space="preserve">        {</w:t>
      </w:r>
    </w:p>
    <w:p w14:paraId="07642893" w14:textId="77777777" w:rsidR="00916C34" w:rsidRDefault="00000000">
      <w:r>
        <w:t xml:space="preserve">            StatusText.Text = "Playtest is active (F5 to stop). Editing is disabled.";</w:t>
      </w:r>
    </w:p>
    <w:p w14:paraId="2875473A" w14:textId="77777777" w:rsidR="00916C34" w:rsidRDefault="00000000">
      <w:r>
        <w:t xml:space="preserve">            return;</w:t>
      </w:r>
    </w:p>
    <w:p w14:paraId="363A3BE9" w14:textId="77777777" w:rsidR="00916C34" w:rsidRDefault="00000000">
      <w:r>
        <w:t xml:space="preserve">        }</w:t>
      </w:r>
    </w:p>
    <w:p w14:paraId="73192A31" w14:textId="77777777" w:rsidR="00916C34" w:rsidRDefault="00916C34"/>
    <w:p w14:paraId="27747DC2" w14:textId="77777777" w:rsidR="00916C34" w:rsidRDefault="00000000">
      <w:r>
        <w:t xml:space="preserve">        if (_mode == EditMode.Tiles)</w:t>
      </w:r>
    </w:p>
    <w:p w14:paraId="3B093AF1" w14:textId="77777777" w:rsidR="00916C34" w:rsidRDefault="00000000">
      <w:r>
        <w:t xml:space="preserve">        {</w:t>
      </w:r>
    </w:p>
    <w:p w14:paraId="6C27039E" w14:textId="77777777" w:rsidR="00916C34" w:rsidRDefault="00000000">
      <w:r>
        <w:t xml:space="preserve">            var bg = GetBackgroundLayer();</w:t>
      </w:r>
    </w:p>
    <w:p w14:paraId="2FC2BCF6" w14:textId="77777777" w:rsidR="00916C34" w:rsidRDefault="00000000">
      <w:r>
        <w:t xml:space="preserve">            if (bg is null) return;</w:t>
      </w:r>
    </w:p>
    <w:p w14:paraId="5CD7E6E2" w14:textId="77777777" w:rsidR="00916C34" w:rsidRDefault="00916C34"/>
    <w:p w14:paraId="61C14ACF" w14:textId="77777777" w:rsidR="00916C34" w:rsidRDefault="00000000">
      <w:r>
        <w:t xml:space="preserve">            int oldValue = bg.Tiles[idx];</w:t>
      </w:r>
    </w:p>
    <w:p w14:paraId="4F5FD7D1" w14:textId="77777777" w:rsidR="00916C34" w:rsidRDefault="00000000">
      <w:r>
        <w:t xml:space="preserve">            int newValue = -1; // erase tile</w:t>
      </w:r>
    </w:p>
    <w:p w14:paraId="2AE746FE" w14:textId="77777777" w:rsidR="00916C34" w:rsidRDefault="00916C34"/>
    <w:p w14:paraId="059B3E7E" w14:textId="77777777" w:rsidR="00916C34" w:rsidRDefault="00000000">
      <w:r>
        <w:t xml:space="preserve">            if (oldValue == newValue) return;</w:t>
      </w:r>
    </w:p>
    <w:p w14:paraId="2FB90E70" w14:textId="77777777" w:rsidR="00916C34" w:rsidRDefault="00000000">
      <w:r>
        <w:t xml:space="preserve">            ExecuteCommand(new PaintIntCellCommand(this, LayerKind.Background, idx, oldValue, newValue));</w:t>
      </w:r>
    </w:p>
    <w:p w14:paraId="696BAE09" w14:textId="77777777" w:rsidR="00916C34" w:rsidRDefault="00000000">
      <w:r>
        <w:t xml:space="preserve">            return;</w:t>
      </w:r>
    </w:p>
    <w:p w14:paraId="630076D2" w14:textId="77777777" w:rsidR="00916C34" w:rsidRDefault="00000000">
      <w:r>
        <w:t xml:space="preserve">        }</w:t>
      </w:r>
    </w:p>
    <w:p w14:paraId="23DB312E" w14:textId="77777777" w:rsidR="00916C34" w:rsidRDefault="00916C34"/>
    <w:p w14:paraId="2AFA71DA" w14:textId="77777777" w:rsidR="00916C34" w:rsidRDefault="00000000">
      <w:r>
        <w:t xml:space="preserve">        if (_mode == EditMode.Collision)</w:t>
      </w:r>
    </w:p>
    <w:p w14:paraId="64EE7E40" w14:textId="77777777" w:rsidR="00916C34" w:rsidRDefault="00000000">
      <w:r>
        <w:t xml:space="preserve">        {</w:t>
      </w:r>
    </w:p>
    <w:p w14:paraId="2C6E5716" w14:textId="77777777" w:rsidR="00916C34" w:rsidRDefault="00000000">
      <w:r>
        <w:t xml:space="preserve">            var col = GetCollisionLayer();</w:t>
      </w:r>
    </w:p>
    <w:p w14:paraId="200FA7CF" w14:textId="77777777" w:rsidR="00916C34" w:rsidRDefault="00000000">
      <w:r>
        <w:t xml:space="preserve">            if (col is null) return;</w:t>
      </w:r>
    </w:p>
    <w:p w14:paraId="13A56840" w14:textId="77777777" w:rsidR="00916C34" w:rsidRDefault="00916C34"/>
    <w:p w14:paraId="4B9D0DA1" w14:textId="77777777" w:rsidR="00916C34" w:rsidRDefault="00000000">
      <w:r>
        <w:t xml:space="preserve">            int oldValue = col.Tiles[idx];</w:t>
      </w:r>
    </w:p>
    <w:p w14:paraId="6320C409" w14:textId="77777777" w:rsidR="00916C34" w:rsidRDefault="00000000">
      <w:r>
        <w:t xml:space="preserve">            int newValue = 0; // clear collision</w:t>
      </w:r>
    </w:p>
    <w:p w14:paraId="7B0D7258" w14:textId="77777777" w:rsidR="00916C34" w:rsidRDefault="00916C34"/>
    <w:p w14:paraId="4DE89B72" w14:textId="77777777" w:rsidR="00916C34" w:rsidRDefault="00000000">
      <w:r>
        <w:lastRenderedPageBreak/>
        <w:t xml:space="preserve">            if (oldValue == newValue) return;</w:t>
      </w:r>
    </w:p>
    <w:p w14:paraId="6FA03975" w14:textId="77777777" w:rsidR="00916C34" w:rsidRDefault="00000000">
      <w:r>
        <w:t xml:space="preserve">            ExecuteCommand(new PaintIntCellCommand(this, col.Kind, idx, oldValue, newValue));</w:t>
      </w:r>
    </w:p>
    <w:p w14:paraId="70C91D8F" w14:textId="77777777" w:rsidR="00916C34" w:rsidRDefault="00000000">
      <w:r>
        <w:t xml:space="preserve">            return;</w:t>
      </w:r>
    </w:p>
    <w:p w14:paraId="6E7FF20E" w14:textId="77777777" w:rsidR="00916C34" w:rsidRDefault="00000000">
      <w:r>
        <w:t xml:space="preserve">        }</w:t>
      </w:r>
    </w:p>
    <w:p w14:paraId="3D75EDB6" w14:textId="77777777" w:rsidR="00916C34" w:rsidRDefault="00916C34"/>
    <w:p w14:paraId="702D24DF" w14:textId="77777777" w:rsidR="00916C34" w:rsidRDefault="00000000">
      <w:r>
        <w:t xml:space="preserve">        if (_mode == EditMode.Events)</w:t>
      </w:r>
    </w:p>
    <w:p w14:paraId="0EEC8357" w14:textId="77777777" w:rsidR="00916C34" w:rsidRDefault="00000000">
      <w:r>
        <w:t xml:space="preserve">        {</w:t>
      </w:r>
    </w:p>
    <w:p w14:paraId="22774BB1" w14:textId="77777777" w:rsidR="00916C34" w:rsidRDefault="00000000">
      <w:r>
        <w:t xml:space="preserve">            var ev = GetEventAt(_hoverTileX, _hoverTileY) ?? GetSelectedEvent();</w:t>
      </w:r>
    </w:p>
    <w:p w14:paraId="559F89C9" w14:textId="77777777" w:rsidR="00916C34" w:rsidRDefault="00000000">
      <w:r>
        <w:t xml:space="preserve">            if (ev is null) return;</w:t>
      </w:r>
    </w:p>
    <w:p w14:paraId="6475BE9B" w14:textId="77777777" w:rsidR="00916C34" w:rsidRDefault="00916C34"/>
    <w:p w14:paraId="141E314E" w14:textId="77777777" w:rsidR="00916C34" w:rsidRDefault="00000000">
      <w:r>
        <w:t xml:space="preserve">            ExecuteCommand(new DeleteEventCommand(this, ev));</w:t>
      </w:r>
    </w:p>
    <w:p w14:paraId="65562D83" w14:textId="77777777" w:rsidR="00916C34" w:rsidRDefault="00916C34"/>
    <w:p w14:paraId="361CF2ED" w14:textId="77777777" w:rsidR="00916C34" w:rsidRDefault="00000000">
      <w:r>
        <w:t xml:space="preserve">            if (_selectedEventId == ev.EventId)</w:t>
      </w:r>
    </w:p>
    <w:p w14:paraId="0FA03D00" w14:textId="77777777" w:rsidR="00916C34" w:rsidRDefault="00000000">
      <w:r>
        <w:t xml:space="preserve">            {</w:t>
      </w:r>
    </w:p>
    <w:p w14:paraId="1150E6BE" w14:textId="77777777" w:rsidR="00916C34" w:rsidRDefault="00000000">
      <w:r>
        <w:t xml:space="preserve">                _selectedEventId = null;</w:t>
      </w:r>
    </w:p>
    <w:p w14:paraId="67B0D446" w14:textId="77777777" w:rsidR="00916C34" w:rsidRDefault="00000000">
      <w:r>
        <w:t xml:space="preserve">                _selectedCommandIndex = -1;</w:t>
      </w:r>
    </w:p>
    <w:p w14:paraId="05CC65B0" w14:textId="77777777" w:rsidR="00916C34" w:rsidRDefault="00000000">
      <w:r>
        <w:t xml:space="preserve">                UpdateEventPanel(null);</w:t>
      </w:r>
    </w:p>
    <w:p w14:paraId="0D65C5C4" w14:textId="77777777" w:rsidR="00916C34" w:rsidRDefault="00000000">
      <w:r>
        <w:t xml:space="preserve">                RefreshCommandList(null);</w:t>
      </w:r>
    </w:p>
    <w:p w14:paraId="1460A5DB" w14:textId="77777777" w:rsidR="00916C34" w:rsidRDefault="00000000">
      <w:r>
        <w:t xml:space="preserve">                UpdateCommandEditor(null);</w:t>
      </w:r>
    </w:p>
    <w:p w14:paraId="5AC77822" w14:textId="77777777" w:rsidR="00916C34" w:rsidRDefault="00000000">
      <w:r>
        <w:t xml:space="preserve">            }</w:t>
      </w:r>
    </w:p>
    <w:p w14:paraId="31588552" w14:textId="77777777" w:rsidR="00916C34" w:rsidRDefault="00916C34"/>
    <w:p w14:paraId="2BFF73E1" w14:textId="77777777" w:rsidR="00916C34" w:rsidRDefault="00000000">
      <w:r>
        <w:t xml:space="preserve">            RequestViewportRender();</w:t>
      </w:r>
    </w:p>
    <w:p w14:paraId="020D5775" w14:textId="77777777" w:rsidR="00916C34" w:rsidRDefault="00000000">
      <w:r>
        <w:t xml:space="preserve">            return;</w:t>
      </w:r>
    </w:p>
    <w:p w14:paraId="54E0D960" w14:textId="77777777" w:rsidR="00916C34" w:rsidRDefault="00000000">
      <w:r>
        <w:t xml:space="preserve">        }</w:t>
      </w:r>
    </w:p>
    <w:p w14:paraId="510028B8" w14:textId="77777777" w:rsidR="00916C34" w:rsidRDefault="00000000">
      <w:r>
        <w:t xml:space="preserve">    }</w:t>
      </w:r>
    </w:p>
    <w:p w14:paraId="0E26FA75" w14:textId="77777777" w:rsidR="00916C34" w:rsidRDefault="00916C34"/>
    <w:p w14:paraId="0863054B" w14:textId="77777777" w:rsidR="00916C34" w:rsidRDefault="00000000">
      <w:r>
        <w:t xml:space="preserve">    // --------------------------------------------------------------------</w:t>
      </w:r>
    </w:p>
    <w:p w14:paraId="59CEB6DB" w14:textId="77777777" w:rsidR="00916C34" w:rsidRDefault="00000000">
      <w:r>
        <w:lastRenderedPageBreak/>
        <w:t xml:space="preserve">    // Ctrl + D Duplicates Event</w:t>
      </w:r>
    </w:p>
    <w:p w14:paraId="6A49DAA1" w14:textId="77777777" w:rsidR="00916C34" w:rsidRDefault="00000000">
      <w:r>
        <w:t xml:space="preserve">    // --------------------------------------------------------------------</w:t>
      </w:r>
    </w:p>
    <w:p w14:paraId="2E5541FC" w14:textId="77777777" w:rsidR="00916C34" w:rsidRDefault="00000000">
      <w:r>
        <w:t xml:space="preserve">    private MapEventDto CloneEventTo(MapEventDto src, int x, int y)</w:t>
      </w:r>
    </w:p>
    <w:p w14:paraId="17D11ED1" w14:textId="77777777" w:rsidR="00916C34" w:rsidRDefault="00000000">
      <w:r>
        <w:t>{</w:t>
      </w:r>
    </w:p>
    <w:p w14:paraId="4C97E93A" w14:textId="77777777" w:rsidR="00916C34" w:rsidRDefault="00000000">
      <w:r>
        <w:t xml:space="preserve">    var newParams = src.Parameters is null</w:t>
      </w:r>
    </w:p>
    <w:p w14:paraId="7ADB43D6" w14:textId="77777777" w:rsidR="00916C34" w:rsidRDefault="00000000">
      <w:r>
        <w:t xml:space="preserve">        ? new Dictionary&lt;string, string&gt;()</w:t>
      </w:r>
    </w:p>
    <w:p w14:paraId="48C66CEA" w14:textId="77777777" w:rsidR="00916C34" w:rsidRDefault="00000000">
      <w:r>
        <w:t xml:space="preserve">        : new Dictionary&lt;string, string&gt;(src.Parameters);</w:t>
      </w:r>
    </w:p>
    <w:p w14:paraId="7F4D36BA" w14:textId="77777777" w:rsidR="00916C34" w:rsidRDefault="00916C34"/>
    <w:p w14:paraId="50398916" w14:textId="77777777" w:rsidR="00916C34" w:rsidRDefault="00000000">
      <w:r>
        <w:t xml:space="preserve">    var newCmds = (src.Commands ?? Array.Empty&lt;EventCommandDto&gt;())</w:t>
      </w:r>
    </w:p>
    <w:p w14:paraId="4A4CF339" w14:textId="77777777" w:rsidR="00916C34" w:rsidRDefault="00000000">
      <w:r>
        <w:t xml:space="preserve">        .Select(c =&gt; new EventCommandDto(</w:t>
      </w:r>
    </w:p>
    <w:p w14:paraId="051BB092" w14:textId="77777777" w:rsidR="00916C34" w:rsidRDefault="00000000">
      <w:r>
        <w:t xml:space="preserve">            (c.Command ?? "").Trim(),</w:t>
      </w:r>
    </w:p>
    <w:p w14:paraId="125182DF" w14:textId="77777777" w:rsidR="00916C34" w:rsidRDefault="00000000">
      <w:r>
        <w:t xml:space="preserve">            c.Args is null ? new Dictionary&lt;string, string&gt;() : new Dictionary&lt;string, string&gt;(c.Args)))</w:t>
      </w:r>
    </w:p>
    <w:p w14:paraId="5C165078" w14:textId="77777777" w:rsidR="00916C34" w:rsidRDefault="00000000">
      <w:r>
        <w:t xml:space="preserve">        .ToArray();</w:t>
      </w:r>
    </w:p>
    <w:p w14:paraId="5F19F2EB" w14:textId="77777777" w:rsidR="00916C34" w:rsidRDefault="00916C34"/>
    <w:p w14:paraId="01890DB9" w14:textId="77777777" w:rsidR="00916C34" w:rsidRDefault="00000000">
      <w:r>
        <w:t xml:space="preserve">    var name = string.IsNullOrWhiteSpace(src.Name) ? "Event" : src.Name.Trim();</w:t>
      </w:r>
    </w:p>
    <w:p w14:paraId="01E0185A" w14:textId="77777777" w:rsidR="00916C34" w:rsidRDefault="00916C34"/>
    <w:p w14:paraId="0D12D345" w14:textId="77777777" w:rsidR="00916C34" w:rsidRDefault="00000000">
      <w:r>
        <w:t xml:space="preserve">    return new MapEventDto(</w:t>
      </w:r>
    </w:p>
    <w:p w14:paraId="263FC13D" w14:textId="77777777" w:rsidR="00916C34" w:rsidRDefault="00000000">
      <w:r>
        <w:t xml:space="preserve">        EventId: Guid.NewGuid().ToString("N"),</w:t>
      </w:r>
    </w:p>
    <w:p w14:paraId="76E51114" w14:textId="77777777" w:rsidR="00916C34" w:rsidRDefault="00000000">
      <w:r>
        <w:t xml:space="preserve">        Name: name + " Copy",</w:t>
      </w:r>
    </w:p>
    <w:p w14:paraId="4CCD1DC8" w14:textId="77777777" w:rsidR="00916C34" w:rsidRDefault="00000000">
      <w:r>
        <w:t xml:space="preserve">        Type: (src.Type ?? "Trigger").Trim(),</w:t>
      </w:r>
    </w:p>
    <w:p w14:paraId="73FC62AF" w14:textId="77777777" w:rsidR="00916C34" w:rsidRDefault="00000000">
      <w:r>
        <w:t xml:space="preserve">        X: x,</w:t>
      </w:r>
    </w:p>
    <w:p w14:paraId="3462DC65" w14:textId="77777777" w:rsidR="00916C34" w:rsidRDefault="00000000">
      <w:r>
        <w:t xml:space="preserve">        Y: y,</w:t>
      </w:r>
    </w:p>
    <w:p w14:paraId="4FADDC3E" w14:textId="77777777" w:rsidR="00916C34" w:rsidRDefault="00000000">
      <w:r>
        <w:t xml:space="preserve">        Parameters: newParams,</w:t>
      </w:r>
    </w:p>
    <w:p w14:paraId="5BE71049" w14:textId="77777777" w:rsidR="00916C34" w:rsidRDefault="00000000">
      <w:r>
        <w:t xml:space="preserve">        Commands: newCmds</w:t>
      </w:r>
    </w:p>
    <w:p w14:paraId="4A68B196" w14:textId="77777777" w:rsidR="00916C34" w:rsidRDefault="00000000">
      <w:r>
        <w:t xml:space="preserve">    );</w:t>
      </w:r>
    </w:p>
    <w:p w14:paraId="2D71A501" w14:textId="77777777" w:rsidR="00916C34" w:rsidRDefault="00000000">
      <w:r>
        <w:t>}</w:t>
      </w:r>
    </w:p>
    <w:p w14:paraId="7BD3E536" w14:textId="77777777" w:rsidR="00916C34" w:rsidRDefault="00916C34"/>
    <w:p w14:paraId="0B0D3E42" w14:textId="77777777" w:rsidR="00916C34" w:rsidRDefault="00000000">
      <w:r>
        <w:lastRenderedPageBreak/>
        <w:t>private bool TryFindFreeTileNear(int startX, int startY, out int outX, out int outY)</w:t>
      </w:r>
    </w:p>
    <w:p w14:paraId="161A2459" w14:textId="77777777" w:rsidR="00916C34" w:rsidRDefault="00000000">
      <w:r>
        <w:t>{</w:t>
      </w:r>
    </w:p>
    <w:p w14:paraId="03F130EB" w14:textId="77777777" w:rsidR="00916C34" w:rsidRDefault="00000000">
      <w:r>
        <w:t xml:space="preserve">    outX = startX;</w:t>
      </w:r>
    </w:p>
    <w:p w14:paraId="56EE5EE4" w14:textId="77777777" w:rsidR="00916C34" w:rsidRDefault="00000000">
      <w:r>
        <w:t xml:space="preserve">    outY = startY;</w:t>
      </w:r>
    </w:p>
    <w:p w14:paraId="11BB4186" w14:textId="77777777" w:rsidR="00916C34" w:rsidRDefault="00916C34"/>
    <w:p w14:paraId="57CD6C59" w14:textId="77777777" w:rsidR="00916C34" w:rsidRDefault="00000000">
      <w:r>
        <w:t xml:space="preserve">    var map = _currentMap;</w:t>
      </w:r>
    </w:p>
    <w:p w14:paraId="7EC274C9" w14:textId="77777777" w:rsidR="00916C34" w:rsidRDefault="00000000">
      <w:r>
        <w:t xml:space="preserve">    if (map is null) return false;</w:t>
      </w:r>
    </w:p>
    <w:p w14:paraId="050736CA" w14:textId="77777777" w:rsidR="00916C34" w:rsidRDefault="00916C34"/>
    <w:p w14:paraId="00CD88ED" w14:textId="77777777" w:rsidR="00916C34" w:rsidRDefault="00000000">
      <w:r>
        <w:t xml:space="preserve">    // Spiral-ish search radius</w:t>
      </w:r>
    </w:p>
    <w:p w14:paraId="680A9FA5" w14:textId="77777777" w:rsidR="00916C34" w:rsidRDefault="00000000">
      <w:r>
        <w:t xml:space="preserve">    const int maxR = 25;</w:t>
      </w:r>
    </w:p>
    <w:p w14:paraId="7A9B7BF1" w14:textId="77777777" w:rsidR="00916C34" w:rsidRDefault="00916C34"/>
    <w:p w14:paraId="39EED3A6" w14:textId="77777777" w:rsidR="00916C34" w:rsidRDefault="00000000">
      <w:r>
        <w:t xml:space="preserve">    bool IsFree(int x, int y) =&gt; GetEventAt(x, y) is null;</w:t>
      </w:r>
    </w:p>
    <w:p w14:paraId="1A3A4DF7" w14:textId="77777777" w:rsidR="00916C34" w:rsidRDefault="00916C34"/>
    <w:p w14:paraId="49CDBB38" w14:textId="77777777" w:rsidR="00916C34" w:rsidRDefault="00000000">
      <w:r>
        <w:t xml:space="preserve">    if (startX &gt;= 0 &amp;&amp; startY &gt;= 0 &amp;&amp; startX &lt; map.Width &amp;&amp; startY &lt; map.Height &amp;&amp; IsFree(startX, startY))</w:t>
      </w:r>
    </w:p>
    <w:p w14:paraId="74943FE9" w14:textId="77777777" w:rsidR="00916C34" w:rsidRDefault="00000000">
      <w:r>
        <w:t xml:space="preserve">        return true;</w:t>
      </w:r>
    </w:p>
    <w:p w14:paraId="7664D569" w14:textId="77777777" w:rsidR="00916C34" w:rsidRDefault="00916C34"/>
    <w:p w14:paraId="155C2272" w14:textId="77777777" w:rsidR="00916C34" w:rsidRDefault="00000000">
      <w:r>
        <w:t xml:space="preserve">    for (int r = 1; r &lt;= maxR; r++)</w:t>
      </w:r>
    </w:p>
    <w:p w14:paraId="0AA2284A" w14:textId="77777777" w:rsidR="00916C34" w:rsidRDefault="00000000">
      <w:r>
        <w:t xml:space="preserve">    {</w:t>
      </w:r>
    </w:p>
    <w:p w14:paraId="09F04D31" w14:textId="77777777" w:rsidR="00916C34" w:rsidRDefault="00000000">
      <w:r>
        <w:t xml:space="preserve">        int minX = Math.Max(0, startX - r);</w:t>
      </w:r>
    </w:p>
    <w:p w14:paraId="62CE0E04" w14:textId="77777777" w:rsidR="00916C34" w:rsidRDefault="00000000">
      <w:r>
        <w:t xml:space="preserve">        int maxX = Math.Min(map.Width - 1, startX + r);</w:t>
      </w:r>
    </w:p>
    <w:p w14:paraId="15FC98A8" w14:textId="77777777" w:rsidR="00916C34" w:rsidRDefault="00000000">
      <w:r>
        <w:t xml:space="preserve">        int minY = Math.Max(0, startY - r);</w:t>
      </w:r>
    </w:p>
    <w:p w14:paraId="16791969" w14:textId="77777777" w:rsidR="00916C34" w:rsidRDefault="00000000">
      <w:r>
        <w:t xml:space="preserve">        int maxY = Math.Min(map.Height - 1, startY + r);</w:t>
      </w:r>
    </w:p>
    <w:p w14:paraId="3ED08359" w14:textId="77777777" w:rsidR="00916C34" w:rsidRDefault="00916C34"/>
    <w:p w14:paraId="604BBBA1" w14:textId="77777777" w:rsidR="00916C34" w:rsidRDefault="00000000">
      <w:r>
        <w:t xml:space="preserve">        for (int x = minX; x &lt;= maxX; x++)</w:t>
      </w:r>
    </w:p>
    <w:p w14:paraId="546A0892" w14:textId="77777777" w:rsidR="00916C34" w:rsidRDefault="00000000">
      <w:r>
        <w:t xml:space="preserve">        {</w:t>
      </w:r>
    </w:p>
    <w:p w14:paraId="02D7B743" w14:textId="77777777" w:rsidR="00916C34" w:rsidRDefault="00000000">
      <w:r>
        <w:t xml:space="preserve">            if (IsFree(x, minY)) { outX = x; outY = minY; return true; }</w:t>
      </w:r>
    </w:p>
    <w:p w14:paraId="289E403C" w14:textId="77777777" w:rsidR="00916C34" w:rsidRDefault="00000000">
      <w:r>
        <w:t xml:space="preserve">            if (IsFree(x, maxY)) { outX = x; outY = maxY; return true; }</w:t>
      </w:r>
    </w:p>
    <w:p w14:paraId="5A130ECC" w14:textId="77777777" w:rsidR="00916C34" w:rsidRDefault="00000000">
      <w:r>
        <w:lastRenderedPageBreak/>
        <w:t xml:space="preserve">        </w:t>
      </w:r>
      <w:r>
        <w:rPr>
          <w:lang w:val="fr-FR"/>
        </w:rPr>
        <w:t>}</w:t>
      </w:r>
    </w:p>
    <w:p w14:paraId="282B8027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for (int y = minY; y &lt;= maxY; y++)</w:t>
      </w:r>
    </w:p>
    <w:p w14:paraId="27E01C0E" w14:textId="77777777" w:rsidR="00916C34" w:rsidRDefault="00000000">
      <w:r>
        <w:rPr>
          <w:lang w:val="fr-FR"/>
        </w:rPr>
        <w:t xml:space="preserve">        </w:t>
      </w:r>
      <w:r>
        <w:t>{</w:t>
      </w:r>
    </w:p>
    <w:p w14:paraId="5BA10E4A" w14:textId="77777777" w:rsidR="00916C34" w:rsidRDefault="00000000">
      <w:r>
        <w:t xml:space="preserve">            if (IsFree(minX, y)) { outX = minX; outY = y; return true; }</w:t>
      </w:r>
    </w:p>
    <w:p w14:paraId="4CAE187B" w14:textId="77777777" w:rsidR="00916C34" w:rsidRDefault="00000000">
      <w:r>
        <w:t xml:space="preserve">            if (IsFree(maxX, y)) { outX = maxX; outY = y; return true; }</w:t>
      </w:r>
    </w:p>
    <w:p w14:paraId="4DEDFA3A" w14:textId="77777777" w:rsidR="00916C34" w:rsidRDefault="00000000">
      <w:r>
        <w:t xml:space="preserve">        }</w:t>
      </w:r>
    </w:p>
    <w:p w14:paraId="3DA57137" w14:textId="77777777" w:rsidR="00916C34" w:rsidRDefault="00000000">
      <w:r>
        <w:t xml:space="preserve">    }</w:t>
      </w:r>
    </w:p>
    <w:p w14:paraId="0EF52546" w14:textId="77777777" w:rsidR="00916C34" w:rsidRDefault="00916C34"/>
    <w:p w14:paraId="6DA39D2F" w14:textId="77777777" w:rsidR="00916C34" w:rsidRDefault="00000000">
      <w:r>
        <w:t xml:space="preserve">    return false;</w:t>
      </w:r>
    </w:p>
    <w:p w14:paraId="38D1FB1A" w14:textId="77777777" w:rsidR="00916C34" w:rsidRDefault="00000000">
      <w:r>
        <w:t>}</w:t>
      </w:r>
    </w:p>
    <w:p w14:paraId="6A9AE4FE" w14:textId="77777777" w:rsidR="00916C34" w:rsidRDefault="00916C34"/>
    <w:p w14:paraId="534FC83A" w14:textId="77777777" w:rsidR="00916C34" w:rsidRDefault="00916C34"/>
    <w:p w14:paraId="36C13EC0" w14:textId="77777777" w:rsidR="00916C34" w:rsidRDefault="00000000">
      <w:r>
        <w:t xml:space="preserve">    // --------------------------------------------------------------------</w:t>
      </w:r>
    </w:p>
    <w:p w14:paraId="2E9111E2" w14:textId="77777777" w:rsidR="00916C34" w:rsidRDefault="00000000">
      <w:r>
        <w:t xml:space="preserve">    // Editor modes</w:t>
      </w:r>
    </w:p>
    <w:p w14:paraId="0E67E58B" w14:textId="77777777" w:rsidR="00916C34" w:rsidRDefault="00000000">
      <w:r>
        <w:t xml:space="preserve">    // --------------------------------------------------------------------</w:t>
      </w:r>
    </w:p>
    <w:p w14:paraId="42DDC230" w14:textId="77777777" w:rsidR="00916C34" w:rsidRDefault="00000000">
      <w:r>
        <w:t xml:space="preserve">    private enum EditMode { Tiles, Collision, Events }</w:t>
      </w:r>
    </w:p>
    <w:p w14:paraId="506F8A39" w14:textId="77777777" w:rsidR="00916C34" w:rsidRDefault="00000000">
      <w:r>
        <w:t xml:space="preserve">    private EditMode _mode = EditMode.Tiles;</w:t>
      </w:r>
    </w:p>
    <w:p w14:paraId="62167DED" w14:textId="77777777" w:rsidR="00916C34" w:rsidRDefault="00916C34"/>
    <w:p w14:paraId="13E9E968" w14:textId="77777777" w:rsidR="00916C34" w:rsidRDefault="00000000">
      <w:r>
        <w:t xml:space="preserve">    private bool _showCollisionOverlay = false;</w:t>
      </w:r>
    </w:p>
    <w:p w14:paraId="0FABFB5F" w14:textId="77777777" w:rsidR="00916C34" w:rsidRDefault="00000000">
      <w:r>
        <w:t xml:space="preserve">    private bool _showEventsOverlay = true;</w:t>
      </w:r>
    </w:p>
    <w:p w14:paraId="53D73504" w14:textId="77777777" w:rsidR="00916C34" w:rsidRDefault="00916C34"/>
    <w:p w14:paraId="0219BB90" w14:textId="77777777" w:rsidR="00916C34" w:rsidRDefault="00000000">
      <w:r>
        <w:t xml:space="preserve">    // --------------------------------------------------------------------</w:t>
      </w:r>
    </w:p>
    <w:p w14:paraId="303D4660" w14:textId="77777777" w:rsidR="00916C34" w:rsidRDefault="00000000">
      <w:r>
        <w:t xml:space="preserve">    // Event selection</w:t>
      </w:r>
    </w:p>
    <w:p w14:paraId="39C19A28" w14:textId="77777777" w:rsidR="00916C34" w:rsidRDefault="00000000">
      <w:r>
        <w:t xml:space="preserve">    // --------------------------------------------------------------------</w:t>
      </w:r>
    </w:p>
    <w:p w14:paraId="5343D3BC" w14:textId="77777777" w:rsidR="00916C34" w:rsidRDefault="00000000">
      <w:r>
        <w:t xml:space="preserve">    private string? _selectedEventId;</w:t>
      </w:r>
    </w:p>
    <w:p w14:paraId="6C1EC004" w14:textId="77777777" w:rsidR="00916C34" w:rsidRDefault="00916C34"/>
    <w:p w14:paraId="72B948CB" w14:textId="77777777" w:rsidR="00916C34" w:rsidRDefault="00000000">
      <w:r>
        <w:t xml:space="preserve">    // --------------------------------------------------------------------</w:t>
      </w:r>
    </w:p>
    <w:p w14:paraId="492A90F3" w14:textId="77777777" w:rsidR="00916C34" w:rsidRDefault="00000000">
      <w:r>
        <w:t xml:space="preserve">    // Command selection (event script commands)</w:t>
      </w:r>
    </w:p>
    <w:p w14:paraId="0107A834" w14:textId="77777777" w:rsidR="00916C34" w:rsidRDefault="00000000">
      <w:r>
        <w:lastRenderedPageBreak/>
        <w:t xml:space="preserve">    // --------------------------------------------------------------------</w:t>
      </w:r>
    </w:p>
    <w:p w14:paraId="1DCC71EA" w14:textId="77777777" w:rsidR="00916C34" w:rsidRDefault="00000000">
      <w:r>
        <w:t xml:space="preserve">    private int _selectedCommandIndex = -1;</w:t>
      </w:r>
    </w:p>
    <w:p w14:paraId="473AD921" w14:textId="77777777" w:rsidR="00916C34" w:rsidRDefault="00000000">
      <w:r>
        <w:t xml:space="preserve">    private bool _updatingCommandUi = false;</w:t>
      </w:r>
    </w:p>
    <w:p w14:paraId="37A89208" w14:textId="77777777" w:rsidR="00916C34" w:rsidRDefault="00916C34"/>
    <w:p w14:paraId="58F70031" w14:textId="77777777" w:rsidR="00916C34" w:rsidRDefault="00000000">
      <w:r>
        <w:t xml:space="preserve">    // --------------------------------------------------------------------</w:t>
      </w:r>
    </w:p>
    <w:p w14:paraId="16CF35FD" w14:textId="77777777" w:rsidR="00916C34" w:rsidRDefault="00000000">
      <w:r>
        <w:t xml:space="preserve">    // Playtest state</w:t>
      </w:r>
    </w:p>
    <w:p w14:paraId="2656EAC0" w14:textId="77777777" w:rsidR="00916C34" w:rsidRDefault="00000000">
      <w:r>
        <w:t xml:space="preserve">    // --------------------------------------------------------------------</w:t>
      </w:r>
    </w:p>
    <w:p w14:paraId="6F78984C" w14:textId="77777777" w:rsidR="00916C34" w:rsidRDefault="00000000">
      <w:r>
        <w:t xml:space="preserve">    private bool _playtestActive = false;</w:t>
      </w:r>
    </w:p>
    <w:p w14:paraId="00777F91" w14:textId="77777777" w:rsidR="00916C34" w:rsidRDefault="00000000">
      <w:r>
        <w:t xml:space="preserve">    private int _playerX = 0;</w:t>
      </w:r>
    </w:p>
    <w:p w14:paraId="03659D25" w14:textId="77777777" w:rsidR="00916C34" w:rsidRDefault="00000000">
      <w:r>
        <w:t xml:space="preserve">    private int _playerY = 0;</w:t>
      </w:r>
    </w:p>
    <w:p w14:paraId="6C4A4225" w14:textId="77777777" w:rsidR="00916C34" w:rsidRDefault="00000000">
      <w:r>
        <w:t xml:space="preserve">    private readonly Dictionary&lt;string, string&gt; _playtestFlags = new(StringComparer.OrdinalIgnoreCase);</w:t>
      </w:r>
    </w:p>
    <w:p w14:paraId="77D8897F" w14:textId="77777777" w:rsidR="00916C34" w:rsidRDefault="00916C34"/>
    <w:p w14:paraId="491FB80F" w14:textId="77777777" w:rsidR="00916C34" w:rsidRDefault="00000000">
      <w:r>
        <w:t xml:space="preserve">    // --------------------------------------------------------------------</w:t>
      </w:r>
    </w:p>
    <w:p w14:paraId="60E4F914" w14:textId="77777777" w:rsidR="00916C34" w:rsidRDefault="00000000">
      <w:r>
        <w:t xml:space="preserve">    // Project folders</w:t>
      </w:r>
    </w:p>
    <w:p w14:paraId="4B34681B" w14:textId="77777777" w:rsidR="00916C34" w:rsidRDefault="00000000">
      <w:r>
        <w:t xml:space="preserve">    // --------------------------------------------------------------------</w:t>
      </w:r>
    </w:p>
    <w:p w14:paraId="348AA69B" w14:textId="77777777" w:rsidR="00916C34" w:rsidRDefault="00000000">
      <w:r>
        <w:t xml:space="preserve">    private string ProjectRoot =&gt; IOPath.Combine(Directory.GetCurrentDirectory(), "Vitriol.Projects");</w:t>
      </w:r>
    </w:p>
    <w:p w14:paraId="46265722" w14:textId="77777777" w:rsidR="00916C34" w:rsidRDefault="00000000">
      <w:r>
        <w:t xml:space="preserve">    private string MapsFolder =&gt; IOPath.Combine(ProjectRoot, "maps");</w:t>
      </w:r>
    </w:p>
    <w:p w14:paraId="47E9907D" w14:textId="77777777" w:rsidR="00916C34" w:rsidRDefault="00000000">
      <w:r>
        <w:t xml:space="preserve">    private string PngsFolder =&gt; IOPath.Combine(ProjectRoot, "assets", "tilesets");</w:t>
      </w:r>
    </w:p>
    <w:p w14:paraId="6658DCC8" w14:textId="77777777" w:rsidR="00916C34" w:rsidRDefault="00916C34"/>
    <w:p w14:paraId="7A1AC888" w14:textId="77777777" w:rsidR="00916C34" w:rsidRDefault="00916C34"/>
    <w:p w14:paraId="708C0E7A" w14:textId="77777777" w:rsidR="00916C34" w:rsidRDefault="00000000">
      <w:r>
        <w:t>// Cached list of available map IDs (from the maps folder) for Warp destMap dropdown.</w:t>
      </w:r>
    </w:p>
    <w:p w14:paraId="48144EF0" w14:textId="77777777" w:rsidR="00916C34" w:rsidRDefault="00000000">
      <w:r>
        <w:t>private List&lt;string&gt; _availableMapIds = new();</w:t>
      </w:r>
    </w:p>
    <w:p w14:paraId="4E252753" w14:textId="77777777" w:rsidR="00916C34" w:rsidRDefault="00916C34"/>
    <w:p w14:paraId="026288B4" w14:textId="77777777" w:rsidR="00916C34" w:rsidRDefault="00000000">
      <w:r>
        <w:t>private static string? TryMapIdFromFileName(string fileName)</w:t>
      </w:r>
    </w:p>
    <w:p w14:paraId="192303EF" w14:textId="77777777" w:rsidR="00916C34" w:rsidRDefault="00000000">
      <w:r>
        <w:t>{</w:t>
      </w:r>
    </w:p>
    <w:p w14:paraId="6F5AB78C" w14:textId="77777777" w:rsidR="00916C34" w:rsidRDefault="00000000">
      <w:r>
        <w:t xml:space="preserve">    // Supports both "*.vitmap.json" (default) and legacy "*.json"</w:t>
      </w:r>
    </w:p>
    <w:p w14:paraId="064070E5" w14:textId="77777777" w:rsidR="00916C34" w:rsidRDefault="00000000">
      <w:r>
        <w:t xml:space="preserve">    if (string.IsNullOrWhiteSpace(fileName)) return null;</w:t>
      </w:r>
    </w:p>
    <w:p w14:paraId="7137BE8E" w14:textId="77777777" w:rsidR="00916C34" w:rsidRDefault="00916C34"/>
    <w:p w14:paraId="029644BA" w14:textId="77777777" w:rsidR="00916C34" w:rsidRDefault="00000000">
      <w:r>
        <w:t xml:space="preserve">    var name = IOPath.GetFileName(fileName);</w:t>
      </w:r>
    </w:p>
    <w:p w14:paraId="59D73FDA" w14:textId="77777777" w:rsidR="00916C34" w:rsidRDefault="00916C34"/>
    <w:p w14:paraId="31B97573" w14:textId="77777777" w:rsidR="00916C34" w:rsidRDefault="00000000">
      <w:r>
        <w:t xml:space="preserve">    if (name.EndsWith(MapFormat.DefaultExtension, StringComparison.OrdinalIgnoreCase))</w:t>
      </w:r>
    </w:p>
    <w:p w14:paraId="32DB92CC" w14:textId="77777777" w:rsidR="00916C34" w:rsidRDefault="00000000">
      <w:r>
        <w:t xml:space="preserve">        name = name[..^MapFormat.DefaultExtension.Length];</w:t>
      </w:r>
    </w:p>
    <w:p w14:paraId="2C9B63AB" w14:textId="77777777" w:rsidR="00916C34" w:rsidRDefault="00000000">
      <w:r>
        <w:t xml:space="preserve">    else if (name.EndsWith(".json", StringComparison.OrdinalIgnoreCase))</w:t>
      </w:r>
    </w:p>
    <w:p w14:paraId="604B5C81" w14:textId="77777777" w:rsidR="00916C34" w:rsidRDefault="00000000">
      <w:r>
        <w:t xml:space="preserve">        name = name[..^5];</w:t>
      </w:r>
    </w:p>
    <w:p w14:paraId="4628A258" w14:textId="77777777" w:rsidR="00916C34" w:rsidRDefault="00916C34"/>
    <w:p w14:paraId="1FE8EFE0" w14:textId="77777777" w:rsidR="00916C34" w:rsidRDefault="00000000">
      <w:r>
        <w:t xml:space="preserve">    name = (name ?? "").Trim();</w:t>
      </w:r>
    </w:p>
    <w:p w14:paraId="4647190D" w14:textId="77777777" w:rsidR="00916C34" w:rsidRDefault="00000000">
      <w:r>
        <w:t xml:space="preserve">    return name.Length == 0 ? null : name;</w:t>
      </w:r>
    </w:p>
    <w:p w14:paraId="3098D5CD" w14:textId="77777777" w:rsidR="00916C34" w:rsidRDefault="00000000">
      <w:r>
        <w:t>}</w:t>
      </w:r>
    </w:p>
    <w:p w14:paraId="724ED749" w14:textId="77777777" w:rsidR="00916C34" w:rsidRDefault="00916C34"/>
    <w:p w14:paraId="55A6061A" w14:textId="77777777" w:rsidR="00916C34" w:rsidRDefault="00000000">
      <w:r>
        <w:t>private void RefreshAvailableMaps(bool preserveCurrentSelection = true)</w:t>
      </w:r>
    </w:p>
    <w:p w14:paraId="5D44F394" w14:textId="77777777" w:rsidR="00916C34" w:rsidRDefault="00000000">
      <w:r>
        <w:t>{</w:t>
      </w:r>
    </w:p>
    <w:p w14:paraId="39415054" w14:textId="77777777" w:rsidR="00916C34" w:rsidRDefault="00000000">
      <w:r>
        <w:t xml:space="preserve">    try</w:t>
      </w:r>
    </w:p>
    <w:p w14:paraId="19B37F02" w14:textId="77777777" w:rsidR="00916C34" w:rsidRDefault="00000000">
      <w:r>
        <w:t xml:space="preserve">    {</w:t>
      </w:r>
    </w:p>
    <w:p w14:paraId="161C3710" w14:textId="77777777" w:rsidR="00916C34" w:rsidRDefault="00000000">
      <w:r>
        <w:t xml:space="preserve">        Directory.CreateDirectory(MapsFolder);</w:t>
      </w:r>
    </w:p>
    <w:p w14:paraId="5379114A" w14:textId="77777777" w:rsidR="00916C34" w:rsidRDefault="00916C34"/>
    <w:p w14:paraId="669931BA" w14:textId="77777777" w:rsidR="00916C34" w:rsidRDefault="00000000">
      <w:r>
        <w:t xml:space="preserve">        var files = Directory.EnumerateFiles(MapsFolder, "*", SearchOption.TopDirectoryOnly)</w:t>
      </w:r>
    </w:p>
    <w:p w14:paraId="1E15915A" w14:textId="77777777" w:rsidR="00916C34" w:rsidRDefault="00000000">
      <w:r>
        <w:t xml:space="preserve">            .Where(f =&gt;</w:t>
      </w:r>
    </w:p>
    <w:p w14:paraId="3C75E8EF" w14:textId="77777777" w:rsidR="00916C34" w:rsidRDefault="00000000">
      <w:r>
        <w:t xml:space="preserve">                f.EndsWith(MapFormat.DefaultExtension, StringComparison.OrdinalIgnoreCase) ||</w:t>
      </w:r>
    </w:p>
    <w:p w14:paraId="1275FE5B" w14:textId="77777777" w:rsidR="00916C34" w:rsidRDefault="00000000">
      <w:r>
        <w:t xml:space="preserve">                f.EndsWith(".json", StringComparison.OrdinalIgnoreCase))</w:t>
      </w:r>
    </w:p>
    <w:p w14:paraId="53ABA141" w14:textId="77777777" w:rsidR="00916C34" w:rsidRDefault="00000000">
      <w:r>
        <w:t xml:space="preserve">            .ToList();</w:t>
      </w:r>
    </w:p>
    <w:p w14:paraId="7A561D4A" w14:textId="77777777" w:rsidR="00916C34" w:rsidRDefault="00916C34"/>
    <w:p w14:paraId="54AEA88D" w14:textId="77777777" w:rsidR="00916C34" w:rsidRDefault="00000000">
      <w:r>
        <w:t xml:space="preserve">        var ids = new HashSet&lt;string&gt;(StringComparer.OrdinalIgnoreCase);</w:t>
      </w:r>
    </w:p>
    <w:p w14:paraId="4B850F0D" w14:textId="77777777" w:rsidR="00916C34" w:rsidRDefault="00000000">
      <w:r>
        <w:t xml:space="preserve">        foreach (var f in files)</w:t>
      </w:r>
    </w:p>
    <w:p w14:paraId="4A9F39CB" w14:textId="77777777" w:rsidR="00916C34" w:rsidRDefault="00000000">
      <w:r>
        <w:lastRenderedPageBreak/>
        <w:t xml:space="preserve">        {</w:t>
      </w:r>
    </w:p>
    <w:p w14:paraId="5978F2F1" w14:textId="77777777" w:rsidR="00916C34" w:rsidRDefault="00000000">
      <w:r>
        <w:t xml:space="preserve">            var id = TryMapIdFromFileName(f);</w:t>
      </w:r>
    </w:p>
    <w:p w14:paraId="100CEB5C" w14:textId="77777777" w:rsidR="00916C34" w:rsidRDefault="00000000">
      <w:r>
        <w:t xml:space="preserve">            if (id is null) continue;</w:t>
      </w:r>
    </w:p>
    <w:p w14:paraId="5AADD9CC" w14:textId="77777777" w:rsidR="00916C34" w:rsidRDefault="00000000">
      <w:r>
        <w:t xml:space="preserve">            ids.Add(id);</w:t>
      </w:r>
    </w:p>
    <w:p w14:paraId="5A895BD9" w14:textId="77777777" w:rsidR="00916C34" w:rsidRDefault="00000000">
      <w:r>
        <w:t xml:space="preserve">        }</w:t>
      </w:r>
    </w:p>
    <w:p w14:paraId="62956D85" w14:textId="77777777" w:rsidR="00916C34" w:rsidRDefault="00916C34"/>
    <w:p w14:paraId="1997716B" w14:textId="77777777" w:rsidR="00916C34" w:rsidRDefault="00000000">
      <w:r>
        <w:t xml:space="preserve">        var list = ids.OrderBy(x =&gt; x, StringComparer.OrdinalIgnoreCase).ToList();</w:t>
      </w:r>
    </w:p>
    <w:p w14:paraId="61E6D123" w14:textId="77777777" w:rsidR="00916C34" w:rsidRDefault="00000000">
      <w:r>
        <w:t xml:space="preserve">        _availableMapIds = list;</w:t>
      </w:r>
    </w:p>
    <w:p w14:paraId="6EF21F8D" w14:textId="77777777" w:rsidR="00916C34" w:rsidRDefault="00916C34"/>
    <w:p w14:paraId="59B15D61" w14:textId="77777777" w:rsidR="00916C34" w:rsidRDefault="00000000">
      <w:r>
        <w:t xml:space="preserve">        // If the Warp dest map UI exists (ComboBox in XAML), bind it.</w:t>
      </w:r>
    </w:p>
    <w:p w14:paraId="04584781" w14:textId="77777777" w:rsidR="00916C34" w:rsidRDefault="00000000">
      <w:r>
        <w:t xml:space="preserve">        if (WarpDestMapBox is ComboBox cb)</w:t>
      </w:r>
    </w:p>
    <w:p w14:paraId="49BBDD9B" w14:textId="77777777" w:rsidR="00916C34" w:rsidRDefault="00000000">
      <w:r>
        <w:t xml:space="preserve">        {</w:t>
      </w:r>
    </w:p>
    <w:p w14:paraId="4731508F" w14:textId="77777777" w:rsidR="00916C34" w:rsidRDefault="00000000">
      <w:r>
        <w:t xml:space="preserve">            var current = preserveCurrentSelection ? GetWarpDestMapUiValue() : null;</w:t>
      </w:r>
    </w:p>
    <w:p w14:paraId="49EC6234" w14:textId="77777777" w:rsidR="00916C34" w:rsidRDefault="00916C34"/>
    <w:p w14:paraId="0C804015" w14:textId="77777777" w:rsidR="00916C34" w:rsidRDefault="00000000">
      <w:r>
        <w:t>WarpDestMapBox.ItemsSource = null;</w:t>
      </w:r>
    </w:p>
    <w:p w14:paraId="2F271B47" w14:textId="77777777" w:rsidR="00916C34" w:rsidRDefault="00000000">
      <w:r>
        <w:t>WarpDestMapBox.ItemsSource = _availableMapIds;</w:t>
      </w:r>
    </w:p>
    <w:p w14:paraId="0A4E4EBC" w14:textId="77777777" w:rsidR="00916C34" w:rsidRDefault="00916C34"/>
    <w:p w14:paraId="792F30E6" w14:textId="77777777" w:rsidR="00916C34" w:rsidRDefault="00000000">
      <w:r>
        <w:t>if (!string.IsNullOrWhiteSpace(current))</w:t>
      </w:r>
    </w:p>
    <w:p w14:paraId="2273E703" w14:textId="77777777" w:rsidR="00916C34" w:rsidRDefault="00000000">
      <w:r>
        <w:t>{</w:t>
      </w:r>
    </w:p>
    <w:p w14:paraId="53721084" w14:textId="77777777" w:rsidR="00916C34" w:rsidRDefault="00000000">
      <w:r>
        <w:t xml:space="preserve">    if (!_availableMapIds.Contains(current, StringComparer.OrdinalIgnoreCase))</w:t>
      </w:r>
    </w:p>
    <w:p w14:paraId="59F07B28" w14:textId="77777777" w:rsidR="00916C34" w:rsidRDefault="00000000">
      <w:r>
        <w:t xml:space="preserve">    {</w:t>
      </w:r>
    </w:p>
    <w:p w14:paraId="79B19A40" w14:textId="77777777" w:rsidR="00916C34" w:rsidRDefault="00000000">
      <w:r>
        <w:t xml:space="preserve">        _availableMapIds = _availableMapIds</w:t>
      </w:r>
    </w:p>
    <w:p w14:paraId="2D777898" w14:textId="77777777" w:rsidR="00916C34" w:rsidRDefault="00000000">
      <w:r>
        <w:t xml:space="preserve">            .Concat(new[] { current })</w:t>
      </w:r>
    </w:p>
    <w:p w14:paraId="5B5A360F" w14:textId="77777777" w:rsidR="00916C34" w:rsidRDefault="00000000">
      <w:r>
        <w:t xml:space="preserve">            .Distinct(StringComparer.OrdinalIgnoreCase)</w:t>
      </w:r>
    </w:p>
    <w:p w14:paraId="2ED8CB4C" w14:textId="77777777" w:rsidR="00916C34" w:rsidRDefault="00000000">
      <w:r>
        <w:t xml:space="preserve">            .OrderBy(x =&gt; x, StringComparer.OrdinalIgnoreCase)</w:t>
      </w:r>
    </w:p>
    <w:p w14:paraId="4DFBE106" w14:textId="77777777" w:rsidR="00916C34" w:rsidRDefault="00000000">
      <w:r>
        <w:t xml:space="preserve">            .ToList();</w:t>
      </w:r>
    </w:p>
    <w:p w14:paraId="52F488C8" w14:textId="77777777" w:rsidR="00916C34" w:rsidRDefault="00916C34"/>
    <w:p w14:paraId="0A304630" w14:textId="77777777" w:rsidR="00916C34" w:rsidRDefault="00000000">
      <w:r>
        <w:t xml:space="preserve">        WarpDestMapBox.ItemsSource = null;</w:t>
      </w:r>
    </w:p>
    <w:p w14:paraId="790157A1" w14:textId="77777777" w:rsidR="00916C34" w:rsidRDefault="00000000">
      <w:r>
        <w:lastRenderedPageBreak/>
        <w:t xml:space="preserve">        WarpDestMapBox.ItemsSource = _availableMapIds;</w:t>
      </w:r>
    </w:p>
    <w:p w14:paraId="438BC488" w14:textId="77777777" w:rsidR="00916C34" w:rsidRDefault="00000000">
      <w:r>
        <w:t xml:space="preserve">    }</w:t>
      </w:r>
    </w:p>
    <w:p w14:paraId="63FF77C9" w14:textId="77777777" w:rsidR="00916C34" w:rsidRDefault="00916C34"/>
    <w:p w14:paraId="5AA346D0" w14:textId="77777777" w:rsidR="00916C34" w:rsidRDefault="00000000">
      <w:r>
        <w:t xml:space="preserve">    WarpDestMapBox.SelectedItem = _availableMapIds.FirstOrDefault(x =&gt;</w:t>
      </w:r>
    </w:p>
    <w:p w14:paraId="44E08FE0" w14:textId="77777777" w:rsidR="00916C34" w:rsidRDefault="00000000">
      <w:r>
        <w:t xml:space="preserve">        x.Equals(current, StringComparison.OrdinalIgnoreCase));</w:t>
      </w:r>
    </w:p>
    <w:p w14:paraId="75FC56F1" w14:textId="77777777" w:rsidR="00916C34" w:rsidRDefault="00000000">
      <w:r>
        <w:t>}</w:t>
      </w:r>
    </w:p>
    <w:p w14:paraId="6CA06232" w14:textId="77777777" w:rsidR="00916C34" w:rsidRDefault="00000000">
      <w:r>
        <w:t>else</w:t>
      </w:r>
    </w:p>
    <w:p w14:paraId="5FE401BD" w14:textId="77777777" w:rsidR="00916C34" w:rsidRDefault="00000000">
      <w:r>
        <w:t>{</w:t>
      </w:r>
    </w:p>
    <w:p w14:paraId="492386F4" w14:textId="77777777" w:rsidR="00916C34" w:rsidRDefault="00000000">
      <w:r>
        <w:t xml:space="preserve">    WarpDestMapBox.SelectedItem = null;</w:t>
      </w:r>
    </w:p>
    <w:p w14:paraId="72FD0991" w14:textId="77777777" w:rsidR="00916C34" w:rsidRDefault="00000000">
      <w:r>
        <w:t>}</w:t>
      </w:r>
    </w:p>
    <w:p w14:paraId="7064F217" w14:textId="77777777" w:rsidR="00916C34" w:rsidRDefault="00916C34"/>
    <w:p w14:paraId="6BA84447" w14:textId="77777777" w:rsidR="00916C34" w:rsidRDefault="00000000">
      <w:r>
        <w:t xml:space="preserve">        }</w:t>
      </w:r>
    </w:p>
    <w:p w14:paraId="31505599" w14:textId="77777777" w:rsidR="00916C34" w:rsidRDefault="00000000">
      <w:r>
        <w:t xml:space="preserve">    }</w:t>
      </w:r>
    </w:p>
    <w:p w14:paraId="71F0A785" w14:textId="77777777" w:rsidR="00916C34" w:rsidRDefault="00000000">
      <w:r>
        <w:t xml:space="preserve">    catch</w:t>
      </w:r>
    </w:p>
    <w:p w14:paraId="38578A75" w14:textId="77777777" w:rsidR="00916C34" w:rsidRDefault="00000000">
      <w:r>
        <w:t xml:space="preserve">    {</w:t>
      </w:r>
    </w:p>
    <w:p w14:paraId="11678F23" w14:textId="77777777" w:rsidR="00916C34" w:rsidRDefault="00000000">
      <w:r>
        <w:t xml:space="preserve">        // Swallow folder IO errors; warp dropdown will just be empty.</w:t>
      </w:r>
    </w:p>
    <w:p w14:paraId="4CEAE304" w14:textId="77777777" w:rsidR="00916C34" w:rsidRDefault="00000000">
      <w:r>
        <w:t xml:space="preserve">        _availableMapIds = new();</w:t>
      </w:r>
    </w:p>
    <w:p w14:paraId="6A13FE39" w14:textId="77777777" w:rsidR="00916C34" w:rsidRDefault="00000000">
      <w:r>
        <w:t xml:space="preserve">    }</w:t>
      </w:r>
    </w:p>
    <w:p w14:paraId="1C0CAE85" w14:textId="77777777" w:rsidR="00916C34" w:rsidRDefault="00000000">
      <w:r>
        <w:t>}</w:t>
      </w:r>
    </w:p>
    <w:p w14:paraId="2D8FE7AE" w14:textId="77777777" w:rsidR="00916C34" w:rsidRDefault="00916C34"/>
    <w:p w14:paraId="04B7BD01" w14:textId="77777777" w:rsidR="00916C34" w:rsidRDefault="00000000">
      <w:r>
        <w:t>private string GetWarpDestMapUiValue()</w:t>
      </w:r>
    </w:p>
    <w:p w14:paraId="17DA8B15" w14:textId="77777777" w:rsidR="00916C34" w:rsidRDefault="00000000">
      <w:r>
        <w:t>{</w:t>
      </w:r>
    </w:p>
    <w:p w14:paraId="3616758D" w14:textId="77777777" w:rsidR="00916C34" w:rsidRDefault="00000000">
      <w:r>
        <w:t xml:space="preserve">    // WarpDestMapBox is a ComboBox in XAML</w:t>
      </w:r>
    </w:p>
    <w:p w14:paraId="16A882A9" w14:textId="77777777" w:rsidR="00916C34" w:rsidRDefault="00000000">
      <w:r>
        <w:t xml:space="preserve">    var sel = WarpDestMapBox.SelectedItem as string;</w:t>
      </w:r>
    </w:p>
    <w:p w14:paraId="59A9381A" w14:textId="77777777" w:rsidR="00916C34" w:rsidRDefault="00000000">
      <w:r>
        <w:t xml:space="preserve">    if (!string.IsNullOrWhiteSpace(sel)) return sel.Trim();</w:t>
      </w:r>
    </w:p>
    <w:p w14:paraId="4BDA2BD0" w14:textId="77777777" w:rsidR="00916C34" w:rsidRDefault="00916C34"/>
    <w:p w14:paraId="0BCFB9C2" w14:textId="77777777" w:rsidR="00916C34" w:rsidRDefault="00000000">
      <w:r>
        <w:t xml:space="preserve">    // If editable, or if user typed</w:t>
      </w:r>
    </w:p>
    <w:p w14:paraId="3B16103C" w14:textId="77777777" w:rsidR="00916C34" w:rsidRDefault="00000000">
      <w:r>
        <w:t xml:space="preserve">    return (WarpDestMapBox.Text ?? "").Trim();</w:t>
      </w:r>
    </w:p>
    <w:p w14:paraId="58798F95" w14:textId="77777777" w:rsidR="00916C34" w:rsidRDefault="00000000">
      <w:r>
        <w:lastRenderedPageBreak/>
        <w:t>}</w:t>
      </w:r>
    </w:p>
    <w:p w14:paraId="4A863366" w14:textId="77777777" w:rsidR="00916C34" w:rsidRDefault="00916C34"/>
    <w:p w14:paraId="196EBBF4" w14:textId="77777777" w:rsidR="00916C34" w:rsidRDefault="00000000">
      <w:r>
        <w:t>private void SetWarpDestMapUiValue(string? value)</w:t>
      </w:r>
    </w:p>
    <w:p w14:paraId="482D48B2" w14:textId="77777777" w:rsidR="00916C34" w:rsidRDefault="00000000">
      <w:r>
        <w:t>{</w:t>
      </w:r>
    </w:p>
    <w:p w14:paraId="0C4AB254" w14:textId="77777777" w:rsidR="00916C34" w:rsidRDefault="00000000">
      <w:r>
        <w:t xml:space="preserve">    value = (value ?? "").Trim();</w:t>
      </w:r>
    </w:p>
    <w:p w14:paraId="28A7F5F1" w14:textId="77777777" w:rsidR="00916C34" w:rsidRDefault="00916C34"/>
    <w:p w14:paraId="4E92E595" w14:textId="77777777" w:rsidR="00916C34" w:rsidRDefault="00000000">
      <w:r>
        <w:t xml:space="preserve">    if (string.IsNullOrWhiteSpace(value))</w:t>
      </w:r>
    </w:p>
    <w:p w14:paraId="747E6675" w14:textId="77777777" w:rsidR="00916C34" w:rsidRDefault="00000000">
      <w:r>
        <w:t xml:space="preserve">    {</w:t>
      </w:r>
    </w:p>
    <w:p w14:paraId="302D94D6" w14:textId="77777777" w:rsidR="00916C34" w:rsidRDefault="00000000">
      <w:r>
        <w:t xml:space="preserve">        WarpDestMapBox.SelectedItem = null;</w:t>
      </w:r>
    </w:p>
    <w:p w14:paraId="5FB392CF" w14:textId="77777777" w:rsidR="00916C34" w:rsidRDefault="00000000">
      <w:r>
        <w:t xml:space="preserve">        WarpDestMapBox.Text = "";</w:t>
      </w:r>
    </w:p>
    <w:p w14:paraId="0713EA77" w14:textId="77777777" w:rsidR="00916C34" w:rsidRDefault="00000000">
      <w:r>
        <w:t xml:space="preserve">        return;</w:t>
      </w:r>
    </w:p>
    <w:p w14:paraId="221693DA" w14:textId="77777777" w:rsidR="00916C34" w:rsidRDefault="00000000">
      <w:r>
        <w:t xml:space="preserve">    }</w:t>
      </w:r>
    </w:p>
    <w:p w14:paraId="5732C3A6" w14:textId="77777777" w:rsidR="00916C34" w:rsidRDefault="00916C34"/>
    <w:p w14:paraId="51888CA6" w14:textId="77777777" w:rsidR="00916C34" w:rsidRDefault="00000000">
      <w:r>
        <w:t xml:space="preserve">    // Ensure list contains the value so selection works.</w:t>
      </w:r>
    </w:p>
    <w:p w14:paraId="7E8891DF" w14:textId="77777777" w:rsidR="00916C34" w:rsidRDefault="00000000">
      <w:r>
        <w:t xml:space="preserve">    if (_availableMapIds.Count == 0 || !_availableMapIds.Contains(value, StringComparer.OrdinalIgnoreCase))</w:t>
      </w:r>
    </w:p>
    <w:p w14:paraId="5851027C" w14:textId="77777777" w:rsidR="00916C34" w:rsidRDefault="00000000">
      <w:r>
        <w:t xml:space="preserve">    {</w:t>
      </w:r>
    </w:p>
    <w:p w14:paraId="36D92D3C" w14:textId="77777777" w:rsidR="00916C34" w:rsidRDefault="00000000">
      <w:r>
        <w:t xml:space="preserve">        _availableMapIds = _availableMapIds</w:t>
      </w:r>
    </w:p>
    <w:p w14:paraId="44A916A3" w14:textId="77777777" w:rsidR="00916C34" w:rsidRDefault="00000000">
      <w:r>
        <w:t xml:space="preserve">            .Concat(new[] { value })</w:t>
      </w:r>
    </w:p>
    <w:p w14:paraId="25D63BC4" w14:textId="77777777" w:rsidR="00916C34" w:rsidRDefault="00000000">
      <w:r>
        <w:t xml:space="preserve">            .Distinct(StringComparer.OrdinalIgnoreCase)</w:t>
      </w:r>
    </w:p>
    <w:p w14:paraId="26BF8BCC" w14:textId="77777777" w:rsidR="00916C34" w:rsidRDefault="00000000">
      <w:r>
        <w:t xml:space="preserve">            .OrderBy(x =&gt; x, StringComparer.OrdinalIgnoreCase)</w:t>
      </w:r>
    </w:p>
    <w:p w14:paraId="1D62D06D" w14:textId="77777777" w:rsidR="00916C34" w:rsidRDefault="00000000">
      <w:r>
        <w:t xml:space="preserve">            .ToList();</w:t>
      </w:r>
    </w:p>
    <w:p w14:paraId="72E2ABBA" w14:textId="77777777" w:rsidR="00916C34" w:rsidRDefault="00916C34"/>
    <w:p w14:paraId="7CE2FF5E" w14:textId="77777777" w:rsidR="00916C34" w:rsidRDefault="00000000">
      <w:r>
        <w:t xml:space="preserve">        WarpDestMapBox.ItemsSource = null;</w:t>
      </w:r>
    </w:p>
    <w:p w14:paraId="2B6BC2A5" w14:textId="77777777" w:rsidR="00916C34" w:rsidRDefault="00000000">
      <w:r>
        <w:t xml:space="preserve">        WarpDestMapBox.ItemsSource = _availableMapIds;</w:t>
      </w:r>
    </w:p>
    <w:p w14:paraId="6016F367" w14:textId="77777777" w:rsidR="00916C34" w:rsidRDefault="00000000">
      <w:r>
        <w:t xml:space="preserve">    }</w:t>
      </w:r>
    </w:p>
    <w:p w14:paraId="6B84B0D9" w14:textId="77777777" w:rsidR="00916C34" w:rsidRDefault="00916C34"/>
    <w:p w14:paraId="5C816D64" w14:textId="77777777" w:rsidR="00916C34" w:rsidRDefault="00000000">
      <w:r>
        <w:t xml:space="preserve">    WarpDestMapBox.SelectedItem = _availableMapIds.FirstOrDefault(x =&gt;</w:t>
      </w:r>
    </w:p>
    <w:p w14:paraId="6C4E7935" w14:textId="77777777" w:rsidR="00916C34" w:rsidRDefault="00000000">
      <w:r>
        <w:lastRenderedPageBreak/>
        <w:t xml:space="preserve">        x.Equals(value, StringComparison.OrdinalIgnoreCase));</w:t>
      </w:r>
    </w:p>
    <w:p w14:paraId="198CC4F7" w14:textId="77777777" w:rsidR="00916C34" w:rsidRDefault="00916C34"/>
    <w:p w14:paraId="486D01FC" w14:textId="77777777" w:rsidR="00916C34" w:rsidRDefault="00000000">
      <w:r>
        <w:t xml:space="preserve">    // Keeps display sane even if not selectable</w:t>
      </w:r>
    </w:p>
    <w:p w14:paraId="18F1FA9D" w14:textId="77777777" w:rsidR="00916C34" w:rsidRDefault="00000000">
      <w:r>
        <w:t xml:space="preserve">    WarpDestMapBox.Text = value;</w:t>
      </w:r>
    </w:p>
    <w:p w14:paraId="16281940" w14:textId="77777777" w:rsidR="00916C34" w:rsidRDefault="00000000">
      <w:r>
        <w:t>}</w:t>
      </w:r>
    </w:p>
    <w:p w14:paraId="1B5D7947" w14:textId="77777777" w:rsidR="00916C34" w:rsidRDefault="00916C34"/>
    <w:p w14:paraId="6C026824" w14:textId="77777777" w:rsidR="00916C34" w:rsidRDefault="00000000">
      <w:r>
        <w:t>// XAML handler (ComboBox.DropDownOpened): refresh available maps right before showing the list.</w:t>
      </w:r>
    </w:p>
    <w:p w14:paraId="336214A1" w14:textId="77777777" w:rsidR="00916C34" w:rsidRDefault="00000000">
      <w:r>
        <w:t>private void OnWarpDestMapDropDownOpened(object sender, System.EventArgs e)</w:t>
      </w:r>
    </w:p>
    <w:p w14:paraId="54BE3F86" w14:textId="77777777" w:rsidR="00916C34" w:rsidRDefault="00000000">
      <w:r>
        <w:t>{</w:t>
      </w:r>
    </w:p>
    <w:p w14:paraId="2197EC1F" w14:textId="77777777" w:rsidR="00916C34" w:rsidRDefault="00000000">
      <w:r>
        <w:t xml:space="preserve">    RefreshAvailableMaps(preserveCurrentSelection: true);</w:t>
      </w:r>
    </w:p>
    <w:p w14:paraId="5C4A1F13" w14:textId="77777777" w:rsidR="00916C34" w:rsidRDefault="00000000">
      <w:r>
        <w:t>}</w:t>
      </w:r>
    </w:p>
    <w:p w14:paraId="2297167D" w14:textId="77777777" w:rsidR="00916C34" w:rsidRDefault="00916C34"/>
    <w:p w14:paraId="1946732F" w14:textId="77777777" w:rsidR="00916C34" w:rsidRDefault="00000000">
      <w:r>
        <w:t xml:space="preserve">    // Manual save gating (new maps must be saved once before autosave)</w:t>
      </w:r>
    </w:p>
    <w:p w14:paraId="3EBD8746" w14:textId="77777777" w:rsidR="00916C34" w:rsidRDefault="00000000">
      <w:r>
        <w:t xml:space="preserve">    private bool _manualSavePerformed = false;</w:t>
      </w:r>
    </w:p>
    <w:p w14:paraId="07FB60EC" w14:textId="77777777" w:rsidR="00916C34" w:rsidRDefault="00916C34"/>
    <w:p w14:paraId="51C20511" w14:textId="77777777" w:rsidR="00916C34" w:rsidRDefault="00000000">
      <w:r>
        <w:t xml:space="preserve">    private static bool IsSampleMapPath(string? path)</w:t>
      </w:r>
    </w:p>
    <w:p w14:paraId="1B493405" w14:textId="77777777" w:rsidR="00916C34" w:rsidRDefault="00000000">
      <w:r>
        <w:t xml:space="preserve">    {</w:t>
      </w:r>
    </w:p>
    <w:p w14:paraId="625D6B4C" w14:textId="77777777" w:rsidR="00916C34" w:rsidRDefault="00000000">
      <w:r>
        <w:t xml:space="preserve">        if (string.IsNullOrWhiteSpace(path)) return false;</w:t>
      </w:r>
    </w:p>
    <w:p w14:paraId="34EA2764" w14:textId="77777777" w:rsidR="00916C34" w:rsidRDefault="00000000">
      <w:r>
        <w:t xml:space="preserve">        return path.IndexOf("test_map_01", StringComparison.OrdinalIgnoreCase) &gt;= 0;</w:t>
      </w:r>
    </w:p>
    <w:p w14:paraId="15F5E692" w14:textId="77777777" w:rsidR="00916C34" w:rsidRDefault="00000000">
      <w:r>
        <w:t xml:space="preserve">    }</w:t>
      </w:r>
    </w:p>
    <w:p w14:paraId="159B2E35" w14:textId="77777777" w:rsidR="00916C34" w:rsidRDefault="00916C34"/>
    <w:p w14:paraId="7D485F72" w14:textId="77777777" w:rsidR="00916C34" w:rsidRDefault="00000000">
      <w:r>
        <w:t xml:space="preserve">    private bool IsSampleMapLoaded()</w:t>
      </w:r>
    </w:p>
    <w:p w14:paraId="5C82A175" w14:textId="77777777" w:rsidR="00916C34" w:rsidRDefault="00000000">
      <w:r>
        <w:t xml:space="preserve">    {</w:t>
      </w:r>
    </w:p>
    <w:p w14:paraId="1A78E7E3" w14:textId="77777777" w:rsidR="00916C34" w:rsidRDefault="00000000">
      <w:r>
        <w:t xml:space="preserve">        if (_currentMap is null) return false;</w:t>
      </w:r>
    </w:p>
    <w:p w14:paraId="2B64B5E6" w14:textId="77777777" w:rsidR="00916C34" w:rsidRDefault="00000000">
      <w:r>
        <w:t xml:space="preserve">        if (_currentMap.MapId.Equals("test_map_01", StringComparison.OrdinalIgnoreCase)) return true;</w:t>
      </w:r>
    </w:p>
    <w:p w14:paraId="51A30881" w14:textId="77777777" w:rsidR="00916C34" w:rsidRDefault="00000000">
      <w:r>
        <w:t xml:space="preserve">        return IsSampleMapPath(_currentMapPath);</w:t>
      </w:r>
    </w:p>
    <w:p w14:paraId="768A0F6E" w14:textId="77777777" w:rsidR="00916C34" w:rsidRDefault="00000000">
      <w:r>
        <w:t xml:space="preserve">    }</w:t>
      </w:r>
    </w:p>
    <w:p w14:paraId="297EF59C" w14:textId="77777777" w:rsidR="00916C34" w:rsidRDefault="00916C34"/>
    <w:p w14:paraId="06A124E3" w14:textId="77777777" w:rsidR="00916C34" w:rsidRDefault="00000000">
      <w:r>
        <w:t xml:space="preserve">    private static string MakeSafeMapId(string raw)</w:t>
      </w:r>
    </w:p>
    <w:p w14:paraId="6F10C951" w14:textId="77777777" w:rsidR="00916C34" w:rsidRDefault="00000000">
      <w:r>
        <w:t xml:space="preserve">    {</w:t>
      </w:r>
    </w:p>
    <w:p w14:paraId="720812BF" w14:textId="77777777" w:rsidR="00916C34" w:rsidRDefault="00000000">
      <w:r>
        <w:t xml:space="preserve">        raw = (raw ?? "").Trim();</w:t>
      </w:r>
    </w:p>
    <w:p w14:paraId="3AC42000" w14:textId="77777777" w:rsidR="00916C34" w:rsidRDefault="00000000">
      <w:r>
        <w:t xml:space="preserve">        if (raw.Length == 0) return "new_map";</w:t>
      </w:r>
    </w:p>
    <w:p w14:paraId="110C6829" w14:textId="77777777" w:rsidR="00916C34" w:rsidRDefault="00916C34"/>
    <w:p w14:paraId="24049D4D" w14:textId="77777777" w:rsidR="00916C34" w:rsidRDefault="00000000">
      <w:r>
        <w:t xml:space="preserve">        var chars = raw.Select(ch =&gt;</w:t>
      </w:r>
    </w:p>
    <w:p w14:paraId="6013537C" w14:textId="77777777" w:rsidR="00916C34" w:rsidRDefault="00000000">
      <w:r>
        <w:t xml:space="preserve">        {</w:t>
      </w:r>
    </w:p>
    <w:p w14:paraId="6076A4F2" w14:textId="77777777" w:rsidR="00916C34" w:rsidRDefault="00000000">
      <w:r>
        <w:t xml:space="preserve">            if (char.IsLetterOrDigit(ch)) return char.ToLowerInvariant(ch);</w:t>
      </w:r>
    </w:p>
    <w:p w14:paraId="42A2BD24" w14:textId="77777777" w:rsidR="00916C34" w:rsidRDefault="00000000">
      <w:r>
        <w:t xml:space="preserve">            if (ch == '_') return '_';</w:t>
      </w:r>
    </w:p>
    <w:p w14:paraId="783EF720" w14:textId="77777777" w:rsidR="00916C34" w:rsidRDefault="00000000">
      <w:r>
        <w:t xml:space="preserve">            if (ch == ' ' || ch == '-') return '_';</w:t>
      </w:r>
    </w:p>
    <w:p w14:paraId="229B79CB" w14:textId="77777777" w:rsidR="00916C34" w:rsidRDefault="00000000">
      <w:r>
        <w:t xml:space="preserve">            return '\0';</w:t>
      </w:r>
    </w:p>
    <w:p w14:paraId="419C1B44" w14:textId="77777777" w:rsidR="00916C34" w:rsidRDefault="00000000">
      <w:r>
        <w:t xml:space="preserve">        }).Where(c =&gt; c != '\0').ToArray();</w:t>
      </w:r>
    </w:p>
    <w:p w14:paraId="1CCED43A" w14:textId="77777777" w:rsidR="00916C34" w:rsidRDefault="00916C34"/>
    <w:p w14:paraId="45B0645A" w14:textId="77777777" w:rsidR="00916C34" w:rsidRDefault="00000000">
      <w:r>
        <w:t xml:space="preserve">        var s = new string(chars);</w:t>
      </w:r>
    </w:p>
    <w:p w14:paraId="1B069BC7" w14:textId="77777777" w:rsidR="00916C34" w:rsidRDefault="00000000">
      <w:r>
        <w:t xml:space="preserve">        while (s.Contains("__", StringComparison.Ordinal)) s = s.Replace("__", "_");</w:t>
      </w:r>
    </w:p>
    <w:p w14:paraId="6792D4EB" w14:textId="77777777" w:rsidR="00916C34" w:rsidRDefault="00000000">
      <w:r>
        <w:t xml:space="preserve">        s = s.Trim('_');</w:t>
      </w:r>
    </w:p>
    <w:p w14:paraId="06FF1AFC" w14:textId="77777777" w:rsidR="00916C34" w:rsidRDefault="00916C34"/>
    <w:p w14:paraId="03BAE056" w14:textId="77777777" w:rsidR="00916C34" w:rsidRDefault="00000000">
      <w:r>
        <w:t xml:space="preserve">        if (s.Length == 0) s = "new_map";</w:t>
      </w:r>
    </w:p>
    <w:p w14:paraId="333CEBDB" w14:textId="77777777" w:rsidR="00916C34" w:rsidRDefault="00000000">
      <w:r>
        <w:t xml:space="preserve">        return s;</w:t>
      </w:r>
    </w:p>
    <w:p w14:paraId="4330F545" w14:textId="77777777" w:rsidR="00916C34" w:rsidRDefault="00000000">
      <w:r>
        <w:t xml:space="preserve">    }</w:t>
      </w:r>
    </w:p>
    <w:p w14:paraId="483E2132" w14:textId="77777777" w:rsidR="00916C34" w:rsidRDefault="00916C34"/>
    <w:p w14:paraId="128C5FCC" w14:textId="77777777" w:rsidR="00916C34" w:rsidRDefault="00000000">
      <w:r>
        <w:t xml:space="preserve">    public MainWindow()</w:t>
      </w:r>
    </w:p>
    <w:p w14:paraId="2E43C66A" w14:textId="77777777" w:rsidR="00916C34" w:rsidRDefault="00000000">
      <w:r>
        <w:t xml:space="preserve">    {</w:t>
      </w:r>
    </w:p>
    <w:p w14:paraId="791F97E9" w14:textId="77777777" w:rsidR="00916C34" w:rsidRDefault="00000000">
      <w:r>
        <w:t xml:space="preserve">        InitializeComponent();</w:t>
      </w:r>
    </w:p>
    <w:p w14:paraId="4C13C9D1" w14:textId="77777777" w:rsidR="00916C34" w:rsidRDefault="00916C34"/>
    <w:p w14:paraId="2E3240A7" w14:textId="77777777" w:rsidR="00916C34" w:rsidRDefault="00000000">
      <w:r>
        <w:t xml:space="preserve">        RefreshAvailableMaps(preserveCurrentSelection: false);</w:t>
      </w:r>
    </w:p>
    <w:p w14:paraId="58E70575" w14:textId="77777777" w:rsidR="00916C34" w:rsidRDefault="00916C34"/>
    <w:p w14:paraId="31C93B96" w14:textId="77777777" w:rsidR="00916C34" w:rsidRDefault="00000000">
      <w:r>
        <w:lastRenderedPageBreak/>
        <w:t xml:space="preserve">        StatusText.Text = "Editor started. Database not initialised.";</w:t>
      </w:r>
    </w:p>
    <w:p w14:paraId="0FFFBA6B" w14:textId="77777777" w:rsidR="00916C34" w:rsidRDefault="00000000">
      <w:r>
        <w:t xml:space="preserve">        MouseText.Text = "";</w:t>
      </w:r>
    </w:p>
    <w:p w14:paraId="609F54F0" w14:textId="77777777" w:rsidR="00916C34" w:rsidRDefault="00916C34"/>
    <w:p w14:paraId="5B8A729F" w14:textId="77777777" w:rsidR="00916C34" w:rsidRDefault="00000000">
      <w:r>
        <w:t xml:space="preserve">        EventTypeBox.ItemsSource = new[] { "Trigger", "NPC", "Warp" };</w:t>
      </w:r>
    </w:p>
    <w:p w14:paraId="695C2C21" w14:textId="77777777" w:rsidR="00916C34" w:rsidRDefault="00000000">
      <w:r>
        <w:t xml:space="preserve">        EventTypeBox.SelectedIndex = 0;</w:t>
      </w:r>
    </w:p>
    <w:p w14:paraId="1015DD2F" w14:textId="77777777" w:rsidR="00916C34" w:rsidRDefault="00916C34"/>
    <w:p w14:paraId="31D31CD5" w14:textId="77777777" w:rsidR="00916C34" w:rsidRDefault="00000000">
      <w:r>
        <w:t xml:space="preserve">        ApplyZoom();</w:t>
      </w:r>
    </w:p>
    <w:p w14:paraId="0B05D92B" w14:textId="77777777" w:rsidR="00916C34" w:rsidRDefault="00916C34"/>
    <w:p w14:paraId="7A690C87" w14:textId="77777777" w:rsidR="00916C34" w:rsidRDefault="00000000">
      <w:r>
        <w:t xml:space="preserve">        _renderDebounce = new DispatcherTimer { Interval = TimeSpan.FromMilliseconds(30) };</w:t>
      </w:r>
    </w:p>
    <w:p w14:paraId="2B1282F1" w14:textId="77777777" w:rsidR="00916C34" w:rsidRDefault="00000000">
      <w:r>
        <w:t xml:space="preserve">        _renderDebounce.Tick += (_, _) =&gt;</w:t>
      </w:r>
    </w:p>
    <w:p w14:paraId="0036209C" w14:textId="77777777" w:rsidR="00916C34" w:rsidRDefault="00000000">
      <w:r>
        <w:t xml:space="preserve">        {</w:t>
      </w:r>
    </w:p>
    <w:p w14:paraId="378DB7F8" w14:textId="77777777" w:rsidR="00916C34" w:rsidRDefault="00000000">
      <w:r>
        <w:t xml:space="preserve">            _renderDebounce.Stop();</w:t>
      </w:r>
    </w:p>
    <w:p w14:paraId="52D780E2" w14:textId="77777777" w:rsidR="00916C34" w:rsidRDefault="00000000">
      <w:r>
        <w:t xml:space="preserve">            RenderViewport();</w:t>
      </w:r>
    </w:p>
    <w:p w14:paraId="30783385" w14:textId="77777777" w:rsidR="00916C34" w:rsidRDefault="00000000">
      <w:r>
        <w:t xml:space="preserve">        };</w:t>
      </w:r>
    </w:p>
    <w:p w14:paraId="0E5D51DB" w14:textId="77777777" w:rsidR="00916C34" w:rsidRDefault="00916C34"/>
    <w:p w14:paraId="2D19FE8D" w14:textId="77777777" w:rsidR="00916C34" w:rsidRDefault="00000000">
      <w:r>
        <w:t xml:space="preserve">        MapScroll.SizeChanged += (_, _) =&gt; RequestViewportRender();</w:t>
      </w:r>
    </w:p>
    <w:p w14:paraId="59471F58" w14:textId="77777777" w:rsidR="00916C34" w:rsidRDefault="00000000">
      <w:r>
        <w:t xml:space="preserve">        PreviewKeyDown += OnMainWindowPreviewKeyDown;</w:t>
      </w:r>
    </w:p>
    <w:p w14:paraId="188A4EAF" w14:textId="77777777" w:rsidR="00916C34" w:rsidRDefault="00916C34"/>
    <w:p w14:paraId="0CF94FA4" w14:textId="77777777" w:rsidR="00916C34" w:rsidRDefault="00000000">
      <w:r>
        <w:t xml:space="preserve">        MapCanvas.MouseLeftButtonUp += OnMapCanvasMouseLeftButtonUp;</w:t>
      </w:r>
    </w:p>
    <w:p w14:paraId="537105AB" w14:textId="77777777" w:rsidR="00916C34" w:rsidRDefault="00000000">
      <w:r>
        <w:t xml:space="preserve">        MapCanvas.MouseRightButtonUp += (_, _) =&gt; StopPainting();</w:t>
      </w:r>
    </w:p>
    <w:p w14:paraId="31F348B7" w14:textId="77777777" w:rsidR="00916C34" w:rsidRDefault="00916C34"/>
    <w:p w14:paraId="5D3954EB" w14:textId="77777777" w:rsidR="00916C34" w:rsidRDefault="00000000">
      <w:r>
        <w:t xml:space="preserve">        </w:t>
      </w:r>
    </w:p>
    <w:p w14:paraId="7B7B9D4D" w14:textId="77777777" w:rsidR="00916C34" w:rsidRDefault="00000000">
      <w:r>
        <w:t xml:space="preserve">        MapCanvas.MouseLeave += OnMapCanvasMouseLeave;</w:t>
      </w:r>
    </w:p>
    <w:p w14:paraId="504E7C52" w14:textId="77777777" w:rsidR="00916C34" w:rsidRDefault="00916C34"/>
    <w:p w14:paraId="6E043E9C" w14:textId="77777777" w:rsidR="00916C34" w:rsidRDefault="00000000">
      <w:r>
        <w:t xml:space="preserve">        EnableTouchScrollForListBox(ParamsList);</w:t>
      </w:r>
    </w:p>
    <w:p w14:paraId="33E2EB4C" w14:textId="77777777" w:rsidR="00916C34" w:rsidRDefault="00000000">
      <w:r>
        <w:t xml:space="preserve">        EnableTouchScrollForListBox(EventCommandList);</w:t>
      </w:r>
    </w:p>
    <w:p w14:paraId="23698992" w14:textId="77777777" w:rsidR="00916C34" w:rsidRDefault="00916C34"/>
    <w:p w14:paraId="22CF5A0B" w14:textId="77777777" w:rsidR="00916C34" w:rsidRDefault="00000000">
      <w:r>
        <w:lastRenderedPageBreak/>
        <w:t xml:space="preserve">        UpdateEventPanel(null);</w:t>
      </w:r>
    </w:p>
    <w:p w14:paraId="07BE0DB9" w14:textId="77777777" w:rsidR="00916C34" w:rsidRDefault="00000000">
      <w:r>
        <w:t xml:space="preserve">        RefreshCommandList(null);</w:t>
      </w:r>
    </w:p>
    <w:p w14:paraId="21212EC0" w14:textId="77777777" w:rsidR="00916C34" w:rsidRDefault="00000000">
      <w:r>
        <w:t xml:space="preserve">        UpdateCommandEditor(null);</w:t>
      </w:r>
    </w:p>
    <w:p w14:paraId="110B4C9A" w14:textId="77777777" w:rsidR="00916C34" w:rsidRDefault="00916C34"/>
    <w:p w14:paraId="7986630B" w14:textId="77777777" w:rsidR="00916C34" w:rsidRDefault="00000000">
      <w:r>
        <w:t xml:space="preserve">        RefreshTilesetPanel();</w:t>
      </w:r>
    </w:p>
    <w:p w14:paraId="3392988E" w14:textId="77777777" w:rsidR="00916C34" w:rsidRDefault="00916C34"/>
    <w:p w14:paraId="19F3474C" w14:textId="77777777" w:rsidR="00916C34" w:rsidRDefault="00000000">
      <w:r>
        <w:t xml:space="preserve">        _dragAutoScrollTimer.Interval = TimeSpan.FromMilliseconds(DragAutoScrollTickMs);</w:t>
      </w:r>
    </w:p>
    <w:p w14:paraId="2502DB91" w14:textId="77777777" w:rsidR="00916C34" w:rsidRDefault="00000000">
      <w:r>
        <w:t xml:space="preserve">        _dragAutoScrollTimer.Tick += (_, _) =&gt; TickDragAutoScroll();</w:t>
      </w:r>
    </w:p>
    <w:p w14:paraId="79AE22EA" w14:textId="77777777" w:rsidR="00916C34" w:rsidRDefault="00000000">
      <w:r>
        <w:t xml:space="preserve">    }</w:t>
      </w:r>
    </w:p>
    <w:p w14:paraId="287E51A9" w14:textId="77777777" w:rsidR="00916C34" w:rsidRDefault="00916C34"/>
    <w:p w14:paraId="110F948B" w14:textId="77777777" w:rsidR="00916C34" w:rsidRDefault="00000000">
      <w:r>
        <w:t xml:space="preserve">    // --------------------------------------------------------------------</w:t>
      </w:r>
    </w:p>
    <w:p w14:paraId="1DC24B4D" w14:textId="77777777" w:rsidR="00916C34" w:rsidRDefault="00000000">
      <w:r>
        <w:t xml:space="preserve">    // Tileset runtime structures</w:t>
      </w:r>
    </w:p>
    <w:p w14:paraId="41CF824B" w14:textId="77777777" w:rsidR="00916C34" w:rsidRDefault="00000000">
      <w:r>
        <w:t xml:space="preserve">    // --------------------------------------------------------------------</w:t>
      </w:r>
    </w:p>
    <w:p w14:paraId="50C64F5C" w14:textId="77777777" w:rsidR="00916C34" w:rsidRDefault="00000000">
      <w:r>
        <w:t xml:space="preserve">    private sealed record TilesetMeta(</w:t>
      </w:r>
    </w:p>
    <w:p w14:paraId="62DF6DA3" w14:textId="77777777" w:rsidR="00916C34" w:rsidRDefault="00000000">
      <w:r>
        <w:t xml:space="preserve">        int PixelWidth,</w:t>
      </w:r>
    </w:p>
    <w:p w14:paraId="307DF1AA" w14:textId="77777777" w:rsidR="00916C34" w:rsidRDefault="00000000">
      <w:r>
        <w:t xml:space="preserve">        int PixelHeight,</w:t>
      </w:r>
    </w:p>
    <w:p w14:paraId="6AACCC5D" w14:textId="77777777" w:rsidR="00916C34" w:rsidRDefault="00000000">
      <w:r>
        <w:t xml:space="preserve">        int TileWidth,</w:t>
      </w:r>
    </w:p>
    <w:p w14:paraId="0229022D" w14:textId="77777777" w:rsidR="00916C34" w:rsidRDefault="00000000">
      <w:r>
        <w:t xml:space="preserve">        int TileHeight,</w:t>
      </w:r>
    </w:p>
    <w:p w14:paraId="7A452B85" w14:textId="77777777" w:rsidR="00916C34" w:rsidRDefault="00000000">
      <w:r>
        <w:t xml:space="preserve">        int Margin,</w:t>
      </w:r>
    </w:p>
    <w:p w14:paraId="4AA38FD8" w14:textId="77777777" w:rsidR="00916C34" w:rsidRDefault="00000000">
      <w:r>
        <w:t xml:space="preserve">        int Spacing,</w:t>
      </w:r>
    </w:p>
    <w:p w14:paraId="7FD22C0E" w14:textId="77777777" w:rsidR="00916C34" w:rsidRDefault="00000000">
      <w:r>
        <w:t xml:space="preserve">        int TilesAcross,</w:t>
      </w:r>
    </w:p>
    <w:p w14:paraId="3CF10614" w14:textId="77777777" w:rsidR="00916C34" w:rsidRDefault="00000000">
      <w:r>
        <w:t xml:space="preserve">        int TilesDown,</w:t>
      </w:r>
    </w:p>
    <w:p w14:paraId="058303D0" w14:textId="77777777" w:rsidR="00916C34" w:rsidRDefault="00000000">
      <w:r>
        <w:t xml:space="preserve">        int TileCount</w:t>
      </w:r>
    </w:p>
    <w:p w14:paraId="0E35EE2D" w14:textId="77777777" w:rsidR="00916C34" w:rsidRDefault="00000000">
      <w:r>
        <w:t xml:space="preserve">    );</w:t>
      </w:r>
    </w:p>
    <w:p w14:paraId="45FEDCE2" w14:textId="77777777" w:rsidR="00916C34" w:rsidRDefault="00916C34"/>
    <w:p w14:paraId="5D6CAE34" w14:textId="77777777" w:rsidR="00916C34" w:rsidRDefault="00000000">
      <w:r>
        <w:t xml:space="preserve">    private sealed class TilesetRuntime</w:t>
      </w:r>
    </w:p>
    <w:p w14:paraId="2D63F482" w14:textId="77777777" w:rsidR="00916C34" w:rsidRDefault="00000000">
      <w:r>
        <w:t xml:space="preserve">    {</w:t>
      </w:r>
    </w:p>
    <w:p w14:paraId="6EA7DD1D" w14:textId="77777777" w:rsidR="00916C34" w:rsidRDefault="00000000">
      <w:r>
        <w:lastRenderedPageBreak/>
        <w:t xml:space="preserve">        public required TilesetRefDto Ref { get; init; }</w:t>
      </w:r>
    </w:p>
    <w:p w14:paraId="38DAA316" w14:textId="77777777" w:rsidR="00916C34" w:rsidRDefault="00000000">
      <w:r>
        <w:t xml:space="preserve">        public required string FullPath { get; init; }</w:t>
      </w:r>
    </w:p>
    <w:p w14:paraId="36AF5F14" w14:textId="77777777" w:rsidR="00916C34" w:rsidRDefault="00000000">
      <w:r>
        <w:t xml:space="preserve">        public required string Key { get; init; }</w:t>
      </w:r>
    </w:p>
    <w:p w14:paraId="00DF652D" w14:textId="77777777" w:rsidR="00916C34" w:rsidRDefault="00000000">
      <w:r>
        <w:t xml:space="preserve">        public required int StartIndexGlobal { get; init; }</w:t>
      </w:r>
    </w:p>
    <w:p w14:paraId="153919D6" w14:textId="77777777" w:rsidR="00916C34" w:rsidRDefault="00000000">
      <w:r>
        <w:t xml:space="preserve">        public required int TileCount { get; init; }</w:t>
      </w:r>
    </w:p>
    <w:p w14:paraId="4AA0D9D8" w14:textId="77777777" w:rsidR="00916C34" w:rsidRDefault="00000000">
      <w:r>
        <w:t xml:space="preserve">        public required int TilesAcross { get; init; }</w:t>
      </w:r>
    </w:p>
    <w:p w14:paraId="17D2142B" w14:textId="77777777" w:rsidR="00916C34" w:rsidRDefault="00000000">
      <w:r>
        <w:t xml:space="preserve">        public required int TileW { get; init; }</w:t>
      </w:r>
    </w:p>
    <w:p w14:paraId="715C6593" w14:textId="77777777" w:rsidR="00916C34" w:rsidRDefault="00000000">
      <w:r>
        <w:t xml:space="preserve">        public required int TileH { get; init; }</w:t>
      </w:r>
    </w:p>
    <w:p w14:paraId="00B19BD6" w14:textId="77777777" w:rsidR="00916C34" w:rsidRDefault="00000000">
      <w:r>
        <w:t xml:space="preserve">        public required int Margin { get; init; }</w:t>
      </w:r>
    </w:p>
    <w:p w14:paraId="38B415B8" w14:textId="77777777" w:rsidR="00916C34" w:rsidRDefault="00000000">
      <w:r>
        <w:t xml:space="preserve">        public required int Spacing { get; init; }</w:t>
      </w:r>
    </w:p>
    <w:p w14:paraId="6FB1F76D" w14:textId="77777777" w:rsidR="00916C34" w:rsidRDefault="00000000">
      <w:r>
        <w:t xml:space="preserve">        public required bool IsLoaded { get; init; }</w:t>
      </w:r>
    </w:p>
    <w:p w14:paraId="196E161F" w14:textId="77777777" w:rsidR="00916C34" w:rsidRDefault="00000000">
      <w:r>
        <w:t xml:space="preserve">        public BitmapSource? Bitmap { get; init; }</w:t>
      </w:r>
    </w:p>
    <w:p w14:paraId="2F53711D" w14:textId="77777777" w:rsidR="00916C34" w:rsidRDefault="00000000">
      <w:r>
        <w:t xml:space="preserve">        public ConcurrentDictionary&lt;int, CroppedBitmap&gt;? CropCache { get; init; }</w:t>
      </w:r>
    </w:p>
    <w:p w14:paraId="2F2734D0" w14:textId="77777777" w:rsidR="00916C34" w:rsidRDefault="00000000">
      <w:r>
        <w:t xml:space="preserve">    }</w:t>
      </w:r>
    </w:p>
    <w:p w14:paraId="0E21C9C9" w14:textId="77777777" w:rsidR="00916C34" w:rsidRDefault="00916C34"/>
    <w:p w14:paraId="4146DCAA" w14:textId="77777777" w:rsidR="00916C34" w:rsidRDefault="00000000">
      <w:r>
        <w:t xml:space="preserve">    private void MarkTilesetsDirty()</w:t>
      </w:r>
    </w:p>
    <w:p w14:paraId="568C4BE2" w14:textId="77777777" w:rsidR="00916C34" w:rsidRDefault="00000000">
      <w:r>
        <w:t xml:space="preserve">    {</w:t>
      </w:r>
    </w:p>
    <w:p w14:paraId="5F480D0B" w14:textId="77777777" w:rsidR="00916C34" w:rsidRDefault="00000000">
      <w:r>
        <w:t xml:space="preserve">        lock (_tilesetCompileLock)</w:t>
      </w:r>
    </w:p>
    <w:p w14:paraId="6A294712" w14:textId="77777777" w:rsidR="00916C34" w:rsidRDefault="00000000">
      <w:r>
        <w:t xml:space="preserve">            _tilesetsDirty = true;</w:t>
      </w:r>
    </w:p>
    <w:p w14:paraId="4C9862D7" w14:textId="77777777" w:rsidR="00916C34" w:rsidRDefault="00000000">
      <w:r>
        <w:t xml:space="preserve">    }</w:t>
      </w:r>
    </w:p>
    <w:p w14:paraId="0D14C220" w14:textId="77777777" w:rsidR="00916C34" w:rsidRDefault="00916C34"/>
    <w:p w14:paraId="70680E4E" w14:textId="77777777" w:rsidR="00916C34" w:rsidRDefault="00000000">
      <w:r>
        <w:t xml:space="preserve">    private static string NormalizeTilesetKey(string relativeOrAbsolutePath) =&gt;</w:t>
      </w:r>
    </w:p>
    <w:p w14:paraId="62F9A784" w14:textId="77777777" w:rsidR="00916C34" w:rsidRDefault="00000000">
      <w:r>
        <w:t xml:space="preserve">        (relativeOrAbsolutePath ?? "").Replace('\\', '/').Trim();</w:t>
      </w:r>
    </w:p>
    <w:p w14:paraId="1E9C636C" w14:textId="77777777" w:rsidR="00916C34" w:rsidRDefault="00916C34"/>
    <w:p w14:paraId="709EF25C" w14:textId="77777777" w:rsidR="00916C34" w:rsidRDefault="00000000">
      <w:r>
        <w:t xml:space="preserve">    private bool IsTilesetLoaded(string tilesetKey)</w:t>
      </w:r>
    </w:p>
    <w:p w14:paraId="1CC4A23E" w14:textId="77777777" w:rsidR="00916C34" w:rsidRDefault="00000000">
      <w:r>
        <w:t xml:space="preserve">    {</w:t>
      </w:r>
    </w:p>
    <w:p w14:paraId="3E90F0E0" w14:textId="77777777" w:rsidR="00916C34" w:rsidRDefault="00000000">
      <w:r>
        <w:t xml:space="preserve">        tilesetKey = NormalizeTilesetKey(tilesetKey);</w:t>
      </w:r>
    </w:p>
    <w:p w14:paraId="59759EBC" w14:textId="77777777" w:rsidR="00916C34" w:rsidRDefault="00000000">
      <w:r>
        <w:t xml:space="preserve">        if (tilesetKey.Length == 0) return false;</w:t>
      </w:r>
    </w:p>
    <w:p w14:paraId="10577894" w14:textId="77777777" w:rsidR="00916C34" w:rsidRDefault="00916C34"/>
    <w:p w14:paraId="06B976EC" w14:textId="77777777" w:rsidR="00916C34" w:rsidRDefault="00000000">
      <w:r>
        <w:t xml:space="preserve">        if (_tilesetLoadedState.TryGetValue(tilesetKey, out var loaded))</w:t>
      </w:r>
    </w:p>
    <w:p w14:paraId="1413F535" w14:textId="77777777" w:rsidR="00916C34" w:rsidRDefault="00000000">
      <w:r>
        <w:t xml:space="preserve">            return loaded;</w:t>
      </w:r>
    </w:p>
    <w:p w14:paraId="5CB2B1F1" w14:textId="77777777" w:rsidR="00916C34" w:rsidRDefault="00916C34"/>
    <w:p w14:paraId="4E615386" w14:textId="77777777" w:rsidR="00916C34" w:rsidRDefault="00000000">
      <w:r>
        <w:t xml:space="preserve">        _tilesetLoadedState[tilesetKey] = true;</w:t>
      </w:r>
    </w:p>
    <w:p w14:paraId="06CE27E1" w14:textId="77777777" w:rsidR="00916C34" w:rsidRDefault="00000000">
      <w:r>
        <w:t xml:space="preserve">        return true;</w:t>
      </w:r>
    </w:p>
    <w:p w14:paraId="2DDCA14E" w14:textId="77777777" w:rsidR="00916C34" w:rsidRDefault="00000000">
      <w:r>
        <w:t xml:space="preserve">    }</w:t>
      </w:r>
    </w:p>
    <w:p w14:paraId="0424FA84" w14:textId="77777777" w:rsidR="00916C34" w:rsidRDefault="00916C34"/>
    <w:p w14:paraId="19AB50E1" w14:textId="77777777" w:rsidR="00916C34" w:rsidRDefault="00000000">
      <w:r>
        <w:t xml:space="preserve">    private void SetTilesetLoaded(string tilesetKey, bool loaded, bool clearCachesOnUnload = true)</w:t>
      </w:r>
    </w:p>
    <w:p w14:paraId="5C4A80AF" w14:textId="77777777" w:rsidR="00916C34" w:rsidRDefault="00000000">
      <w:r>
        <w:t xml:space="preserve">    {</w:t>
      </w:r>
    </w:p>
    <w:p w14:paraId="31379536" w14:textId="77777777" w:rsidR="00916C34" w:rsidRDefault="00000000">
      <w:r>
        <w:t xml:space="preserve">        tilesetKey = NormalizeTilesetKey(tilesetKey);</w:t>
      </w:r>
    </w:p>
    <w:p w14:paraId="3C641814" w14:textId="77777777" w:rsidR="00916C34" w:rsidRDefault="00000000">
      <w:r>
        <w:t xml:space="preserve">        if (tilesetKey.Length == 0) return;</w:t>
      </w:r>
    </w:p>
    <w:p w14:paraId="66FC7A79" w14:textId="77777777" w:rsidR="00916C34" w:rsidRDefault="00916C34"/>
    <w:p w14:paraId="7EF37189" w14:textId="77777777" w:rsidR="00916C34" w:rsidRDefault="00000000">
      <w:r>
        <w:t xml:space="preserve">        _tilesetLoadedState[tilesetKey] = loaded;</w:t>
      </w:r>
    </w:p>
    <w:p w14:paraId="5C577F17" w14:textId="77777777" w:rsidR="00916C34" w:rsidRDefault="00916C34"/>
    <w:p w14:paraId="23B38BF8" w14:textId="77777777" w:rsidR="00916C34" w:rsidRDefault="00000000">
      <w:r>
        <w:t xml:space="preserve">        if (!loaded &amp;&amp; clearCachesOnUnload)</w:t>
      </w:r>
    </w:p>
    <w:p w14:paraId="3A0D712D" w14:textId="77777777" w:rsidR="00916C34" w:rsidRDefault="00000000">
      <w:r>
        <w:t xml:space="preserve">        {</w:t>
      </w:r>
    </w:p>
    <w:p w14:paraId="30BB9B26" w14:textId="77777777" w:rsidR="00916C34" w:rsidRDefault="00000000">
      <w:r>
        <w:t xml:space="preserve">            var full = ResolveTilesetFullPathFromKey(tilesetKey);</w:t>
      </w:r>
    </w:p>
    <w:p w14:paraId="283BC571" w14:textId="77777777" w:rsidR="00916C34" w:rsidRDefault="00000000">
      <w:r>
        <w:t xml:space="preserve">            if (full is not null)</w:t>
      </w:r>
    </w:p>
    <w:p w14:paraId="18124237" w14:textId="77777777" w:rsidR="00916C34" w:rsidRDefault="00000000">
      <w:r>
        <w:t xml:space="preserve">            {</w:t>
      </w:r>
    </w:p>
    <w:p w14:paraId="0F82FA5F" w14:textId="77777777" w:rsidR="00916C34" w:rsidRDefault="00000000">
      <w:r>
        <w:t xml:space="preserve">                _tilesetBitmapCache.TryRemove(full, out _);</w:t>
      </w:r>
    </w:p>
    <w:p w14:paraId="2ECBBF71" w14:textId="77777777" w:rsidR="00916C34" w:rsidRDefault="00000000">
      <w:r>
        <w:t xml:space="preserve">                _tileCropCache.TryRemove(full, out _);</w:t>
      </w:r>
    </w:p>
    <w:p w14:paraId="597C1CFA" w14:textId="77777777" w:rsidR="00916C34" w:rsidRDefault="00000000">
      <w:r>
        <w:t xml:space="preserve">            }</w:t>
      </w:r>
    </w:p>
    <w:p w14:paraId="0970953D" w14:textId="77777777" w:rsidR="00916C34" w:rsidRDefault="00000000">
      <w:r>
        <w:t xml:space="preserve">        }</w:t>
      </w:r>
    </w:p>
    <w:p w14:paraId="3F1A06A6" w14:textId="77777777" w:rsidR="00916C34" w:rsidRDefault="00916C34"/>
    <w:p w14:paraId="647DDEB3" w14:textId="77777777" w:rsidR="00916C34" w:rsidRDefault="00000000">
      <w:r>
        <w:t xml:space="preserve">        MarkTilesetsDirty();</w:t>
      </w:r>
    </w:p>
    <w:p w14:paraId="4BD57568" w14:textId="77777777" w:rsidR="00916C34" w:rsidRDefault="00000000">
      <w:r>
        <w:t xml:space="preserve">        RefreshTilesetPanel();</w:t>
      </w:r>
    </w:p>
    <w:p w14:paraId="570604B3" w14:textId="77777777" w:rsidR="00916C34" w:rsidRDefault="00000000">
      <w:r>
        <w:lastRenderedPageBreak/>
        <w:t xml:space="preserve">        BuildTilePalette();</w:t>
      </w:r>
    </w:p>
    <w:p w14:paraId="1CEF32C7" w14:textId="77777777" w:rsidR="00916C34" w:rsidRDefault="00000000">
      <w:r>
        <w:t xml:space="preserve">        RequestViewportRender();</w:t>
      </w:r>
    </w:p>
    <w:p w14:paraId="1F7BB76A" w14:textId="77777777" w:rsidR="00916C34" w:rsidRDefault="00000000">
      <w:r>
        <w:t xml:space="preserve">    }</w:t>
      </w:r>
    </w:p>
    <w:p w14:paraId="68381D0B" w14:textId="77777777" w:rsidR="00916C34" w:rsidRDefault="00916C34"/>
    <w:p w14:paraId="4BBF3066" w14:textId="77777777" w:rsidR="00916C34" w:rsidRDefault="00000000">
      <w:r>
        <w:t xml:space="preserve">    private string? ResolveTilesetFullPathFromKey(string tilesetKey)</w:t>
      </w:r>
    </w:p>
    <w:p w14:paraId="00B08722" w14:textId="77777777" w:rsidR="00916C34" w:rsidRDefault="00000000">
      <w:r>
        <w:t xml:space="preserve">    {</w:t>
      </w:r>
    </w:p>
    <w:p w14:paraId="0F3CE12C" w14:textId="77777777" w:rsidR="00916C34" w:rsidRDefault="00000000">
      <w:r>
        <w:t xml:space="preserve">        if (tilesetKey.Length == 0) return null;</w:t>
      </w:r>
    </w:p>
    <w:p w14:paraId="2D9702D8" w14:textId="77777777" w:rsidR="00916C34" w:rsidRDefault="00916C34"/>
    <w:p w14:paraId="1554DDBE" w14:textId="77777777" w:rsidR="00916C34" w:rsidRDefault="00000000">
      <w:r>
        <w:t xml:space="preserve">        if (IOPath.IsPathRooted(tilesetKey))</w:t>
      </w:r>
    </w:p>
    <w:p w14:paraId="73CB85DE" w14:textId="77777777" w:rsidR="00916C34" w:rsidRDefault="00000000">
      <w:r>
        <w:t xml:space="preserve">            return tilesetKey;</w:t>
      </w:r>
    </w:p>
    <w:p w14:paraId="61DB94EA" w14:textId="77777777" w:rsidR="00916C34" w:rsidRDefault="00916C34"/>
    <w:p w14:paraId="3FECAF99" w14:textId="77777777" w:rsidR="00916C34" w:rsidRDefault="00000000">
      <w:r>
        <w:t xml:space="preserve">        return IOPath.Combine(ProjectRoot, tilesetKey.Replace('/', '\\'));</w:t>
      </w:r>
    </w:p>
    <w:p w14:paraId="76194B35" w14:textId="77777777" w:rsidR="00916C34" w:rsidRDefault="00000000">
      <w:r>
        <w:t xml:space="preserve">    }</w:t>
      </w:r>
    </w:p>
    <w:p w14:paraId="43672D29" w14:textId="77777777" w:rsidR="00916C34" w:rsidRDefault="00916C34"/>
    <w:p w14:paraId="683C4FF0" w14:textId="77777777" w:rsidR="00916C34" w:rsidRDefault="00000000">
      <w:r>
        <w:t xml:space="preserve">    private void EnsureTilesetsCompiled()</w:t>
      </w:r>
    </w:p>
    <w:p w14:paraId="6CD3A66B" w14:textId="77777777" w:rsidR="00916C34" w:rsidRDefault="00000000">
      <w:r>
        <w:t xml:space="preserve">    {</w:t>
      </w:r>
    </w:p>
    <w:p w14:paraId="0EA436DC" w14:textId="77777777" w:rsidR="00916C34" w:rsidRDefault="00000000">
      <w:r>
        <w:t xml:space="preserve">        var map = _currentMap;</w:t>
      </w:r>
    </w:p>
    <w:p w14:paraId="4CD93D42" w14:textId="77777777" w:rsidR="00916C34" w:rsidRDefault="00000000">
      <w:r>
        <w:t xml:space="preserve">        if (map is null)</w:t>
      </w:r>
    </w:p>
    <w:p w14:paraId="450FF4AD" w14:textId="77777777" w:rsidR="00916C34" w:rsidRDefault="00000000">
      <w:r>
        <w:t xml:space="preserve">        {</w:t>
      </w:r>
    </w:p>
    <w:p w14:paraId="102A79AD" w14:textId="77777777" w:rsidR="00916C34" w:rsidRDefault="00000000">
      <w:r>
        <w:t xml:space="preserve">            lock (_tilesetCompileLock)</w:t>
      </w:r>
    </w:p>
    <w:p w14:paraId="488A99BE" w14:textId="77777777" w:rsidR="00916C34" w:rsidRDefault="00000000">
      <w:r>
        <w:t xml:space="preserve">            {</w:t>
      </w:r>
    </w:p>
    <w:p w14:paraId="0838FB33" w14:textId="77777777" w:rsidR="00916C34" w:rsidRDefault="00000000">
      <w:r>
        <w:t xml:space="preserve">                _compiledTilesets = new List&lt;TilesetRuntime&gt;();</w:t>
      </w:r>
    </w:p>
    <w:p w14:paraId="0D097998" w14:textId="77777777" w:rsidR="00916C34" w:rsidRDefault="00000000">
      <w:r>
        <w:t xml:space="preserve">                _tilesetsDirty = false;</w:t>
      </w:r>
    </w:p>
    <w:p w14:paraId="3F8A7A2F" w14:textId="77777777" w:rsidR="00916C34" w:rsidRDefault="00000000">
      <w:r>
        <w:t xml:space="preserve">            }</w:t>
      </w:r>
    </w:p>
    <w:p w14:paraId="3E7E3F3B" w14:textId="77777777" w:rsidR="00916C34" w:rsidRDefault="00000000">
      <w:r>
        <w:t xml:space="preserve">            return;</w:t>
      </w:r>
    </w:p>
    <w:p w14:paraId="0C4C9254" w14:textId="77777777" w:rsidR="00916C34" w:rsidRDefault="00000000">
      <w:r>
        <w:t xml:space="preserve">        }</w:t>
      </w:r>
    </w:p>
    <w:p w14:paraId="70965676" w14:textId="77777777" w:rsidR="00916C34" w:rsidRDefault="00916C34"/>
    <w:p w14:paraId="527FE4AD" w14:textId="77777777" w:rsidR="00916C34" w:rsidRDefault="00000000">
      <w:r>
        <w:t xml:space="preserve">        lock (_tilesetCompileLock)</w:t>
      </w:r>
    </w:p>
    <w:p w14:paraId="0F74ABC6" w14:textId="77777777" w:rsidR="00916C34" w:rsidRDefault="00000000">
      <w:r>
        <w:lastRenderedPageBreak/>
        <w:t xml:space="preserve">        {</w:t>
      </w:r>
    </w:p>
    <w:p w14:paraId="09EE8620" w14:textId="77777777" w:rsidR="00916C34" w:rsidRDefault="00000000">
      <w:r>
        <w:t xml:space="preserve">            if (!_tilesetsDirty) return;</w:t>
      </w:r>
    </w:p>
    <w:p w14:paraId="1E9C4023" w14:textId="77777777" w:rsidR="00916C34" w:rsidRDefault="00916C34"/>
    <w:p w14:paraId="6B552F44" w14:textId="77777777" w:rsidR="00916C34" w:rsidRDefault="00000000">
      <w:r>
        <w:t xml:space="preserve">            var compiled = new List&lt;TilesetRuntime&gt;();</w:t>
      </w:r>
    </w:p>
    <w:p w14:paraId="3E033884" w14:textId="77777777" w:rsidR="00916C34" w:rsidRDefault="00000000">
      <w:r>
        <w:t xml:space="preserve">            int runningStart = 0;</w:t>
      </w:r>
    </w:p>
    <w:p w14:paraId="1C9C00B0" w14:textId="77777777" w:rsidR="00916C34" w:rsidRDefault="00916C34"/>
    <w:p w14:paraId="27D32686" w14:textId="77777777" w:rsidR="00916C34" w:rsidRDefault="00000000">
      <w:r>
        <w:t xml:space="preserve">            var tilesets = map.Tilesets ?? Array.Empty&lt;TilesetRefDto&gt;();</w:t>
      </w:r>
    </w:p>
    <w:p w14:paraId="6A799A33" w14:textId="77777777" w:rsidR="00916C34" w:rsidRDefault="00000000">
      <w:r>
        <w:t xml:space="preserve">            foreach (var ts in tilesets)</w:t>
      </w:r>
    </w:p>
    <w:p w14:paraId="561D8738" w14:textId="77777777" w:rsidR="00916C34" w:rsidRDefault="00000000">
      <w:r>
        <w:t xml:space="preserve">            {</w:t>
      </w:r>
    </w:p>
    <w:p w14:paraId="45D95060" w14:textId="77777777" w:rsidR="00916C34" w:rsidRDefault="00000000">
      <w:r>
        <w:t xml:space="preserve">                var key = NormalizeTilesetKey(ts.ImagePath ?? "");</w:t>
      </w:r>
    </w:p>
    <w:p w14:paraId="3CED5555" w14:textId="77777777" w:rsidR="00916C34" w:rsidRDefault="00000000">
      <w:r>
        <w:t xml:space="preserve">                if (key.Length == 0) continue;</w:t>
      </w:r>
    </w:p>
    <w:p w14:paraId="77EF6B47" w14:textId="77777777" w:rsidR="00916C34" w:rsidRDefault="00916C34"/>
    <w:p w14:paraId="36F374FC" w14:textId="77777777" w:rsidR="00916C34" w:rsidRDefault="00000000">
      <w:r>
        <w:t xml:space="preserve">                bool loaded = IsTilesetLoaded(key);</w:t>
      </w:r>
    </w:p>
    <w:p w14:paraId="34DBBA7E" w14:textId="77777777" w:rsidR="00916C34" w:rsidRDefault="00916C34"/>
    <w:p w14:paraId="6C8E5088" w14:textId="77777777" w:rsidR="00916C34" w:rsidRDefault="00000000">
      <w:r>
        <w:t xml:space="preserve">                var fullPath = ResolveTilesetFullPathFromKey(key);</w:t>
      </w:r>
    </w:p>
    <w:p w14:paraId="2AB46CAA" w14:textId="77777777" w:rsidR="00916C34" w:rsidRDefault="00000000">
      <w:r>
        <w:t xml:space="preserve">                if (fullPath is null) continue;</w:t>
      </w:r>
    </w:p>
    <w:p w14:paraId="66B987F4" w14:textId="77777777" w:rsidR="00916C34" w:rsidRDefault="00916C34"/>
    <w:p w14:paraId="76A17F71" w14:textId="77777777" w:rsidR="00916C34" w:rsidRDefault="00000000">
      <w:r>
        <w:t xml:space="preserve">                BitmapSource? bmp = null;</w:t>
      </w:r>
    </w:p>
    <w:p w14:paraId="2CA31028" w14:textId="77777777" w:rsidR="00916C34" w:rsidRDefault="00000000">
      <w:r>
        <w:t xml:space="preserve">                if (loaded &amp;&amp; File.Exists(fullPath))</w:t>
      </w:r>
    </w:p>
    <w:p w14:paraId="06AF9CFC" w14:textId="77777777" w:rsidR="00916C34" w:rsidRDefault="00000000">
      <w:r>
        <w:t xml:space="preserve">                    bmp = _tilesetBitmapCache.GetOrAdd(fullPath, LoadBitmap);</w:t>
      </w:r>
    </w:p>
    <w:p w14:paraId="1A2629D8" w14:textId="77777777" w:rsidR="00916C34" w:rsidRDefault="00916C34"/>
    <w:p w14:paraId="45200315" w14:textId="77777777" w:rsidR="00916C34" w:rsidRDefault="00000000">
      <w:r>
        <w:t xml:space="preserve">                TilesetMeta meta;</w:t>
      </w:r>
    </w:p>
    <w:p w14:paraId="78231EA2" w14:textId="77777777" w:rsidR="00916C34" w:rsidRDefault="00916C34"/>
    <w:p w14:paraId="765B1D2B" w14:textId="77777777" w:rsidR="00916C34" w:rsidRDefault="00000000">
      <w:r>
        <w:t xml:space="preserve">                if (bmp is not null)</w:t>
      </w:r>
    </w:p>
    <w:p w14:paraId="207ADF41" w14:textId="77777777" w:rsidR="00916C34" w:rsidRDefault="00000000">
      <w:r>
        <w:t xml:space="preserve">                {</w:t>
      </w:r>
    </w:p>
    <w:p w14:paraId="24D371FE" w14:textId="77777777" w:rsidR="00916C34" w:rsidRDefault="00000000">
      <w:r>
        <w:t xml:space="preserve">                    meta = ComputeMeta(ts, bmp);</w:t>
      </w:r>
    </w:p>
    <w:p w14:paraId="5EC8EBA6" w14:textId="77777777" w:rsidR="00916C34" w:rsidRDefault="00000000">
      <w:r>
        <w:t xml:space="preserve">                    _tilesetMetaCache[fullPath] = meta;</w:t>
      </w:r>
    </w:p>
    <w:p w14:paraId="5D0518FE" w14:textId="77777777" w:rsidR="00916C34" w:rsidRDefault="00000000">
      <w:r>
        <w:t xml:space="preserve">                }</w:t>
      </w:r>
    </w:p>
    <w:p w14:paraId="279CB260" w14:textId="77777777" w:rsidR="00916C34" w:rsidRDefault="00000000">
      <w:r>
        <w:lastRenderedPageBreak/>
        <w:t xml:space="preserve">                else if (_tilesetMetaCache.TryGetValue(fullPath, out var metaCached))</w:t>
      </w:r>
    </w:p>
    <w:p w14:paraId="4173C825" w14:textId="77777777" w:rsidR="00916C34" w:rsidRDefault="00000000">
      <w:r>
        <w:t xml:space="preserve">                {</w:t>
      </w:r>
    </w:p>
    <w:p w14:paraId="11D200EC" w14:textId="77777777" w:rsidR="00916C34" w:rsidRDefault="00000000">
      <w:r>
        <w:t xml:space="preserve">                    meta = metaCached;</w:t>
      </w:r>
    </w:p>
    <w:p w14:paraId="407A0A2B" w14:textId="77777777" w:rsidR="00916C34" w:rsidRDefault="00000000">
      <w:r>
        <w:t xml:space="preserve">                }</w:t>
      </w:r>
    </w:p>
    <w:p w14:paraId="24E4E273" w14:textId="77777777" w:rsidR="00916C34" w:rsidRDefault="00000000">
      <w:r>
        <w:t xml:space="preserve">                else</w:t>
      </w:r>
    </w:p>
    <w:p w14:paraId="7BD00C8C" w14:textId="77777777" w:rsidR="00916C34" w:rsidRDefault="00000000">
      <w:r>
        <w:t xml:space="preserve">                {</w:t>
      </w:r>
    </w:p>
    <w:p w14:paraId="777E4E97" w14:textId="77777777" w:rsidR="00916C34" w:rsidRDefault="00000000">
      <w:r>
        <w:t xml:space="preserve">                    if (File.Exists(fullPath))</w:t>
      </w:r>
    </w:p>
    <w:p w14:paraId="439A0140" w14:textId="77777777" w:rsidR="00916C34" w:rsidRDefault="00000000">
      <w:r>
        <w:t xml:space="preserve">                    {</w:t>
      </w:r>
    </w:p>
    <w:p w14:paraId="062EBA9D" w14:textId="77777777" w:rsidR="00916C34" w:rsidRDefault="00000000">
      <w:r>
        <w:t xml:space="preserve">                        try</w:t>
      </w:r>
    </w:p>
    <w:p w14:paraId="49B9BBA7" w14:textId="77777777" w:rsidR="00916C34" w:rsidRDefault="00000000">
      <w:r>
        <w:t xml:space="preserve">                        {</w:t>
      </w:r>
    </w:p>
    <w:p w14:paraId="7560CC5B" w14:textId="77777777" w:rsidR="00916C34" w:rsidRDefault="00000000">
      <w:r>
        <w:t xml:space="preserve">                            var temp = _tilesetBitmapCache.GetOrAdd(fullPath, LoadBitmap);</w:t>
      </w:r>
    </w:p>
    <w:p w14:paraId="1D8CC555" w14:textId="77777777" w:rsidR="00916C34" w:rsidRDefault="00000000">
      <w:r>
        <w:t xml:space="preserve">                            meta = ComputeMeta(ts, temp);</w:t>
      </w:r>
    </w:p>
    <w:p w14:paraId="3C7B1489" w14:textId="77777777" w:rsidR="00916C34" w:rsidRDefault="00000000">
      <w:r>
        <w:t xml:space="preserve">                            _tilesetMetaCache[fullPath] = meta;</w:t>
      </w:r>
    </w:p>
    <w:p w14:paraId="58CFB09F" w14:textId="77777777" w:rsidR="00916C34" w:rsidRDefault="00916C34"/>
    <w:p w14:paraId="32B7B055" w14:textId="77777777" w:rsidR="00916C34" w:rsidRDefault="00000000">
      <w:r>
        <w:t xml:space="preserve">                            if (!loaded)</w:t>
      </w:r>
    </w:p>
    <w:p w14:paraId="4BF48E49" w14:textId="77777777" w:rsidR="00916C34" w:rsidRDefault="00000000">
      <w:r>
        <w:t xml:space="preserve">                                _tilesetBitmapCache.TryRemove(fullPath, out _);</w:t>
      </w:r>
    </w:p>
    <w:p w14:paraId="00036575" w14:textId="77777777" w:rsidR="00916C34" w:rsidRDefault="00000000">
      <w:r>
        <w:t xml:space="preserve">                        }</w:t>
      </w:r>
    </w:p>
    <w:p w14:paraId="1D57F24D" w14:textId="77777777" w:rsidR="00916C34" w:rsidRDefault="00000000">
      <w:r>
        <w:t xml:space="preserve">                        catch</w:t>
      </w:r>
    </w:p>
    <w:p w14:paraId="51F741AD" w14:textId="77777777" w:rsidR="00916C34" w:rsidRDefault="00000000">
      <w:r>
        <w:t xml:space="preserve">                        {</w:t>
      </w:r>
    </w:p>
    <w:p w14:paraId="159F5903" w14:textId="77777777" w:rsidR="00916C34" w:rsidRDefault="00000000">
      <w:r>
        <w:t xml:space="preserve">                            meta = new TilesetMeta(0, 0,</w:t>
      </w:r>
    </w:p>
    <w:p w14:paraId="1D268B14" w14:textId="77777777" w:rsidR="00916C34" w:rsidRDefault="00000000">
      <w:r>
        <w:t xml:space="preserve">                                Math.Max(1, ts.TileWidth),</w:t>
      </w:r>
    </w:p>
    <w:p w14:paraId="6AB24093" w14:textId="77777777" w:rsidR="00916C34" w:rsidRDefault="00000000">
      <w:r>
        <w:t xml:space="preserve">                                Math.Max(1, ts.TileHeight),</w:t>
      </w:r>
    </w:p>
    <w:p w14:paraId="53643E17" w14:textId="77777777" w:rsidR="00916C34" w:rsidRDefault="00000000">
      <w:r>
        <w:t xml:space="preserve">                                Math.Max(0, ts.Margin),</w:t>
      </w:r>
    </w:p>
    <w:p w14:paraId="47AEC768" w14:textId="77777777" w:rsidR="00916C34" w:rsidRDefault="00000000">
      <w:r>
        <w:t xml:space="preserve">                                Math.Max(0, ts.Spacing),</w:t>
      </w:r>
    </w:p>
    <w:p w14:paraId="1724AC76" w14:textId="77777777" w:rsidR="00916C34" w:rsidRDefault="00000000">
      <w:r>
        <w:t xml:space="preserve">                                0, 0, 0);</w:t>
      </w:r>
    </w:p>
    <w:p w14:paraId="74F8EFE0" w14:textId="77777777" w:rsidR="00916C34" w:rsidRDefault="00000000">
      <w:r>
        <w:t xml:space="preserve">                        }</w:t>
      </w:r>
    </w:p>
    <w:p w14:paraId="0D174962" w14:textId="77777777" w:rsidR="00916C34" w:rsidRDefault="00000000">
      <w:r>
        <w:t xml:space="preserve">                    }</w:t>
      </w:r>
    </w:p>
    <w:p w14:paraId="5166E262" w14:textId="77777777" w:rsidR="00916C34" w:rsidRDefault="00000000">
      <w:r>
        <w:t xml:space="preserve">                    else</w:t>
      </w:r>
    </w:p>
    <w:p w14:paraId="7307A2C3" w14:textId="77777777" w:rsidR="00916C34" w:rsidRDefault="00000000">
      <w:r>
        <w:lastRenderedPageBreak/>
        <w:t xml:space="preserve">                    {</w:t>
      </w:r>
    </w:p>
    <w:p w14:paraId="06FC18E4" w14:textId="77777777" w:rsidR="00916C34" w:rsidRDefault="00000000">
      <w:r>
        <w:t xml:space="preserve">                        meta = new TilesetMeta(0, 0,</w:t>
      </w:r>
    </w:p>
    <w:p w14:paraId="105394A9" w14:textId="77777777" w:rsidR="00916C34" w:rsidRDefault="00000000">
      <w:r>
        <w:t xml:space="preserve">                            Math.Max(1, ts.TileWidth),</w:t>
      </w:r>
    </w:p>
    <w:p w14:paraId="717AC2DA" w14:textId="77777777" w:rsidR="00916C34" w:rsidRDefault="00000000">
      <w:r>
        <w:t xml:space="preserve">                            Math.Max(1, ts.TileHeight),</w:t>
      </w:r>
    </w:p>
    <w:p w14:paraId="0D920C86" w14:textId="77777777" w:rsidR="00916C34" w:rsidRDefault="00000000">
      <w:r>
        <w:t xml:space="preserve">                            Math.Max(0, ts.Margin),</w:t>
      </w:r>
    </w:p>
    <w:p w14:paraId="36F736BD" w14:textId="77777777" w:rsidR="00916C34" w:rsidRDefault="00000000">
      <w:r>
        <w:t xml:space="preserve">                            Math.Max(0, ts.Spacing),</w:t>
      </w:r>
    </w:p>
    <w:p w14:paraId="44FBC421" w14:textId="77777777" w:rsidR="00916C34" w:rsidRDefault="00000000">
      <w:r>
        <w:t xml:space="preserve">                            0, 0, 0);</w:t>
      </w:r>
    </w:p>
    <w:p w14:paraId="09A00D2B" w14:textId="77777777" w:rsidR="00916C34" w:rsidRDefault="00000000">
      <w:r>
        <w:t xml:space="preserve">                    }</w:t>
      </w:r>
    </w:p>
    <w:p w14:paraId="5C25E2AB" w14:textId="77777777" w:rsidR="00916C34" w:rsidRDefault="00000000">
      <w:r>
        <w:t xml:space="preserve">                }</w:t>
      </w:r>
    </w:p>
    <w:p w14:paraId="34758EDE" w14:textId="77777777" w:rsidR="00916C34" w:rsidRDefault="00916C34"/>
    <w:p w14:paraId="1CF69ED6" w14:textId="77777777" w:rsidR="00916C34" w:rsidRDefault="00000000">
      <w:r>
        <w:t xml:space="preserve">                ConcurrentDictionary&lt;int, CroppedBitmap&gt;? cropCache = null;</w:t>
      </w:r>
    </w:p>
    <w:p w14:paraId="3C383675" w14:textId="77777777" w:rsidR="00916C34" w:rsidRDefault="00000000">
      <w:r>
        <w:t xml:space="preserve">                if (loaded &amp;&amp; bmp is not null &amp;&amp; meta.TileCount &gt; 0)</w:t>
      </w:r>
    </w:p>
    <w:p w14:paraId="538E019E" w14:textId="77777777" w:rsidR="00916C34" w:rsidRDefault="00000000">
      <w:r>
        <w:t xml:space="preserve">                    cropCache = _tileCropCache.GetOrAdd(fullPath, _ =&gt; new ConcurrentDictionary&lt;int, CroppedBitmap&gt;());</w:t>
      </w:r>
    </w:p>
    <w:p w14:paraId="09E0DF72" w14:textId="77777777" w:rsidR="00916C34" w:rsidRDefault="00916C34"/>
    <w:p w14:paraId="12E8D21D" w14:textId="77777777" w:rsidR="00916C34" w:rsidRDefault="00000000">
      <w:r>
        <w:t xml:space="preserve">                compiled.Add(new TilesetRuntime</w:t>
      </w:r>
    </w:p>
    <w:p w14:paraId="08D150C5" w14:textId="77777777" w:rsidR="00916C34" w:rsidRDefault="00000000">
      <w:r>
        <w:t xml:space="preserve">                {</w:t>
      </w:r>
    </w:p>
    <w:p w14:paraId="61144BD0" w14:textId="77777777" w:rsidR="00916C34" w:rsidRDefault="00000000">
      <w:r>
        <w:t xml:space="preserve">                    Ref = ts,</w:t>
      </w:r>
    </w:p>
    <w:p w14:paraId="62AD57E2" w14:textId="77777777" w:rsidR="00916C34" w:rsidRDefault="00000000">
      <w:r>
        <w:t xml:space="preserve">                    FullPath = fullPath,</w:t>
      </w:r>
    </w:p>
    <w:p w14:paraId="2F115377" w14:textId="77777777" w:rsidR="00916C34" w:rsidRDefault="00000000">
      <w:r>
        <w:t xml:space="preserve">                    Key = key,</w:t>
      </w:r>
    </w:p>
    <w:p w14:paraId="46BBD851" w14:textId="77777777" w:rsidR="00916C34" w:rsidRDefault="00000000">
      <w:r>
        <w:t xml:space="preserve">                    StartIndexGlobal = runningStart,</w:t>
      </w:r>
    </w:p>
    <w:p w14:paraId="2F667E55" w14:textId="77777777" w:rsidR="00916C34" w:rsidRDefault="00000000">
      <w:r>
        <w:t xml:space="preserve">                    TileCount = meta.TileCount,</w:t>
      </w:r>
    </w:p>
    <w:p w14:paraId="0A0953BB" w14:textId="77777777" w:rsidR="00916C34" w:rsidRDefault="00000000">
      <w:r>
        <w:t xml:space="preserve">                    TilesAcross = meta.TilesAcross,</w:t>
      </w:r>
    </w:p>
    <w:p w14:paraId="22DDE009" w14:textId="77777777" w:rsidR="00916C34" w:rsidRDefault="00000000">
      <w:r>
        <w:t xml:space="preserve">                    TileW = meta.TileWidth,</w:t>
      </w:r>
    </w:p>
    <w:p w14:paraId="34E88E77" w14:textId="77777777" w:rsidR="00916C34" w:rsidRDefault="00000000">
      <w:r>
        <w:t xml:space="preserve">                    TileH = meta.TileHeight,</w:t>
      </w:r>
    </w:p>
    <w:p w14:paraId="58AE32DC" w14:textId="77777777" w:rsidR="00916C34" w:rsidRDefault="00000000">
      <w:r>
        <w:t xml:space="preserve">                    Margin = meta.Margin,</w:t>
      </w:r>
    </w:p>
    <w:p w14:paraId="2DE214A3" w14:textId="77777777" w:rsidR="00916C34" w:rsidRDefault="00000000">
      <w:r>
        <w:t xml:space="preserve">                    Spacing = meta.Spacing,</w:t>
      </w:r>
    </w:p>
    <w:p w14:paraId="553E8E93" w14:textId="77777777" w:rsidR="00916C34" w:rsidRDefault="00000000">
      <w:r>
        <w:t xml:space="preserve">                    IsLoaded = loaded &amp;&amp; bmp is not null,</w:t>
      </w:r>
    </w:p>
    <w:p w14:paraId="5BF083AE" w14:textId="77777777" w:rsidR="00916C34" w:rsidRDefault="00000000">
      <w:r>
        <w:lastRenderedPageBreak/>
        <w:t xml:space="preserve">                    Bitmap = bmp,</w:t>
      </w:r>
    </w:p>
    <w:p w14:paraId="34F881BA" w14:textId="77777777" w:rsidR="00916C34" w:rsidRDefault="00000000">
      <w:r>
        <w:t xml:space="preserve">                    CropCache = cropCache</w:t>
      </w:r>
    </w:p>
    <w:p w14:paraId="3C959C67" w14:textId="77777777" w:rsidR="00916C34" w:rsidRDefault="00000000">
      <w:r>
        <w:t xml:space="preserve">                });</w:t>
      </w:r>
    </w:p>
    <w:p w14:paraId="529E0178" w14:textId="77777777" w:rsidR="00916C34" w:rsidRDefault="00916C34"/>
    <w:p w14:paraId="12AB4192" w14:textId="77777777" w:rsidR="00916C34" w:rsidRDefault="00000000">
      <w:r>
        <w:t xml:space="preserve">                runningStart += meta.TileCount;</w:t>
      </w:r>
    </w:p>
    <w:p w14:paraId="4EFF43DF" w14:textId="77777777" w:rsidR="00916C34" w:rsidRDefault="00000000">
      <w:r>
        <w:t xml:space="preserve">            }</w:t>
      </w:r>
    </w:p>
    <w:p w14:paraId="31DBA6F1" w14:textId="77777777" w:rsidR="00916C34" w:rsidRDefault="00916C34"/>
    <w:p w14:paraId="52A038BA" w14:textId="77777777" w:rsidR="00916C34" w:rsidRDefault="00000000">
      <w:r>
        <w:t xml:space="preserve">            _compiledTilesets = compiled;</w:t>
      </w:r>
    </w:p>
    <w:p w14:paraId="67AD14DB" w14:textId="77777777" w:rsidR="00916C34" w:rsidRDefault="00000000">
      <w:r>
        <w:t xml:space="preserve">            _tilesetsDirty = false;</w:t>
      </w:r>
    </w:p>
    <w:p w14:paraId="7605F4DD" w14:textId="77777777" w:rsidR="00916C34" w:rsidRDefault="00000000">
      <w:r>
        <w:t xml:space="preserve">        }</w:t>
      </w:r>
    </w:p>
    <w:p w14:paraId="5D8FC449" w14:textId="77777777" w:rsidR="00916C34" w:rsidRDefault="00000000">
      <w:r>
        <w:t xml:space="preserve">    }</w:t>
      </w:r>
    </w:p>
    <w:p w14:paraId="6F6A040D" w14:textId="77777777" w:rsidR="00916C34" w:rsidRDefault="00916C34"/>
    <w:p w14:paraId="512A5744" w14:textId="77777777" w:rsidR="00916C34" w:rsidRDefault="00000000">
      <w:r>
        <w:t xml:space="preserve">    private static TilesetMeta ComputeMeta(TilesetRefDto ts, BitmapSource bmp)</w:t>
      </w:r>
    </w:p>
    <w:p w14:paraId="60629EF2" w14:textId="77777777" w:rsidR="00916C34" w:rsidRDefault="00000000">
      <w:r>
        <w:t xml:space="preserve">    {</w:t>
      </w:r>
    </w:p>
    <w:p w14:paraId="4278A28C" w14:textId="77777777" w:rsidR="00916C34" w:rsidRDefault="00000000">
      <w:r>
        <w:t xml:space="preserve">        int tileW = Math.Max(1, ts.TileWidth);</w:t>
      </w:r>
    </w:p>
    <w:p w14:paraId="2900BFA2" w14:textId="77777777" w:rsidR="00916C34" w:rsidRDefault="00000000">
      <w:r>
        <w:t xml:space="preserve">        int tileH = Math.Max(1, ts.TileHeight);</w:t>
      </w:r>
    </w:p>
    <w:p w14:paraId="1CC47D79" w14:textId="77777777" w:rsidR="00916C34" w:rsidRDefault="00000000">
      <w:r>
        <w:t xml:space="preserve">        int margin = Math.Max(0, ts.Margin);</w:t>
      </w:r>
    </w:p>
    <w:p w14:paraId="390E59B5" w14:textId="77777777" w:rsidR="00916C34" w:rsidRDefault="00000000">
      <w:r>
        <w:t xml:space="preserve">        int spacing = Math.Max(0, ts.Spacing);</w:t>
      </w:r>
    </w:p>
    <w:p w14:paraId="76944AEB" w14:textId="77777777" w:rsidR="00916C34" w:rsidRDefault="00916C34"/>
    <w:p w14:paraId="320B153B" w14:textId="77777777" w:rsidR="00916C34" w:rsidRDefault="00000000">
      <w:r>
        <w:t xml:space="preserve">        int stepX = tileW + spacing;</w:t>
      </w:r>
    </w:p>
    <w:p w14:paraId="6E3A35A6" w14:textId="77777777" w:rsidR="00916C34" w:rsidRDefault="00000000">
      <w:r>
        <w:t xml:space="preserve">        int stepY = tileH + spacing;</w:t>
      </w:r>
    </w:p>
    <w:p w14:paraId="4A290A81" w14:textId="77777777" w:rsidR="00916C34" w:rsidRDefault="00916C34"/>
    <w:p w14:paraId="2384D19A" w14:textId="77777777" w:rsidR="00916C34" w:rsidRDefault="00000000">
      <w:r>
        <w:t xml:space="preserve">        int tilesAcross = stepX &gt; 0 ? (bmp.PixelWidth - margin) / stepX : 0;</w:t>
      </w:r>
    </w:p>
    <w:p w14:paraId="3969D983" w14:textId="77777777" w:rsidR="00916C34" w:rsidRDefault="00000000">
      <w:r>
        <w:t xml:space="preserve">        int tilesDown = stepY &gt; 0 ? (bmp.PixelHeight - margin) / stepY : 0;</w:t>
      </w:r>
    </w:p>
    <w:p w14:paraId="2CCA44E4" w14:textId="77777777" w:rsidR="00916C34" w:rsidRDefault="00916C34"/>
    <w:p w14:paraId="66C1B18C" w14:textId="77777777" w:rsidR="00916C34" w:rsidRDefault="00000000">
      <w:r>
        <w:t xml:space="preserve">        tilesAcross = Math.Max(0, tilesAcross);</w:t>
      </w:r>
    </w:p>
    <w:p w14:paraId="2FC53615" w14:textId="77777777" w:rsidR="00916C34" w:rsidRDefault="00000000">
      <w:r>
        <w:t xml:space="preserve">        tilesDown = Math.Max(0, tilesDown);</w:t>
      </w:r>
    </w:p>
    <w:p w14:paraId="3BB87E86" w14:textId="77777777" w:rsidR="00916C34" w:rsidRDefault="00916C34"/>
    <w:p w14:paraId="2FDAABAE" w14:textId="77777777" w:rsidR="00916C34" w:rsidRDefault="00000000">
      <w:r>
        <w:lastRenderedPageBreak/>
        <w:t xml:space="preserve">        int tileCount = tilesAcross * tilesDown;</w:t>
      </w:r>
    </w:p>
    <w:p w14:paraId="72F8F33F" w14:textId="77777777" w:rsidR="00916C34" w:rsidRDefault="00916C34"/>
    <w:p w14:paraId="5398AB33" w14:textId="77777777" w:rsidR="00916C34" w:rsidRDefault="00000000">
      <w:r>
        <w:t xml:space="preserve">        return new TilesetMeta(</w:t>
      </w:r>
    </w:p>
    <w:p w14:paraId="22ECB259" w14:textId="77777777" w:rsidR="00916C34" w:rsidRDefault="00000000">
      <w:r>
        <w:t xml:space="preserve">            PixelWidth: bmp.PixelWidth,</w:t>
      </w:r>
    </w:p>
    <w:p w14:paraId="6D82CC9B" w14:textId="77777777" w:rsidR="00916C34" w:rsidRDefault="00000000">
      <w:r>
        <w:t xml:space="preserve">            PixelHeight: bmp.PixelHeight,</w:t>
      </w:r>
    </w:p>
    <w:p w14:paraId="4DF05310" w14:textId="77777777" w:rsidR="00916C34" w:rsidRDefault="00000000">
      <w:r>
        <w:t xml:space="preserve">            TileWidth: tileW,</w:t>
      </w:r>
    </w:p>
    <w:p w14:paraId="17AF774A" w14:textId="77777777" w:rsidR="00916C34" w:rsidRDefault="00000000">
      <w:r>
        <w:t xml:space="preserve">            TileHeight: tileH,</w:t>
      </w:r>
    </w:p>
    <w:p w14:paraId="418009A1" w14:textId="77777777" w:rsidR="00916C34" w:rsidRDefault="00000000">
      <w:r>
        <w:t xml:space="preserve">            Margin: margin,</w:t>
      </w:r>
    </w:p>
    <w:p w14:paraId="67FE44B8" w14:textId="77777777" w:rsidR="00916C34" w:rsidRDefault="00000000">
      <w:r>
        <w:t xml:space="preserve">            Spacing: spacing,</w:t>
      </w:r>
    </w:p>
    <w:p w14:paraId="209F41E1" w14:textId="77777777" w:rsidR="00916C34" w:rsidRDefault="00000000">
      <w:r>
        <w:t xml:space="preserve">            TilesAcross: tilesAcross,</w:t>
      </w:r>
    </w:p>
    <w:p w14:paraId="18AF11F5" w14:textId="77777777" w:rsidR="00916C34" w:rsidRDefault="00000000">
      <w:r>
        <w:t xml:space="preserve">            TilesDown: tilesDown,</w:t>
      </w:r>
    </w:p>
    <w:p w14:paraId="0F50A6D8" w14:textId="77777777" w:rsidR="00916C34" w:rsidRDefault="00000000">
      <w:r>
        <w:t xml:space="preserve">            TileCount: tileCount</w:t>
      </w:r>
    </w:p>
    <w:p w14:paraId="241D60D8" w14:textId="77777777" w:rsidR="00916C34" w:rsidRDefault="00000000">
      <w:r>
        <w:t xml:space="preserve">        );</w:t>
      </w:r>
    </w:p>
    <w:p w14:paraId="16191709" w14:textId="77777777" w:rsidR="00916C34" w:rsidRDefault="00000000">
      <w:r>
        <w:t xml:space="preserve">    }</w:t>
      </w:r>
    </w:p>
    <w:p w14:paraId="5B958291" w14:textId="77777777" w:rsidR="00916C34" w:rsidRDefault="00916C34"/>
    <w:p w14:paraId="11BEEDC3" w14:textId="77777777" w:rsidR="00916C34" w:rsidRDefault="00000000">
      <w:r>
        <w:t xml:space="preserve">    private TilesetRuntime? FindRuntimeForGlobalTile(int globalTileIndex)</w:t>
      </w:r>
    </w:p>
    <w:p w14:paraId="64B419B2" w14:textId="77777777" w:rsidR="00916C34" w:rsidRDefault="00000000">
      <w:r>
        <w:t xml:space="preserve">    {</w:t>
      </w:r>
    </w:p>
    <w:p w14:paraId="6C4AA2EB" w14:textId="77777777" w:rsidR="00916C34" w:rsidRDefault="00000000">
      <w:r>
        <w:t xml:space="preserve">        EnsureTilesetsCompiled();</w:t>
      </w:r>
    </w:p>
    <w:p w14:paraId="065908BC" w14:textId="77777777" w:rsidR="00916C34" w:rsidRDefault="00000000">
      <w:r>
        <w:t xml:space="preserve">        if (globalTileIndex &lt; 0) return null;</w:t>
      </w:r>
    </w:p>
    <w:p w14:paraId="20B0D569" w14:textId="77777777" w:rsidR="00916C34" w:rsidRDefault="00916C34"/>
    <w:p w14:paraId="3AF7F111" w14:textId="77777777" w:rsidR="00916C34" w:rsidRDefault="00000000">
      <w:r>
        <w:t xml:space="preserve">        foreach (var ts in _compiledTilesets)</w:t>
      </w:r>
    </w:p>
    <w:p w14:paraId="54E7DD6F" w14:textId="77777777" w:rsidR="00916C34" w:rsidRDefault="00000000">
      <w:r>
        <w:t xml:space="preserve">        {</w:t>
      </w:r>
    </w:p>
    <w:p w14:paraId="5E26D75F" w14:textId="77777777" w:rsidR="00916C34" w:rsidRDefault="00000000">
      <w:r>
        <w:t xml:space="preserve">            if (globalTileIndex &gt;= ts.StartIndexGlobal &amp;&amp;</w:t>
      </w:r>
    </w:p>
    <w:p w14:paraId="13212E82" w14:textId="77777777" w:rsidR="00916C34" w:rsidRDefault="00000000">
      <w:r>
        <w:t xml:space="preserve">                globalTileIndex &lt; ts.StartIndexGlobal + ts.TileCount)</w:t>
      </w:r>
    </w:p>
    <w:p w14:paraId="7B01E047" w14:textId="77777777" w:rsidR="00916C34" w:rsidRDefault="00000000">
      <w:r>
        <w:t xml:space="preserve">                return ts;</w:t>
      </w:r>
    </w:p>
    <w:p w14:paraId="120606B2" w14:textId="77777777" w:rsidR="00916C34" w:rsidRDefault="00000000">
      <w:r>
        <w:t xml:space="preserve">        }</w:t>
      </w:r>
    </w:p>
    <w:p w14:paraId="0C3B9ABB" w14:textId="77777777" w:rsidR="00916C34" w:rsidRDefault="00916C34"/>
    <w:p w14:paraId="65ABB705" w14:textId="77777777" w:rsidR="00916C34" w:rsidRDefault="00000000">
      <w:r>
        <w:t xml:space="preserve">        return null;</w:t>
      </w:r>
    </w:p>
    <w:p w14:paraId="079938C6" w14:textId="77777777" w:rsidR="00916C34" w:rsidRDefault="00000000">
      <w:r>
        <w:lastRenderedPageBreak/>
        <w:t xml:space="preserve">    }</w:t>
      </w:r>
    </w:p>
    <w:p w14:paraId="1C23C45F" w14:textId="77777777" w:rsidR="00916C34" w:rsidRDefault="00916C34"/>
    <w:p w14:paraId="23312C15" w14:textId="77777777" w:rsidR="00916C34" w:rsidRDefault="00000000">
      <w:r>
        <w:t xml:space="preserve">    private static int GetLocalIndex(TilesetRuntime ts, int globalTileIndex) =&gt;</w:t>
      </w:r>
    </w:p>
    <w:p w14:paraId="3074E49E" w14:textId="77777777" w:rsidR="00916C34" w:rsidRDefault="00000000">
      <w:r>
        <w:t xml:space="preserve">        globalTileIndex - ts.StartIndexGlobal;</w:t>
      </w:r>
    </w:p>
    <w:p w14:paraId="0F7343B7" w14:textId="77777777" w:rsidR="00916C34" w:rsidRDefault="00916C34"/>
    <w:p w14:paraId="53F96D70" w14:textId="77777777" w:rsidR="00916C34" w:rsidRDefault="00000000">
      <w:r>
        <w:t xml:space="preserve">    // --------------------------------------------------------------------</w:t>
      </w:r>
    </w:p>
    <w:p w14:paraId="22E8571A" w14:textId="77777777" w:rsidR="00916C34" w:rsidRDefault="00000000">
      <w:r>
        <w:t xml:space="preserve">    // Tileset UI panel (checkboxes)</w:t>
      </w:r>
    </w:p>
    <w:p w14:paraId="46624C1F" w14:textId="77777777" w:rsidR="00916C34" w:rsidRDefault="00000000">
      <w:r>
        <w:t xml:space="preserve">    // --------------------------------------------------------------------</w:t>
      </w:r>
    </w:p>
    <w:p w14:paraId="440F2CA2" w14:textId="77777777" w:rsidR="00916C34" w:rsidRDefault="00000000">
      <w:r>
        <w:t xml:space="preserve">    private void RefreshTilesetPanel()</w:t>
      </w:r>
    </w:p>
    <w:p w14:paraId="153027DC" w14:textId="77777777" w:rsidR="00916C34" w:rsidRDefault="00000000">
      <w:r>
        <w:t xml:space="preserve">    {</w:t>
      </w:r>
    </w:p>
    <w:p w14:paraId="7375D0B3" w14:textId="77777777" w:rsidR="00916C34" w:rsidRDefault="00000000">
      <w:r>
        <w:t xml:space="preserve">        if (TilesetListPanel is null) return;</w:t>
      </w:r>
    </w:p>
    <w:p w14:paraId="09D4628F" w14:textId="77777777" w:rsidR="00916C34" w:rsidRDefault="00916C34"/>
    <w:p w14:paraId="33D5C16C" w14:textId="77777777" w:rsidR="00916C34" w:rsidRDefault="00000000">
      <w:r>
        <w:t xml:space="preserve">        TilesetListPanel.Children.Clear();</w:t>
      </w:r>
    </w:p>
    <w:p w14:paraId="2A6A0BED" w14:textId="77777777" w:rsidR="00916C34" w:rsidRDefault="00916C34"/>
    <w:p w14:paraId="415845B6" w14:textId="77777777" w:rsidR="00916C34" w:rsidRDefault="00000000">
      <w:r>
        <w:t xml:space="preserve">        if (_currentMap is null)</w:t>
      </w:r>
    </w:p>
    <w:p w14:paraId="72771CF3" w14:textId="77777777" w:rsidR="00916C34" w:rsidRDefault="00000000">
      <w:r>
        <w:t xml:space="preserve">        {</w:t>
      </w:r>
    </w:p>
    <w:p w14:paraId="5E9E7B34" w14:textId="77777777" w:rsidR="00916C34" w:rsidRDefault="00000000">
      <w:r>
        <w:t xml:space="preserve">            TilesetListPanel.Children.Add(new TextBlock { Text = "No map loaded.", Foreground = Brushes.Gray });</w:t>
      </w:r>
    </w:p>
    <w:p w14:paraId="00E96D82" w14:textId="77777777" w:rsidR="00916C34" w:rsidRDefault="00000000">
      <w:r>
        <w:t xml:space="preserve">            return;</w:t>
      </w:r>
    </w:p>
    <w:p w14:paraId="161AD21F" w14:textId="77777777" w:rsidR="00916C34" w:rsidRDefault="00000000">
      <w:r>
        <w:t xml:space="preserve">        }</w:t>
      </w:r>
    </w:p>
    <w:p w14:paraId="1DFBA417" w14:textId="77777777" w:rsidR="00916C34" w:rsidRDefault="00916C34"/>
    <w:p w14:paraId="59D2C781" w14:textId="77777777" w:rsidR="00916C34" w:rsidRDefault="00000000">
      <w:r>
        <w:t xml:space="preserve">        var tilesets = _currentMap.Tilesets ?? Array.Empty&lt;TilesetRefDto&gt;();</w:t>
      </w:r>
    </w:p>
    <w:p w14:paraId="063C8A74" w14:textId="77777777" w:rsidR="00916C34" w:rsidRDefault="00000000">
      <w:r>
        <w:t xml:space="preserve">        var visible = tilesets.Where(t =&gt; !string.IsNullOrWhiteSpace(t.ImagePath)).ToList();</w:t>
      </w:r>
    </w:p>
    <w:p w14:paraId="5B983332" w14:textId="77777777" w:rsidR="00916C34" w:rsidRDefault="00916C34"/>
    <w:p w14:paraId="78F0E1B3" w14:textId="77777777" w:rsidR="00916C34" w:rsidRDefault="00000000">
      <w:r>
        <w:t xml:space="preserve">        if (visible.Count == 0)</w:t>
      </w:r>
    </w:p>
    <w:p w14:paraId="4C0F7661" w14:textId="77777777" w:rsidR="00916C34" w:rsidRDefault="00000000">
      <w:r>
        <w:t xml:space="preserve">        {</w:t>
      </w:r>
    </w:p>
    <w:p w14:paraId="083D45E0" w14:textId="77777777" w:rsidR="00916C34" w:rsidRDefault="00000000">
      <w:r>
        <w:t xml:space="preserve">            TilesetListPanel.Children.Add(new TextBlock</w:t>
      </w:r>
    </w:p>
    <w:p w14:paraId="31AE65A9" w14:textId="77777777" w:rsidR="00916C34" w:rsidRDefault="00000000">
      <w:r>
        <w:t xml:space="preserve">            {</w:t>
      </w:r>
    </w:p>
    <w:p w14:paraId="0A7EE295" w14:textId="77777777" w:rsidR="00916C34" w:rsidRDefault="00000000">
      <w:r>
        <w:lastRenderedPageBreak/>
        <w:t xml:space="preserve">                Text = "No tilesets referenced by the current map.",</w:t>
      </w:r>
    </w:p>
    <w:p w14:paraId="40C72DF8" w14:textId="77777777" w:rsidR="00916C34" w:rsidRDefault="00000000">
      <w:r>
        <w:t xml:space="preserve">                Foreground = Brushes.Gray</w:t>
      </w:r>
    </w:p>
    <w:p w14:paraId="343B53A5" w14:textId="77777777" w:rsidR="00916C34" w:rsidRDefault="00000000">
      <w:r>
        <w:t xml:space="preserve">            });</w:t>
      </w:r>
    </w:p>
    <w:p w14:paraId="63049E88" w14:textId="77777777" w:rsidR="00916C34" w:rsidRDefault="00000000">
      <w:r>
        <w:t xml:space="preserve">            return;</w:t>
      </w:r>
    </w:p>
    <w:p w14:paraId="4342AD16" w14:textId="77777777" w:rsidR="00916C34" w:rsidRDefault="00000000">
      <w:r>
        <w:t xml:space="preserve">        }</w:t>
      </w:r>
    </w:p>
    <w:p w14:paraId="6FF6EB1F" w14:textId="77777777" w:rsidR="00916C34" w:rsidRDefault="00916C34"/>
    <w:p w14:paraId="6EA70510" w14:textId="77777777" w:rsidR="00916C34" w:rsidRDefault="00000000">
      <w:r>
        <w:t xml:space="preserve">        foreach (var ts in visible)</w:t>
      </w:r>
    </w:p>
    <w:p w14:paraId="187A19F2" w14:textId="77777777" w:rsidR="00916C34" w:rsidRDefault="00000000">
      <w:r>
        <w:t xml:space="preserve">        {</w:t>
      </w:r>
    </w:p>
    <w:p w14:paraId="1F421861" w14:textId="77777777" w:rsidR="00916C34" w:rsidRDefault="00000000">
      <w:r>
        <w:t xml:space="preserve">            var key = NormalizeTilesetKey(ts.ImagePath ?? "");</w:t>
      </w:r>
    </w:p>
    <w:p w14:paraId="45AE154F" w14:textId="77777777" w:rsidR="00916C34" w:rsidRDefault="00000000">
      <w:r>
        <w:t xml:space="preserve">            if (key.Length == 0) continue;</w:t>
      </w:r>
    </w:p>
    <w:p w14:paraId="427449E5" w14:textId="77777777" w:rsidR="00916C34" w:rsidRDefault="00916C34"/>
    <w:p w14:paraId="0243BA00" w14:textId="77777777" w:rsidR="00916C34" w:rsidRDefault="00000000">
      <w:r>
        <w:t xml:space="preserve">            var row = new DockPanel { Margin = new Thickness(0, 0, 0, 6) };</w:t>
      </w:r>
    </w:p>
    <w:p w14:paraId="7B434360" w14:textId="77777777" w:rsidR="00916C34" w:rsidRDefault="00916C34"/>
    <w:p w14:paraId="5E7CAE9D" w14:textId="77777777" w:rsidR="00916C34" w:rsidRDefault="00000000">
      <w:r>
        <w:t xml:space="preserve">            var cb = new CheckBox</w:t>
      </w:r>
    </w:p>
    <w:p w14:paraId="7043ADCD" w14:textId="77777777" w:rsidR="00916C34" w:rsidRDefault="00000000">
      <w:r>
        <w:t xml:space="preserve">            {</w:t>
      </w:r>
    </w:p>
    <w:p w14:paraId="6F6F7978" w14:textId="77777777" w:rsidR="00916C34" w:rsidRDefault="00000000">
      <w:r>
        <w:t xml:space="preserve">                IsChecked = IsTilesetLoaded(key),</w:t>
      </w:r>
    </w:p>
    <w:p w14:paraId="2293F54B" w14:textId="77777777" w:rsidR="00916C34" w:rsidRDefault="00000000">
      <w:r>
        <w:t xml:space="preserve">                VerticalAlignment = VerticalAlignment.Center,</w:t>
      </w:r>
    </w:p>
    <w:p w14:paraId="21360C19" w14:textId="77777777" w:rsidR="00916C34" w:rsidRDefault="00000000">
      <w:r>
        <w:t xml:space="preserve">                Margin = new Thickness(0, 0, 8, 0)</w:t>
      </w:r>
    </w:p>
    <w:p w14:paraId="317AEA5B" w14:textId="77777777" w:rsidR="00916C34" w:rsidRDefault="00000000">
      <w:r>
        <w:t xml:space="preserve">            };</w:t>
      </w:r>
    </w:p>
    <w:p w14:paraId="537D85A4" w14:textId="77777777" w:rsidR="00916C34" w:rsidRDefault="00916C34"/>
    <w:p w14:paraId="117CC397" w14:textId="77777777" w:rsidR="00916C34" w:rsidRDefault="00000000">
      <w:r>
        <w:t xml:space="preserve">            cb.Checked += (_, _) =&gt; SetTilesetLoaded(key, true);</w:t>
      </w:r>
    </w:p>
    <w:p w14:paraId="7A68379E" w14:textId="77777777" w:rsidR="00916C34" w:rsidRDefault="00000000">
      <w:r>
        <w:t xml:space="preserve">            cb.Unchecked += (_, _) =&gt; SetTilesetLoaded(key, false);</w:t>
      </w:r>
    </w:p>
    <w:p w14:paraId="0B2A9858" w14:textId="77777777" w:rsidR="00916C34" w:rsidRDefault="00916C34"/>
    <w:p w14:paraId="7C2329D4" w14:textId="77777777" w:rsidR="00916C34" w:rsidRDefault="00000000">
      <w:r>
        <w:t xml:space="preserve">            DockPanel.SetDock(cb, Dock.Left);</w:t>
      </w:r>
    </w:p>
    <w:p w14:paraId="6C089D41" w14:textId="77777777" w:rsidR="00916C34" w:rsidRDefault="00000000">
      <w:r>
        <w:t xml:space="preserve">            row.Children.Add(cb);</w:t>
      </w:r>
    </w:p>
    <w:p w14:paraId="2185AE8A" w14:textId="77777777" w:rsidR="00916C34" w:rsidRDefault="00916C34"/>
    <w:p w14:paraId="2085BB94" w14:textId="77777777" w:rsidR="00916C34" w:rsidRDefault="00000000">
      <w:r>
        <w:t xml:space="preserve">            row.Children.Add(new TextBlock</w:t>
      </w:r>
    </w:p>
    <w:p w14:paraId="4579CF44" w14:textId="77777777" w:rsidR="00916C34" w:rsidRDefault="00000000">
      <w:r>
        <w:t xml:space="preserve">            {</w:t>
      </w:r>
    </w:p>
    <w:p w14:paraId="6D114DE0" w14:textId="77777777" w:rsidR="00916C34" w:rsidRDefault="00000000">
      <w:r>
        <w:lastRenderedPageBreak/>
        <w:t xml:space="preserve">                Text = $"{ts.TilesetId}  ({key})",</w:t>
      </w:r>
    </w:p>
    <w:p w14:paraId="4BE572F9" w14:textId="77777777" w:rsidR="00916C34" w:rsidRDefault="00000000">
      <w:r>
        <w:t xml:space="preserve">                TextWrapping = TextWrapping.Wrap</w:t>
      </w:r>
    </w:p>
    <w:p w14:paraId="3C78AA2D" w14:textId="77777777" w:rsidR="00916C34" w:rsidRDefault="00000000">
      <w:r>
        <w:t xml:space="preserve">            });</w:t>
      </w:r>
    </w:p>
    <w:p w14:paraId="7C255384" w14:textId="77777777" w:rsidR="00916C34" w:rsidRDefault="00916C34"/>
    <w:p w14:paraId="3F01E09F" w14:textId="77777777" w:rsidR="00916C34" w:rsidRDefault="00000000">
      <w:r>
        <w:t xml:space="preserve">            TilesetListPanel.Children.Add(row);</w:t>
      </w:r>
    </w:p>
    <w:p w14:paraId="4612FC5E" w14:textId="77777777" w:rsidR="00916C34" w:rsidRDefault="00000000">
      <w:r>
        <w:t xml:space="preserve">        }</w:t>
      </w:r>
    </w:p>
    <w:p w14:paraId="61687C5C" w14:textId="77777777" w:rsidR="00916C34" w:rsidRDefault="00000000">
      <w:r>
        <w:t xml:space="preserve">    }</w:t>
      </w:r>
    </w:p>
    <w:p w14:paraId="0077C9F1" w14:textId="77777777" w:rsidR="00916C34" w:rsidRDefault="00916C34"/>
    <w:p w14:paraId="0E8AC0FA" w14:textId="77777777" w:rsidR="00916C34" w:rsidRDefault="00000000">
      <w:r>
        <w:t xml:space="preserve">    // --------------------------------------------------------------------</w:t>
      </w:r>
    </w:p>
    <w:p w14:paraId="7C19E08E" w14:textId="77777777" w:rsidR="00916C34" w:rsidRDefault="00000000">
      <w:r>
        <w:t xml:space="preserve">    // Touch scrolling helper</w:t>
      </w:r>
    </w:p>
    <w:p w14:paraId="07C89399" w14:textId="77777777" w:rsidR="00916C34" w:rsidRDefault="00000000">
      <w:r>
        <w:t xml:space="preserve">    // --------------------------------------------------------------------</w:t>
      </w:r>
    </w:p>
    <w:p w14:paraId="34D314F2" w14:textId="77777777" w:rsidR="00916C34" w:rsidRDefault="00000000">
      <w:r>
        <w:t xml:space="preserve">    private static void EnableTouchScrollForListBox(ListBox listBox)</w:t>
      </w:r>
    </w:p>
    <w:p w14:paraId="20D762E1" w14:textId="77777777" w:rsidR="00916C34" w:rsidRDefault="00000000">
      <w:r>
        <w:t xml:space="preserve">    {</w:t>
      </w:r>
    </w:p>
    <w:p w14:paraId="01F918D9" w14:textId="77777777" w:rsidR="00916C34" w:rsidRDefault="00000000">
      <w:r>
        <w:t xml:space="preserve">        if (listBox == null) return;</w:t>
      </w:r>
    </w:p>
    <w:p w14:paraId="4C3AFEC5" w14:textId="77777777" w:rsidR="00916C34" w:rsidRDefault="00000000">
      <w:r>
        <w:t xml:space="preserve">        listBox.IsManipulationEnabled = true;</w:t>
      </w:r>
    </w:p>
    <w:p w14:paraId="0E4C9F6B" w14:textId="77777777" w:rsidR="00916C34" w:rsidRDefault="00000000">
      <w:r>
        <w:t xml:space="preserve">        listBox.PreviewTouchMove += (_, e) =&gt; { e.Handled = true; };</w:t>
      </w:r>
    </w:p>
    <w:p w14:paraId="2C8C79CE" w14:textId="77777777" w:rsidR="00916C34" w:rsidRDefault="00000000">
      <w:r>
        <w:t xml:space="preserve">    }</w:t>
      </w:r>
    </w:p>
    <w:p w14:paraId="24299493" w14:textId="77777777" w:rsidR="00916C34" w:rsidRDefault="00916C34"/>
    <w:p w14:paraId="6A35A2D7" w14:textId="77777777" w:rsidR="00916C34" w:rsidRDefault="00000000">
      <w:r>
        <w:t xml:space="preserve">    // --------------------------------------------------------------------</w:t>
      </w:r>
    </w:p>
    <w:p w14:paraId="26B51156" w14:textId="77777777" w:rsidR="00916C34" w:rsidRDefault="00000000">
      <w:r>
        <w:t xml:space="preserve">    // Database initialization</w:t>
      </w:r>
    </w:p>
    <w:p w14:paraId="0B66D40E" w14:textId="77777777" w:rsidR="00916C34" w:rsidRDefault="00000000">
      <w:r>
        <w:t xml:space="preserve">    // --------------------------------------------------------------------</w:t>
      </w:r>
    </w:p>
    <w:p w14:paraId="02E1DF54" w14:textId="77777777" w:rsidR="00916C34" w:rsidRDefault="00000000">
      <w:r>
        <w:t xml:space="preserve">    private void OnInitClick(object sender, RoutedEventArgs e)</w:t>
      </w:r>
    </w:p>
    <w:p w14:paraId="2E413C82" w14:textId="77777777" w:rsidR="00916C34" w:rsidRDefault="00000000">
      <w:r>
        <w:t xml:space="preserve">    {</w:t>
      </w:r>
    </w:p>
    <w:p w14:paraId="17BB1A67" w14:textId="77777777" w:rsidR="00916C34" w:rsidRDefault="00000000">
      <w:r>
        <w:t xml:space="preserve">        Directory.CreateDirectory(IOPath.Combine(ProjectRoot, "data"));</w:t>
      </w:r>
    </w:p>
    <w:p w14:paraId="7FF09D5B" w14:textId="77777777" w:rsidR="00916C34" w:rsidRDefault="00916C34"/>
    <w:p w14:paraId="4CD1B840" w14:textId="77777777" w:rsidR="00916C34" w:rsidRDefault="00000000">
      <w:r>
        <w:t xml:space="preserve">        var dbFile = DbPaths.DefaultDbFile(ProjectRoot);</w:t>
      </w:r>
    </w:p>
    <w:p w14:paraId="24964365" w14:textId="77777777" w:rsidR="00916C34" w:rsidRDefault="00000000">
      <w:r>
        <w:t xml:space="preserve">        var factory = SqliteConnectionFactory.ForFile(dbFile);</w:t>
      </w:r>
    </w:p>
    <w:p w14:paraId="33A452DB" w14:textId="77777777" w:rsidR="00916C34" w:rsidRDefault="00916C34"/>
    <w:p w14:paraId="420B7B3E" w14:textId="77777777" w:rsidR="00916C34" w:rsidRDefault="00000000">
      <w:r>
        <w:lastRenderedPageBreak/>
        <w:t xml:space="preserve">        using var conn = factory.Create();</w:t>
      </w:r>
    </w:p>
    <w:p w14:paraId="4D83D1A3" w14:textId="77777777" w:rsidR="00916C34" w:rsidRDefault="00000000">
      <w:r>
        <w:t xml:space="preserve">        conn.Open();</w:t>
      </w:r>
    </w:p>
    <w:p w14:paraId="550E4B6E" w14:textId="77777777" w:rsidR="00916C34" w:rsidRDefault="00000000">
      <w:r>
        <w:t xml:space="preserve">        new MigrationRunner().EnsureMigrated(conn);</w:t>
      </w:r>
    </w:p>
    <w:p w14:paraId="2070A669" w14:textId="77777777" w:rsidR="00916C34" w:rsidRDefault="00916C34"/>
    <w:p w14:paraId="1CACCFC1" w14:textId="77777777" w:rsidR="00916C34" w:rsidRDefault="00000000">
      <w:r>
        <w:t xml:space="preserve">        StatusText.Text = $"Database ready: {dbFile}";</w:t>
      </w:r>
    </w:p>
    <w:p w14:paraId="2CAAEF23" w14:textId="77777777" w:rsidR="00916C34" w:rsidRDefault="00000000">
      <w:r>
        <w:t xml:space="preserve">    }</w:t>
      </w:r>
    </w:p>
    <w:p w14:paraId="34A4EB41" w14:textId="77777777" w:rsidR="00916C34" w:rsidRDefault="00916C34"/>
    <w:p w14:paraId="35E1F8C7" w14:textId="77777777" w:rsidR="00916C34" w:rsidRDefault="00000000">
      <w:r>
        <w:t xml:space="preserve">    // --------------------------------------------------------------------</w:t>
      </w:r>
    </w:p>
    <w:p w14:paraId="3911ADCE" w14:textId="77777777" w:rsidR="00916C34" w:rsidRDefault="00000000">
      <w:r>
        <w:t xml:space="preserve">    // Map creation/loading</w:t>
      </w:r>
    </w:p>
    <w:p w14:paraId="7645848F" w14:textId="77777777" w:rsidR="00916C34" w:rsidRDefault="00000000">
      <w:r>
        <w:t xml:space="preserve">    // --------------------------------------------------------------------</w:t>
      </w:r>
    </w:p>
    <w:p w14:paraId="63FB6226" w14:textId="77777777" w:rsidR="00916C34" w:rsidRDefault="00000000">
      <w:r>
        <w:t xml:space="preserve">    private void OnCreateSampleMapClick(object sender, RoutedEventArgs e)</w:t>
      </w:r>
    </w:p>
    <w:p w14:paraId="3DF143EA" w14:textId="77777777" w:rsidR="00916C34" w:rsidRDefault="00000000">
      <w:r>
        <w:t xml:space="preserve">    {</w:t>
      </w:r>
    </w:p>
    <w:p w14:paraId="6BC7485D" w14:textId="77777777" w:rsidR="00916C34" w:rsidRDefault="00000000">
      <w:r>
        <w:t xml:space="preserve">        if (!TryReadMapSize(out int w, out int h))</w:t>
      </w:r>
    </w:p>
    <w:p w14:paraId="57300840" w14:textId="77777777" w:rsidR="00916C34" w:rsidRDefault="00000000">
      <w:r>
        <w:t xml:space="preserve">            return;</w:t>
      </w:r>
    </w:p>
    <w:p w14:paraId="68B971D0" w14:textId="77777777" w:rsidR="00916C34" w:rsidRDefault="00916C34"/>
    <w:p w14:paraId="2D502E5A" w14:textId="77777777" w:rsidR="00916C34" w:rsidRDefault="00000000">
      <w:r>
        <w:t xml:space="preserve">        Directory.CreateDirectory(MapsFolder);</w:t>
      </w:r>
    </w:p>
    <w:p w14:paraId="780EFAD9" w14:textId="77777777" w:rsidR="00916C34" w:rsidRDefault="00916C34"/>
    <w:p w14:paraId="71BA53F6" w14:textId="77777777" w:rsidR="00916C34" w:rsidRDefault="00000000">
      <w:r>
        <w:t xml:space="preserve">        var map = CreateSampleMap(w, h);</w:t>
      </w:r>
    </w:p>
    <w:p w14:paraId="1433EB66" w14:textId="77777777" w:rsidR="00916C34" w:rsidRDefault="00916C34"/>
    <w:p w14:paraId="26DA523E" w14:textId="77777777" w:rsidR="00916C34" w:rsidRDefault="00000000">
      <w:r>
        <w:t xml:space="preserve">        </w:t>
      </w:r>
      <w:r>
        <w:rPr>
          <w:lang w:val="pt-BR"/>
        </w:rPr>
        <w:t>var errors = MapValidator.Validate(map);</w:t>
      </w:r>
    </w:p>
    <w:p w14:paraId="2091D21E" w14:textId="77777777" w:rsidR="00916C34" w:rsidRDefault="00000000">
      <w:r>
        <w:rPr>
          <w:lang w:val="pt-BR"/>
        </w:rPr>
        <w:t xml:space="preserve">        </w:t>
      </w:r>
      <w:r>
        <w:t>if (errors.Count &gt; 0)</w:t>
      </w:r>
    </w:p>
    <w:p w14:paraId="15368837" w14:textId="77777777" w:rsidR="00916C34" w:rsidRDefault="00000000">
      <w:r>
        <w:t xml:space="preserve">        {</w:t>
      </w:r>
    </w:p>
    <w:p w14:paraId="68146C1C" w14:textId="77777777" w:rsidR="00916C34" w:rsidRDefault="00000000">
      <w:r>
        <w:t xml:space="preserve">            StatusText.Text = "Map validation failed: " +</w:t>
      </w:r>
    </w:p>
    <w:p w14:paraId="72846EF9" w14:textId="77777777" w:rsidR="00916C34" w:rsidRDefault="00000000">
      <w:r>
        <w:t xml:space="preserve">                              string.Join("; ", errors.Select(er =&gt; $"{er.Field}: {er.Message}"));</w:t>
      </w:r>
    </w:p>
    <w:p w14:paraId="5DA22983" w14:textId="77777777" w:rsidR="00916C34" w:rsidRDefault="00000000">
      <w:r>
        <w:t xml:space="preserve">            return;</w:t>
      </w:r>
    </w:p>
    <w:p w14:paraId="311F6586" w14:textId="77777777" w:rsidR="00916C34" w:rsidRDefault="00000000">
      <w:r>
        <w:t xml:space="preserve">        }</w:t>
      </w:r>
    </w:p>
    <w:p w14:paraId="1C86A4D7" w14:textId="77777777" w:rsidR="00916C34" w:rsidRDefault="00916C34"/>
    <w:p w14:paraId="746E99CE" w14:textId="77777777" w:rsidR="00916C34" w:rsidRDefault="00000000">
      <w:r>
        <w:t xml:space="preserve">        var path = IOPath.Combine(MapsFolder, map.MapId + MapFormat.DefaultExtension);</w:t>
      </w:r>
    </w:p>
    <w:p w14:paraId="520F5B89" w14:textId="77777777" w:rsidR="00916C34" w:rsidRDefault="00000000">
      <w:r>
        <w:t xml:space="preserve">        MapSerializer.SaveToFile(path, map);</w:t>
      </w:r>
    </w:p>
    <w:p w14:paraId="32377F98" w14:textId="77777777" w:rsidR="00916C34" w:rsidRDefault="00916C34"/>
    <w:p w14:paraId="1626C87B" w14:textId="77777777" w:rsidR="00916C34" w:rsidRDefault="00000000">
      <w:r>
        <w:t xml:space="preserve">        LoadMapFromPath(path, "Saved and loaded sample map");</w:t>
      </w:r>
    </w:p>
    <w:p w14:paraId="68E5DD7D" w14:textId="77777777" w:rsidR="00916C34" w:rsidRDefault="00000000">
      <w:r>
        <w:t xml:space="preserve">    }</w:t>
      </w:r>
    </w:p>
    <w:p w14:paraId="556EF733" w14:textId="77777777" w:rsidR="00916C34" w:rsidRDefault="00916C34"/>
    <w:p w14:paraId="1D0E43DC" w14:textId="77777777" w:rsidR="00916C34" w:rsidRDefault="00000000">
      <w:r>
        <w:t xml:space="preserve">    private void OnLoadMapClick(object sender, RoutedEventArgs e)</w:t>
      </w:r>
    </w:p>
    <w:p w14:paraId="474E0AB7" w14:textId="77777777" w:rsidR="00916C34" w:rsidRDefault="00000000">
      <w:r>
        <w:t xml:space="preserve">    {</w:t>
      </w:r>
    </w:p>
    <w:p w14:paraId="17FDE660" w14:textId="77777777" w:rsidR="00916C34" w:rsidRDefault="00000000">
      <w:r>
        <w:t xml:space="preserve">        Directory.CreateDirectory(MapsFolder);</w:t>
      </w:r>
    </w:p>
    <w:p w14:paraId="027BA6D4" w14:textId="77777777" w:rsidR="00916C34" w:rsidRDefault="00916C34"/>
    <w:p w14:paraId="5CBBBE19" w14:textId="77777777" w:rsidR="00916C34" w:rsidRDefault="00000000">
      <w:r>
        <w:t xml:space="preserve">        var dlg = new OpenFileDialog</w:t>
      </w:r>
    </w:p>
    <w:p w14:paraId="2978AFEF" w14:textId="77777777" w:rsidR="00916C34" w:rsidRDefault="00000000">
      <w:r>
        <w:t xml:space="preserve">        {</w:t>
      </w:r>
    </w:p>
    <w:p w14:paraId="16022F0E" w14:textId="77777777" w:rsidR="00916C34" w:rsidRDefault="00000000">
      <w:r>
        <w:t xml:space="preserve">            Title = "Open Vitriol Map",</w:t>
      </w:r>
    </w:p>
    <w:p w14:paraId="6CD3EDA5" w14:textId="77777777" w:rsidR="00916C34" w:rsidRDefault="00000000">
      <w:r>
        <w:t xml:space="preserve">            Filter = "Vitriol Map (*.vitmap.json)|*.vitmap.json|JSON (*.json)|*.json|All files (*.*)|*.*",</w:t>
      </w:r>
    </w:p>
    <w:p w14:paraId="1950D0AC" w14:textId="77777777" w:rsidR="00916C34" w:rsidRDefault="00000000">
      <w:r>
        <w:t xml:space="preserve">            InitialDirectory = MapsFolder,</w:t>
      </w:r>
    </w:p>
    <w:p w14:paraId="4C622888" w14:textId="77777777" w:rsidR="00916C34" w:rsidRDefault="00000000">
      <w:r>
        <w:t xml:space="preserve">            CheckFileExists = true,</w:t>
      </w:r>
    </w:p>
    <w:p w14:paraId="6CB9BF46" w14:textId="77777777" w:rsidR="00916C34" w:rsidRDefault="00000000">
      <w:r>
        <w:t xml:space="preserve">            Multiselect = false</w:t>
      </w:r>
    </w:p>
    <w:p w14:paraId="2CEBC06A" w14:textId="77777777" w:rsidR="00916C34" w:rsidRDefault="00000000">
      <w:r>
        <w:t xml:space="preserve">        };</w:t>
      </w:r>
    </w:p>
    <w:p w14:paraId="6B417035" w14:textId="77777777" w:rsidR="00916C34" w:rsidRDefault="00916C34"/>
    <w:p w14:paraId="487A88F4" w14:textId="77777777" w:rsidR="00916C34" w:rsidRDefault="00000000">
      <w:r>
        <w:t xml:space="preserve">        if (dlg.ShowDialog(this) != true)</w:t>
      </w:r>
    </w:p>
    <w:p w14:paraId="1FE4E178" w14:textId="77777777" w:rsidR="00916C34" w:rsidRDefault="00000000">
      <w:r>
        <w:t xml:space="preserve">            return;</w:t>
      </w:r>
    </w:p>
    <w:p w14:paraId="2AAA707E" w14:textId="77777777" w:rsidR="00916C34" w:rsidRDefault="00916C34"/>
    <w:p w14:paraId="67AA5894" w14:textId="77777777" w:rsidR="00916C34" w:rsidRDefault="00000000">
      <w:r>
        <w:t xml:space="preserve">        LoadMapFromPath(dlg.FileName, "Loaded map");</w:t>
      </w:r>
    </w:p>
    <w:p w14:paraId="0D15188F" w14:textId="77777777" w:rsidR="00916C34" w:rsidRDefault="00000000">
      <w:r>
        <w:t xml:space="preserve">    }</w:t>
      </w:r>
    </w:p>
    <w:p w14:paraId="7D5BE3E9" w14:textId="77777777" w:rsidR="00916C34" w:rsidRDefault="00916C34"/>
    <w:p w14:paraId="49436A2A" w14:textId="77777777" w:rsidR="00916C34" w:rsidRDefault="00000000">
      <w:r>
        <w:t xml:space="preserve">    private void LoadMapFromPath(string path, string statusPrefix)</w:t>
      </w:r>
    </w:p>
    <w:p w14:paraId="3A4CA54D" w14:textId="77777777" w:rsidR="00916C34" w:rsidRDefault="00000000">
      <w:r>
        <w:t xml:space="preserve">    {</w:t>
      </w:r>
    </w:p>
    <w:p w14:paraId="296E3EDC" w14:textId="77777777" w:rsidR="00916C34" w:rsidRDefault="00000000">
      <w:r>
        <w:t xml:space="preserve">        if (!File.Exists(path))</w:t>
      </w:r>
    </w:p>
    <w:p w14:paraId="056E4721" w14:textId="77777777" w:rsidR="00916C34" w:rsidRDefault="00000000">
      <w:r>
        <w:t xml:space="preserve">        {</w:t>
      </w:r>
    </w:p>
    <w:p w14:paraId="72AB8238" w14:textId="77777777" w:rsidR="00916C34" w:rsidRDefault="00000000">
      <w:r>
        <w:t xml:space="preserve">            StatusText.Text = $"Map file not found: {path}";</w:t>
      </w:r>
    </w:p>
    <w:p w14:paraId="38AF9841" w14:textId="77777777" w:rsidR="00916C34" w:rsidRDefault="00000000">
      <w:r>
        <w:t xml:space="preserve">            return;</w:t>
      </w:r>
    </w:p>
    <w:p w14:paraId="4370BD78" w14:textId="77777777" w:rsidR="00916C34" w:rsidRDefault="00000000">
      <w:r>
        <w:t xml:space="preserve">        }</w:t>
      </w:r>
    </w:p>
    <w:p w14:paraId="572185D9" w14:textId="77777777" w:rsidR="00916C34" w:rsidRDefault="00916C34"/>
    <w:p w14:paraId="3C18CD32" w14:textId="77777777" w:rsidR="00916C34" w:rsidRDefault="00000000">
      <w:r>
        <w:t xml:space="preserve">        try</w:t>
      </w:r>
    </w:p>
    <w:p w14:paraId="1E84B834" w14:textId="77777777" w:rsidR="00916C34" w:rsidRDefault="00000000">
      <w:r>
        <w:t xml:space="preserve">        {</w:t>
      </w:r>
    </w:p>
    <w:p w14:paraId="649B6FD7" w14:textId="77777777" w:rsidR="00916C34" w:rsidRDefault="00000000">
      <w:r>
        <w:t xml:space="preserve">            _currentMapPath = path;</w:t>
      </w:r>
    </w:p>
    <w:p w14:paraId="3A1E79DA" w14:textId="77777777" w:rsidR="00916C34" w:rsidRDefault="00000000">
      <w:r>
        <w:t xml:space="preserve">            _currentMap = MapSerializer.LoadFromFile(path);</w:t>
      </w:r>
    </w:p>
    <w:p w14:paraId="3E356581" w14:textId="77777777" w:rsidR="00916C34" w:rsidRDefault="00000000">
      <w:r>
        <w:t xml:space="preserve">            _manualSavePerformed = !IsSampleMapPath(path);</w:t>
      </w:r>
    </w:p>
    <w:p w14:paraId="2183E061" w14:textId="77777777" w:rsidR="00916C34" w:rsidRDefault="00916C34"/>
    <w:p w14:paraId="5B43ACE6" w14:textId="77777777" w:rsidR="00916C34" w:rsidRDefault="00000000">
      <w:r>
        <w:t xml:space="preserve">            if (_currentMap.Events is null)</w:t>
      </w:r>
    </w:p>
    <w:p w14:paraId="4E4CCE38" w14:textId="77777777" w:rsidR="00916C34" w:rsidRDefault="00000000">
      <w:r>
        <w:t xml:space="preserve">                _currentMap = _currentMap with { Events = Array.Empty&lt;MapEventDto&gt;() };</w:t>
      </w:r>
    </w:p>
    <w:p w14:paraId="73900BF0" w14:textId="77777777" w:rsidR="00916C34" w:rsidRDefault="00916C34"/>
    <w:p w14:paraId="7826EEF8" w14:textId="77777777" w:rsidR="00916C34" w:rsidRDefault="00000000">
      <w:r>
        <w:t xml:space="preserve">            var fixedEvents = _currentMap.Events</w:t>
      </w:r>
    </w:p>
    <w:p w14:paraId="08AA98CF" w14:textId="77777777" w:rsidR="00916C34" w:rsidRDefault="00000000">
      <w:r>
        <w:t xml:space="preserve">                .Select(ev =&gt;</w:t>
      </w:r>
    </w:p>
    <w:p w14:paraId="13B4E24B" w14:textId="77777777" w:rsidR="00916C34" w:rsidRDefault="00000000">
      <w:r>
        <w:t xml:space="preserve">                {</w:t>
      </w:r>
    </w:p>
    <w:p w14:paraId="1D5A075A" w14:textId="77777777" w:rsidR="00916C34" w:rsidRDefault="00000000">
      <w:r>
        <w:t xml:space="preserve">                    var cmds = ev.Commands ?? Array.Empty&lt;EventCommandDto&gt;();</w:t>
      </w:r>
    </w:p>
    <w:p w14:paraId="21D8D2B3" w14:textId="77777777" w:rsidR="00916C34" w:rsidRDefault="00000000">
      <w:r>
        <w:t xml:space="preserve">                    var pars = ev.Parameters ?? new Dictionary&lt;string, string&gt;();</w:t>
      </w:r>
    </w:p>
    <w:p w14:paraId="1617F00D" w14:textId="77777777" w:rsidR="00916C34" w:rsidRDefault="00000000">
      <w:r>
        <w:t xml:space="preserve">                    if (ev.Commands == cmds &amp;&amp; ev.Parameters == pars) return ev;</w:t>
      </w:r>
    </w:p>
    <w:p w14:paraId="2F60E017" w14:textId="77777777" w:rsidR="00916C34" w:rsidRDefault="00000000">
      <w:r>
        <w:t xml:space="preserve">                    return ev with { Commands = cmds, Parameters = pars };</w:t>
      </w:r>
    </w:p>
    <w:p w14:paraId="3281A321" w14:textId="77777777" w:rsidR="00916C34" w:rsidRDefault="00000000">
      <w:r>
        <w:t xml:space="preserve">                })</w:t>
      </w:r>
    </w:p>
    <w:p w14:paraId="325BFB7C" w14:textId="77777777" w:rsidR="00916C34" w:rsidRDefault="00000000">
      <w:r>
        <w:t xml:space="preserve">                .ToList();</w:t>
      </w:r>
    </w:p>
    <w:p w14:paraId="0DCB9D5D" w14:textId="77777777" w:rsidR="00916C34" w:rsidRDefault="00916C34"/>
    <w:p w14:paraId="5760C00A" w14:textId="77777777" w:rsidR="00916C34" w:rsidRDefault="00000000">
      <w:r>
        <w:t xml:space="preserve">            _currentMap = _currentMap with { Events = fixedEvents };</w:t>
      </w:r>
    </w:p>
    <w:p w14:paraId="35B435DF" w14:textId="77777777" w:rsidR="00916C34" w:rsidRDefault="00916C34"/>
    <w:p w14:paraId="5D83779D" w14:textId="77777777" w:rsidR="00916C34" w:rsidRDefault="00000000">
      <w:r>
        <w:t xml:space="preserve">            _selectedEventId = null;</w:t>
      </w:r>
    </w:p>
    <w:p w14:paraId="1790A671" w14:textId="77777777" w:rsidR="00916C34" w:rsidRDefault="00000000">
      <w:r>
        <w:t xml:space="preserve">            _selectedCommandIndex = -1;</w:t>
      </w:r>
    </w:p>
    <w:p w14:paraId="234DFFD0" w14:textId="77777777" w:rsidR="00916C34" w:rsidRDefault="00000000">
      <w:r>
        <w:t xml:space="preserve">            UpdateEventPanel(null);</w:t>
      </w:r>
    </w:p>
    <w:p w14:paraId="025BA256" w14:textId="77777777" w:rsidR="00916C34" w:rsidRDefault="00000000">
      <w:r>
        <w:t xml:space="preserve">            RefreshCommandList(null);</w:t>
      </w:r>
    </w:p>
    <w:p w14:paraId="106F7392" w14:textId="77777777" w:rsidR="00916C34" w:rsidRDefault="00000000">
      <w:r>
        <w:t xml:space="preserve">            UpdateCommandEditor(null);</w:t>
      </w:r>
    </w:p>
    <w:p w14:paraId="1EB14F9B" w14:textId="77777777" w:rsidR="00916C34" w:rsidRDefault="00916C34"/>
    <w:p w14:paraId="1347B432" w14:textId="77777777" w:rsidR="00916C34" w:rsidRDefault="00000000">
      <w:r>
        <w:t xml:space="preserve">            EnsureCollisionLayer();</w:t>
      </w:r>
    </w:p>
    <w:p w14:paraId="40D88F32" w14:textId="77777777" w:rsidR="00916C34" w:rsidRDefault="00916C34"/>
    <w:p w14:paraId="4EFA515F" w14:textId="77777777" w:rsidR="00916C34" w:rsidRDefault="00000000">
      <w:r>
        <w:t xml:space="preserve">            _undo.Clear();</w:t>
      </w:r>
    </w:p>
    <w:p w14:paraId="74108C0A" w14:textId="77777777" w:rsidR="00916C34" w:rsidRDefault="00000000">
      <w:r>
        <w:t xml:space="preserve">            _redo.Clear();</w:t>
      </w:r>
    </w:p>
    <w:p w14:paraId="39D9565E" w14:textId="77777777" w:rsidR="00916C34" w:rsidRDefault="00916C34"/>
    <w:p w14:paraId="61D31C01" w14:textId="77777777" w:rsidR="00916C34" w:rsidRDefault="00000000">
      <w:r>
        <w:t xml:space="preserve">            var tilesets = _currentMap.Tilesets ?? Array.Empty&lt;TilesetRefDto&gt;();</w:t>
      </w:r>
    </w:p>
    <w:p w14:paraId="7AE6339E" w14:textId="77777777" w:rsidR="00916C34" w:rsidRDefault="00000000">
      <w:r>
        <w:t xml:space="preserve">            foreach (var ts in tilesets)</w:t>
      </w:r>
    </w:p>
    <w:p w14:paraId="6C572BC2" w14:textId="77777777" w:rsidR="00916C34" w:rsidRDefault="00000000">
      <w:r>
        <w:t xml:space="preserve">            {</w:t>
      </w:r>
    </w:p>
    <w:p w14:paraId="673698F3" w14:textId="77777777" w:rsidR="00916C34" w:rsidRDefault="00000000">
      <w:r>
        <w:t xml:space="preserve">                var key = NormalizeTilesetKey(ts.ImagePath ?? "");</w:t>
      </w:r>
    </w:p>
    <w:p w14:paraId="34969CA3" w14:textId="77777777" w:rsidR="00916C34" w:rsidRDefault="00000000">
      <w:r>
        <w:t xml:space="preserve">                if (key.Length == 0) continue;</w:t>
      </w:r>
    </w:p>
    <w:p w14:paraId="1103E472" w14:textId="77777777" w:rsidR="00916C34" w:rsidRDefault="00000000">
      <w:r>
        <w:t xml:space="preserve">                _tilesetLoadedState.TryAdd(key, true);</w:t>
      </w:r>
    </w:p>
    <w:p w14:paraId="5D5FAAFA" w14:textId="77777777" w:rsidR="00916C34" w:rsidRDefault="00000000">
      <w:r>
        <w:t xml:space="preserve">            }</w:t>
      </w:r>
    </w:p>
    <w:p w14:paraId="3A2F1030" w14:textId="77777777" w:rsidR="00916C34" w:rsidRDefault="00916C34"/>
    <w:p w14:paraId="3A8CD356" w14:textId="77777777" w:rsidR="00916C34" w:rsidRDefault="00000000">
      <w:r>
        <w:t xml:space="preserve">            MarkTilesetsDirty();</w:t>
      </w:r>
    </w:p>
    <w:p w14:paraId="4794522C" w14:textId="77777777" w:rsidR="00916C34" w:rsidRDefault="00916C34"/>
    <w:p w14:paraId="20214A36" w14:textId="77777777" w:rsidR="00916C34" w:rsidRDefault="00000000">
      <w:r>
        <w:t xml:space="preserve">            EnsureViewportImageExists();</w:t>
      </w:r>
    </w:p>
    <w:p w14:paraId="3828C67F" w14:textId="77777777" w:rsidR="00916C34" w:rsidRDefault="00000000">
      <w:r>
        <w:t xml:space="preserve">            RefreshTilesetPanel();</w:t>
      </w:r>
    </w:p>
    <w:p w14:paraId="0F53B78D" w14:textId="77777777" w:rsidR="00916C34" w:rsidRDefault="00000000">
      <w:r>
        <w:t xml:space="preserve">            BuildTilePalette();</w:t>
      </w:r>
    </w:p>
    <w:p w14:paraId="19B565A8" w14:textId="77777777" w:rsidR="00916C34" w:rsidRDefault="00916C34"/>
    <w:p w14:paraId="5F0991CE" w14:textId="77777777" w:rsidR="00916C34" w:rsidRDefault="00000000">
      <w:r>
        <w:t xml:space="preserve">            MapScroll.ScrollToHorizontalOffset(0);</w:t>
      </w:r>
    </w:p>
    <w:p w14:paraId="0D2B7962" w14:textId="77777777" w:rsidR="00916C34" w:rsidRDefault="00000000">
      <w:r>
        <w:t xml:space="preserve">            MapScroll.ScrollToVerticalOffset(0);</w:t>
      </w:r>
    </w:p>
    <w:p w14:paraId="57DC6D81" w14:textId="77777777" w:rsidR="00916C34" w:rsidRDefault="00916C34"/>
    <w:p w14:paraId="3E61E3F3" w14:textId="77777777" w:rsidR="00916C34" w:rsidRDefault="00000000">
      <w:r>
        <w:t xml:space="preserve">            RefreshAvailableMaps(preserveCurrentSelection: false);</w:t>
      </w:r>
    </w:p>
    <w:p w14:paraId="4C72C54E" w14:textId="77777777" w:rsidR="00916C34" w:rsidRDefault="00916C34"/>
    <w:p w14:paraId="6A082DFB" w14:textId="77777777" w:rsidR="00916C34" w:rsidRDefault="00000000">
      <w:r>
        <w:t xml:space="preserve">            StatusText.Text = $"{statusPrefix}: {path}";</w:t>
      </w:r>
    </w:p>
    <w:p w14:paraId="56D8DE8F" w14:textId="77777777" w:rsidR="00916C34" w:rsidRDefault="00000000">
      <w:r>
        <w:t xml:space="preserve">            RequestViewportRender();</w:t>
      </w:r>
    </w:p>
    <w:p w14:paraId="58DEEEC3" w14:textId="77777777" w:rsidR="00916C34" w:rsidRDefault="00000000">
      <w:r>
        <w:t xml:space="preserve">        }</w:t>
      </w:r>
    </w:p>
    <w:p w14:paraId="7B7A8E5F" w14:textId="77777777" w:rsidR="00916C34" w:rsidRDefault="00000000">
      <w:r>
        <w:t xml:space="preserve">        catch (Exception ex)</w:t>
      </w:r>
    </w:p>
    <w:p w14:paraId="27B4C30E" w14:textId="77777777" w:rsidR="00916C34" w:rsidRDefault="00000000">
      <w:r>
        <w:t xml:space="preserve">        {</w:t>
      </w:r>
    </w:p>
    <w:p w14:paraId="5CABC354" w14:textId="77777777" w:rsidR="00916C34" w:rsidRDefault="00000000">
      <w:r>
        <w:t xml:space="preserve">            StatusText.Text = $"Failed to load map: {ex.Message}";</w:t>
      </w:r>
    </w:p>
    <w:p w14:paraId="44716626" w14:textId="77777777" w:rsidR="00916C34" w:rsidRDefault="00000000">
      <w:r>
        <w:t xml:space="preserve">        }</w:t>
      </w:r>
    </w:p>
    <w:p w14:paraId="4D68AA94" w14:textId="77777777" w:rsidR="00916C34" w:rsidRDefault="00000000">
      <w:r>
        <w:t xml:space="preserve">    }</w:t>
      </w:r>
    </w:p>
    <w:p w14:paraId="4364C363" w14:textId="77777777" w:rsidR="00916C34" w:rsidRDefault="00916C34"/>
    <w:p w14:paraId="0BA87BB8" w14:textId="77777777" w:rsidR="00916C34" w:rsidRDefault="00000000">
      <w:r>
        <w:t xml:space="preserve">    private bool TryReadMapSize(out int w, out int h)</w:t>
      </w:r>
    </w:p>
    <w:p w14:paraId="599EF1A6" w14:textId="77777777" w:rsidR="00916C34" w:rsidRDefault="00000000">
      <w:r>
        <w:t xml:space="preserve">    {</w:t>
      </w:r>
    </w:p>
    <w:p w14:paraId="41A942CC" w14:textId="77777777" w:rsidR="00916C34" w:rsidRDefault="00000000">
      <w:r>
        <w:t xml:space="preserve">        w = 0;</w:t>
      </w:r>
    </w:p>
    <w:p w14:paraId="15746F9E" w14:textId="77777777" w:rsidR="00916C34" w:rsidRDefault="00000000">
      <w:r>
        <w:t xml:space="preserve">        h = 0;</w:t>
      </w:r>
    </w:p>
    <w:p w14:paraId="2EEABC44" w14:textId="77777777" w:rsidR="00916C34" w:rsidRDefault="00916C34"/>
    <w:p w14:paraId="7E455B8F" w14:textId="77777777" w:rsidR="00916C34" w:rsidRDefault="00000000">
      <w:r>
        <w:t xml:space="preserve">        if (!int.TryParse(MapWidthBox.Text?.Trim(), out w) ||</w:t>
      </w:r>
    </w:p>
    <w:p w14:paraId="45D67B81" w14:textId="77777777" w:rsidR="00916C34" w:rsidRDefault="00000000">
      <w:r>
        <w:t xml:space="preserve">            !int.TryParse(MapHeightBox.Text?.Trim(), out h))</w:t>
      </w:r>
    </w:p>
    <w:p w14:paraId="504CD5C2" w14:textId="77777777" w:rsidR="00916C34" w:rsidRDefault="00000000">
      <w:r>
        <w:t xml:space="preserve">        {</w:t>
      </w:r>
    </w:p>
    <w:p w14:paraId="2EB161C6" w14:textId="77777777" w:rsidR="00916C34" w:rsidRDefault="00000000">
      <w:r>
        <w:t xml:space="preserve">            StatusText.Text = "Width/Height must be whole numbers.";</w:t>
      </w:r>
    </w:p>
    <w:p w14:paraId="6600AACA" w14:textId="77777777" w:rsidR="00916C34" w:rsidRDefault="00000000">
      <w:r>
        <w:t xml:space="preserve">            return false;</w:t>
      </w:r>
    </w:p>
    <w:p w14:paraId="42A4FA9F" w14:textId="77777777" w:rsidR="00916C34" w:rsidRDefault="00000000">
      <w:r>
        <w:t xml:space="preserve">        }</w:t>
      </w:r>
    </w:p>
    <w:p w14:paraId="4E2F8D89" w14:textId="77777777" w:rsidR="00916C34" w:rsidRDefault="00916C34"/>
    <w:p w14:paraId="1155B091" w14:textId="77777777" w:rsidR="00916C34" w:rsidRDefault="00000000">
      <w:r>
        <w:t xml:space="preserve">        if (w &lt; 1 || h &lt; 1)</w:t>
      </w:r>
    </w:p>
    <w:p w14:paraId="1F635E74" w14:textId="77777777" w:rsidR="00916C34" w:rsidRDefault="00000000">
      <w:r>
        <w:t xml:space="preserve">        {</w:t>
      </w:r>
    </w:p>
    <w:p w14:paraId="422B4F53" w14:textId="77777777" w:rsidR="00916C34" w:rsidRDefault="00000000">
      <w:r>
        <w:t xml:space="preserve">            StatusText.Text = "Width/Height must be at least 1.";</w:t>
      </w:r>
    </w:p>
    <w:p w14:paraId="128EEC10" w14:textId="77777777" w:rsidR="00916C34" w:rsidRDefault="00000000">
      <w:r>
        <w:t xml:space="preserve">            return false;</w:t>
      </w:r>
    </w:p>
    <w:p w14:paraId="1002CB2D" w14:textId="77777777" w:rsidR="00916C34" w:rsidRDefault="00000000">
      <w:r>
        <w:t xml:space="preserve">        }</w:t>
      </w:r>
    </w:p>
    <w:p w14:paraId="56393B03" w14:textId="77777777" w:rsidR="00916C34" w:rsidRDefault="00916C34"/>
    <w:p w14:paraId="6C99CEBC" w14:textId="77777777" w:rsidR="00916C34" w:rsidRDefault="00000000">
      <w:r>
        <w:t xml:space="preserve">        if (w &gt; 2000 || h &gt; 2000)</w:t>
      </w:r>
    </w:p>
    <w:p w14:paraId="639CEAAC" w14:textId="77777777" w:rsidR="00916C34" w:rsidRDefault="00000000">
      <w:r>
        <w:t xml:space="preserve">        {</w:t>
      </w:r>
    </w:p>
    <w:p w14:paraId="15E3A360" w14:textId="77777777" w:rsidR="00916C34" w:rsidRDefault="00000000">
      <w:r>
        <w:t xml:space="preserve">            StatusText.Text = "Width/Height too large (max 2000 each).";</w:t>
      </w:r>
    </w:p>
    <w:p w14:paraId="58FF5A03" w14:textId="77777777" w:rsidR="00916C34" w:rsidRDefault="00000000">
      <w:r>
        <w:t xml:space="preserve">            return false;</w:t>
      </w:r>
    </w:p>
    <w:p w14:paraId="572D1183" w14:textId="77777777" w:rsidR="00916C34" w:rsidRDefault="00000000">
      <w:r>
        <w:t xml:space="preserve">        }</w:t>
      </w:r>
    </w:p>
    <w:p w14:paraId="7705A20F" w14:textId="77777777" w:rsidR="00916C34" w:rsidRDefault="00916C34"/>
    <w:p w14:paraId="2E2700A0" w14:textId="77777777" w:rsidR="00916C34" w:rsidRDefault="00000000">
      <w:r>
        <w:t xml:space="preserve">        return true;</w:t>
      </w:r>
    </w:p>
    <w:p w14:paraId="294FD89C" w14:textId="77777777" w:rsidR="00916C34" w:rsidRDefault="00000000">
      <w:r>
        <w:t xml:space="preserve">    }</w:t>
      </w:r>
    </w:p>
    <w:p w14:paraId="7735B462" w14:textId="77777777" w:rsidR="00916C34" w:rsidRDefault="00916C34"/>
    <w:p w14:paraId="6255FA07" w14:textId="77777777" w:rsidR="00916C34" w:rsidRDefault="00000000">
      <w:r>
        <w:t xml:space="preserve">    private static MapDto CreateNewBlankMap(string mapId, string name, int w, int h)</w:t>
      </w:r>
    </w:p>
    <w:p w14:paraId="1765C413" w14:textId="77777777" w:rsidR="00916C34" w:rsidRDefault="00000000">
      <w:r>
        <w:t xml:space="preserve">    {</w:t>
      </w:r>
    </w:p>
    <w:p w14:paraId="361FC519" w14:textId="77777777" w:rsidR="00916C34" w:rsidRDefault="00000000">
      <w:r>
        <w:t xml:space="preserve">        const int tileSize = 32;</w:t>
      </w:r>
    </w:p>
    <w:p w14:paraId="7BD932C2" w14:textId="77777777" w:rsidR="00916C34" w:rsidRDefault="00916C34"/>
    <w:p w14:paraId="567D4525" w14:textId="77777777" w:rsidR="00916C34" w:rsidRDefault="00000000">
      <w:r>
        <w:t xml:space="preserve">        var tiles = Enumerable.Repeat(-1, w * h).ToArray();</w:t>
      </w:r>
    </w:p>
    <w:p w14:paraId="1ED28245" w14:textId="77777777" w:rsidR="00916C34" w:rsidRDefault="00000000">
      <w:r>
        <w:t xml:space="preserve">        var collision = new int[w * h];</w:t>
      </w:r>
    </w:p>
    <w:p w14:paraId="0CDC6524" w14:textId="77777777" w:rsidR="00916C34" w:rsidRDefault="00916C34"/>
    <w:p w14:paraId="7E20C1E8" w14:textId="77777777" w:rsidR="00916C34" w:rsidRDefault="00000000">
      <w:r>
        <w:t xml:space="preserve">        var map = new MapDto(</w:t>
      </w:r>
    </w:p>
    <w:p w14:paraId="49BBEB73" w14:textId="77777777" w:rsidR="00916C34" w:rsidRDefault="00000000">
      <w:r>
        <w:t xml:space="preserve">            FormatVersion: MapFormat.CurrentVersion,</w:t>
      </w:r>
    </w:p>
    <w:p w14:paraId="49447285" w14:textId="77777777" w:rsidR="00916C34" w:rsidRDefault="00000000">
      <w:r>
        <w:t xml:space="preserve">            MapId: mapId,</w:t>
      </w:r>
    </w:p>
    <w:p w14:paraId="61EA26B1" w14:textId="77777777" w:rsidR="00916C34" w:rsidRDefault="00000000">
      <w:r>
        <w:t xml:space="preserve">            Name: name,</w:t>
      </w:r>
    </w:p>
    <w:p w14:paraId="6EDB2DFD" w14:textId="77777777" w:rsidR="00916C34" w:rsidRDefault="00000000">
      <w:r>
        <w:t xml:space="preserve">            Width: w,</w:t>
      </w:r>
    </w:p>
    <w:p w14:paraId="69802D02" w14:textId="77777777" w:rsidR="00916C34" w:rsidRDefault="00000000">
      <w:r>
        <w:t xml:space="preserve">            Height: h,</w:t>
      </w:r>
    </w:p>
    <w:p w14:paraId="754B875B" w14:textId="77777777" w:rsidR="00916C34" w:rsidRDefault="00000000">
      <w:r>
        <w:t xml:space="preserve">            TileSize: tileSize,</w:t>
      </w:r>
    </w:p>
    <w:p w14:paraId="6D94A1E5" w14:textId="77777777" w:rsidR="00916C34" w:rsidRDefault="00000000">
      <w:r>
        <w:t xml:space="preserve">            Tilesets: new[]</w:t>
      </w:r>
    </w:p>
    <w:p w14:paraId="7A13C77F" w14:textId="77777777" w:rsidR="00916C34" w:rsidRDefault="00000000">
      <w:r>
        <w:t xml:space="preserve">            {</w:t>
      </w:r>
    </w:p>
    <w:p w14:paraId="63D95656" w14:textId="77777777" w:rsidR="00916C34" w:rsidRDefault="00000000">
      <w:r>
        <w:t xml:space="preserve">                new TilesetRefDto(</w:t>
      </w:r>
    </w:p>
    <w:p w14:paraId="23D1FD2E" w14:textId="77777777" w:rsidR="00916C34" w:rsidRDefault="00000000">
      <w:r>
        <w:t xml:space="preserve">                    TilesetId: "default_tileset",</w:t>
      </w:r>
    </w:p>
    <w:p w14:paraId="49EAA2AE" w14:textId="77777777" w:rsidR="00916C34" w:rsidRDefault="00000000">
      <w:r>
        <w:t xml:space="preserve">                    ImagePath: "",</w:t>
      </w:r>
    </w:p>
    <w:p w14:paraId="496FC64D" w14:textId="77777777" w:rsidR="00916C34" w:rsidRDefault="00000000">
      <w:r>
        <w:t xml:space="preserve">                    TileWidth: 32,</w:t>
      </w:r>
    </w:p>
    <w:p w14:paraId="601750B0" w14:textId="77777777" w:rsidR="00916C34" w:rsidRDefault="00000000">
      <w:r>
        <w:t xml:space="preserve">                    TileHeight: 32,</w:t>
      </w:r>
    </w:p>
    <w:p w14:paraId="797F4C2C" w14:textId="77777777" w:rsidR="00916C34" w:rsidRDefault="00000000">
      <w:r>
        <w:t xml:space="preserve">                    Margin: 0,</w:t>
      </w:r>
    </w:p>
    <w:p w14:paraId="239A24D4" w14:textId="77777777" w:rsidR="00916C34" w:rsidRDefault="00000000">
      <w:r>
        <w:t xml:space="preserve">                    Spacing: 0</w:t>
      </w:r>
    </w:p>
    <w:p w14:paraId="6B83A1C5" w14:textId="77777777" w:rsidR="00916C34" w:rsidRDefault="00000000">
      <w:r>
        <w:t xml:space="preserve">                )</w:t>
      </w:r>
    </w:p>
    <w:p w14:paraId="33E1EAB8" w14:textId="77777777" w:rsidR="00916C34" w:rsidRDefault="00000000">
      <w:r>
        <w:t xml:space="preserve">            },</w:t>
      </w:r>
    </w:p>
    <w:p w14:paraId="7CF65AE6" w14:textId="77777777" w:rsidR="00916C34" w:rsidRDefault="00000000">
      <w:r>
        <w:t xml:space="preserve">            Layers: new[]</w:t>
      </w:r>
    </w:p>
    <w:p w14:paraId="120A2364" w14:textId="77777777" w:rsidR="00916C34" w:rsidRDefault="00000000">
      <w:r>
        <w:t xml:space="preserve">            {</w:t>
      </w:r>
    </w:p>
    <w:p w14:paraId="29FC744B" w14:textId="77777777" w:rsidR="00916C34" w:rsidRDefault="00000000">
      <w:r>
        <w:t xml:space="preserve">                new TileLayerDto("bg", "Background", LayerKind.Background, true, tiles),</w:t>
      </w:r>
    </w:p>
    <w:p w14:paraId="5506273A" w14:textId="77777777" w:rsidR="00916C34" w:rsidRDefault="00000000">
      <w:r>
        <w:t xml:space="preserve">                new TileLayerDto("col", "Collision", LayerKind.Collision, true, collision)</w:t>
      </w:r>
    </w:p>
    <w:p w14:paraId="681BCEEF" w14:textId="77777777" w:rsidR="00916C34" w:rsidRDefault="00000000">
      <w:r>
        <w:t xml:space="preserve">            }</w:t>
      </w:r>
    </w:p>
    <w:p w14:paraId="0DDE9220" w14:textId="77777777" w:rsidR="00916C34" w:rsidRDefault="00000000">
      <w:r>
        <w:t xml:space="preserve">        );</w:t>
      </w:r>
    </w:p>
    <w:p w14:paraId="2E988D4C" w14:textId="77777777" w:rsidR="00916C34" w:rsidRDefault="00916C34"/>
    <w:p w14:paraId="2D7174E0" w14:textId="77777777" w:rsidR="00916C34" w:rsidRDefault="00000000">
      <w:r>
        <w:t xml:space="preserve">        return map with { Events = Array.Empty&lt;MapEventDto&gt;() };</w:t>
      </w:r>
    </w:p>
    <w:p w14:paraId="749D8E2A" w14:textId="77777777" w:rsidR="00916C34" w:rsidRDefault="00000000">
      <w:r>
        <w:t xml:space="preserve">    }</w:t>
      </w:r>
    </w:p>
    <w:p w14:paraId="5B63C476" w14:textId="77777777" w:rsidR="00916C34" w:rsidRDefault="00916C34"/>
    <w:p w14:paraId="1D74CF97" w14:textId="77777777" w:rsidR="00916C34" w:rsidRDefault="00000000">
      <w:r>
        <w:t xml:space="preserve">    private static MapDto CreateSampleMap(int w, int h)</w:t>
      </w:r>
    </w:p>
    <w:p w14:paraId="254C9CD6" w14:textId="77777777" w:rsidR="00916C34" w:rsidRDefault="00000000">
      <w:r>
        <w:t xml:space="preserve">    {</w:t>
      </w:r>
    </w:p>
    <w:p w14:paraId="07299470" w14:textId="77777777" w:rsidR="00916C34" w:rsidRDefault="00000000">
      <w:r>
        <w:t xml:space="preserve">        const int tileSize = 32;</w:t>
      </w:r>
    </w:p>
    <w:p w14:paraId="6130463B" w14:textId="77777777" w:rsidR="00916C34" w:rsidRDefault="00916C34"/>
    <w:p w14:paraId="14033275" w14:textId="77777777" w:rsidR="00916C34" w:rsidRDefault="00000000">
      <w:r>
        <w:t xml:space="preserve">        var tiles = Enumerable.Repeat(-1, w * h).ToArray();</w:t>
      </w:r>
    </w:p>
    <w:p w14:paraId="59B370FE" w14:textId="77777777" w:rsidR="00916C34" w:rsidRDefault="00000000">
      <w:r>
        <w:t xml:space="preserve">        var collision = new int[w * h];</w:t>
      </w:r>
    </w:p>
    <w:p w14:paraId="5402ACD8" w14:textId="77777777" w:rsidR="00916C34" w:rsidRDefault="00916C34"/>
    <w:p w14:paraId="05ADBBE1" w14:textId="77777777" w:rsidR="00916C34" w:rsidRDefault="00000000">
      <w:r>
        <w:t xml:space="preserve">        var map = new MapDto(</w:t>
      </w:r>
    </w:p>
    <w:p w14:paraId="750D5F4E" w14:textId="77777777" w:rsidR="00916C34" w:rsidRDefault="00000000">
      <w:r>
        <w:t xml:space="preserve">            FormatVersion: MapFormat.CurrentVersion,</w:t>
      </w:r>
    </w:p>
    <w:p w14:paraId="1D0E38DC" w14:textId="77777777" w:rsidR="00916C34" w:rsidRDefault="00000000">
      <w:r>
        <w:t xml:space="preserve">            MapId: "test_map_01",</w:t>
      </w:r>
    </w:p>
    <w:p w14:paraId="45A81DC6" w14:textId="77777777" w:rsidR="00916C34" w:rsidRDefault="00000000">
      <w:r>
        <w:t xml:space="preserve">            Name: "Test Map 01",</w:t>
      </w:r>
    </w:p>
    <w:p w14:paraId="5D8B0434" w14:textId="77777777" w:rsidR="00916C34" w:rsidRDefault="00000000">
      <w:r>
        <w:t xml:space="preserve">            Width: w,</w:t>
      </w:r>
    </w:p>
    <w:p w14:paraId="392D1F79" w14:textId="77777777" w:rsidR="00916C34" w:rsidRDefault="00000000">
      <w:r>
        <w:t xml:space="preserve">            Height: h,</w:t>
      </w:r>
    </w:p>
    <w:p w14:paraId="131D43F8" w14:textId="77777777" w:rsidR="00916C34" w:rsidRDefault="00000000">
      <w:r>
        <w:t xml:space="preserve">            TileSize: tileSize,</w:t>
      </w:r>
    </w:p>
    <w:p w14:paraId="64C540DB" w14:textId="77777777" w:rsidR="00916C34" w:rsidRDefault="00000000">
      <w:r>
        <w:t xml:space="preserve">            Tilesets: new[]</w:t>
      </w:r>
    </w:p>
    <w:p w14:paraId="7E56017F" w14:textId="77777777" w:rsidR="00916C34" w:rsidRDefault="00000000">
      <w:r>
        <w:t xml:space="preserve">            {</w:t>
      </w:r>
    </w:p>
    <w:p w14:paraId="44847393" w14:textId="77777777" w:rsidR="00916C34" w:rsidRDefault="00000000">
      <w:r>
        <w:t xml:space="preserve">                new TilesetRefDto(</w:t>
      </w:r>
    </w:p>
    <w:p w14:paraId="2852B3C8" w14:textId="77777777" w:rsidR="00916C34" w:rsidRDefault="00000000">
      <w:r>
        <w:t xml:space="preserve">                    TilesetId: "default_tileset",</w:t>
      </w:r>
    </w:p>
    <w:p w14:paraId="07C7D048" w14:textId="77777777" w:rsidR="00916C34" w:rsidRDefault="00000000">
      <w:r>
        <w:t xml:space="preserve">                    ImagePath: "",</w:t>
      </w:r>
    </w:p>
    <w:p w14:paraId="178E1EB8" w14:textId="77777777" w:rsidR="00916C34" w:rsidRDefault="00000000">
      <w:r>
        <w:t xml:space="preserve">                    TileWidth: 32,</w:t>
      </w:r>
    </w:p>
    <w:p w14:paraId="423D340A" w14:textId="77777777" w:rsidR="00916C34" w:rsidRDefault="00000000">
      <w:r>
        <w:t xml:space="preserve">                    TileHeight: 32,</w:t>
      </w:r>
    </w:p>
    <w:p w14:paraId="41022A24" w14:textId="77777777" w:rsidR="00916C34" w:rsidRDefault="00000000">
      <w:r>
        <w:t xml:space="preserve">                    Margin: 0,</w:t>
      </w:r>
    </w:p>
    <w:p w14:paraId="0B177E00" w14:textId="77777777" w:rsidR="00916C34" w:rsidRDefault="00000000">
      <w:r>
        <w:t xml:space="preserve">                    Spacing: 0</w:t>
      </w:r>
    </w:p>
    <w:p w14:paraId="1F496E17" w14:textId="77777777" w:rsidR="00916C34" w:rsidRDefault="00000000">
      <w:r>
        <w:t xml:space="preserve">                )</w:t>
      </w:r>
    </w:p>
    <w:p w14:paraId="5F1122A6" w14:textId="77777777" w:rsidR="00916C34" w:rsidRDefault="00000000">
      <w:r>
        <w:t xml:space="preserve">            },</w:t>
      </w:r>
    </w:p>
    <w:p w14:paraId="2F6B2049" w14:textId="77777777" w:rsidR="00916C34" w:rsidRDefault="00000000">
      <w:r>
        <w:t xml:space="preserve">            Layers: new[]</w:t>
      </w:r>
    </w:p>
    <w:p w14:paraId="3BC24C2A" w14:textId="77777777" w:rsidR="00916C34" w:rsidRDefault="00000000">
      <w:r>
        <w:t xml:space="preserve">            {</w:t>
      </w:r>
    </w:p>
    <w:p w14:paraId="27F0B137" w14:textId="77777777" w:rsidR="00916C34" w:rsidRDefault="00000000">
      <w:r>
        <w:t xml:space="preserve">                new TileLayerDto("bg", "Background", LayerKind.Background, true, tiles),</w:t>
      </w:r>
    </w:p>
    <w:p w14:paraId="57CB492B" w14:textId="77777777" w:rsidR="00916C34" w:rsidRDefault="00000000">
      <w:r>
        <w:t xml:space="preserve">                new TileLayerDto("col", "Collision", LayerKind.Collision, true, collision)</w:t>
      </w:r>
    </w:p>
    <w:p w14:paraId="2CC2EDAF" w14:textId="77777777" w:rsidR="00916C34" w:rsidRDefault="00000000">
      <w:r>
        <w:t xml:space="preserve">            }</w:t>
      </w:r>
    </w:p>
    <w:p w14:paraId="4D251E1A" w14:textId="77777777" w:rsidR="00916C34" w:rsidRDefault="00000000">
      <w:r>
        <w:t xml:space="preserve">        );</w:t>
      </w:r>
    </w:p>
    <w:p w14:paraId="2400A8E2" w14:textId="77777777" w:rsidR="00916C34" w:rsidRDefault="00916C34"/>
    <w:p w14:paraId="485BACFC" w14:textId="77777777" w:rsidR="00916C34" w:rsidRDefault="00000000">
      <w:r>
        <w:t xml:space="preserve">        return map with { Events = Array.Empty&lt;MapEventDto&gt;() };</w:t>
      </w:r>
    </w:p>
    <w:p w14:paraId="000812F2" w14:textId="77777777" w:rsidR="00916C34" w:rsidRDefault="00000000">
      <w:r>
        <w:t xml:space="preserve">    }</w:t>
      </w:r>
    </w:p>
    <w:p w14:paraId="50CB87C2" w14:textId="77777777" w:rsidR="00916C34" w:rsidRDefault="00916C34"/>
    <w:p w14:paraId="2B240003" w14:textId="77777777" w:rsidR="00916C34" w:rsidRDefault="00000000">
      <w:r>
        <w:t xml:space="preserve">    // --------------------------------------------------------------------</w:t>
      </w:r>
    </w:p>
    <w:p w14:paraId="1F212EBC" w14:textId="77777777" w:rsidR="00916C34" w:rsidRDefault="00000000">
      <w:r>
        <w:t xml:space="preserve">    // Collision layer compatibility</w:t>
      </w:r>
    </w:p>
    <w:p w14:paraId="570AAC40" w14:textId="77777777" w:rsidR="00916C34" w:rsidRDefault="00000000">
      <w:r>
        <w:t xml:space="preserve">    // --------------------------------------------------------------------</w:t>
      </w:r>
    </w:p>
    <w:p w14:paraId="4F7EF7CE" w14:textId="77777777" w:rsidR="00916C34" w:rsidRDefault="00000000">
      <w:r>
        <w:t xml:space="preserve">    private void EnsureCollisionLayer()</w:t>
      </w:r>
    </w:p>
    <w:p w14:paraId="54F56A88" w14:textId="77777777" w:rsidR="00916C34" w:rsidRDefault="00000000">
      <w:r>
        <w:t xml:space="preserve">    {</w:t>
      </w:r>
    </w:p>
    <w:p w14:paraId="6604D54C" w14:textId="77777777" w:rsidR="00916C34" w:rsidRDefault="00000000">
      <w:r>
        <w:t xml:space="preserve">        var map = _currentMap;</w:t>
      </w:r>
    </w:p>
    <w:p w14:paraId="6277A20B" w14:textId="77777777" w:rsidR="00916C34" w:rsidRDefault="00000000">
      <w:r>
        <w:t xml:space="preserve">        if (map is null) return;</w:t>
      </w:r>
    </w:p>
    <w:p w14:paraId="22906D3E" w14:textId="77777777" w:rsidR="00916C34" w:rsidRDefault="00916C34"/>
    <w:p w14:paraId="19BBB6EC" w14:textId="77777777" w:rsidR="00916C34" w:rsidRDefault="00000000">
      <w:r>
        <w:t xml:space="preserve">        bool hasCollision =</w:t>
      </w:r>
    </w:p>
    <w:p w14:paraId="51653594" w14:textId="77777777" w:rsidR="00916C34" w:rsidRDefault="00000000">
      <w:r>
        <w:t xml:space="preserve">            map.Layers.Any(l =&gt;</w:t>
      </w:r>
    </w:p>
    <w:p w14:paraId="32C5514C" w14:textId="77777777" w:rsidR="00916C34" w:rsidRDefault="00000000">
      <w:r>
        <w:t xml:space="preserve">                l.Kind == LayerKind.Collision ||</w:t>
      </w:r>
    </w:p>
    <w:p w14:paraId="56CCA4FA" w14:textId="77777777" w:rsidR="00916C34" w:rsidRDefault="00000000">
      <w:r>
        <w:t xml:space="preserve">                l.LayerId == "col" ||</w:t>
      </w:r>
    </w:p>
    <w:p w14:paraId="03E1F8E5" w14:textId="77777777" w:rsidR="00916C34" w:rsidRDefault="00000000">
      <w:r>
        <w:t xml:space="preserve">                l.Name.Equals("Collision", StringComparison.OrdinalIgnoreCase));</w:t>
      </w:r>
    </w:p>
    <w:p w14:paraId="0F161627" w14:textId="77777777" w:rsidR="00916C34" w:rsidRDefault="00916C34"/>
    <w:p w14:paraId="5D5C890B" w14:textId="77777777" w:rsidR="00916C34" w:rsidRDefault="00000000">
      <w:r>
        <w:t xml:space="preserve">        if (hasCollision) return;</w:t>
      </w:r>
    </w:p>
    <w:p w14:paraId="420251A6" w14:textId="77777777" w:rsidR="00916C34" w:rsidRDefault="00916C34"/>
    <w:p w14:paraId="6E03214C" w14:textId="77777777" w:rsidR="00916C34" w:rsidRDefault="00000000">
      <w:r>
        <w:t xml:space="preserve">        var col = new TileLayerDto(</w:t>
      </w:r>
    </w:p>
    <w:p w14:paraId="09215234" w14:textId="77777777" w:rsidR="00916C34" w:rsidRDefault="00000000">
      <w:r>
        <w:t xml:space="preserve">            LayerId: "col",</w:t>
      </w:r>
    </w:p>
    <w:p w14:paraId="5E5B5674" w14:textId="77777777" w:rsidR="00916C34" w:rsidRDefault="00000000">
      <w:r>
        <w:t xml:space="preserve">            Name: "Collision",</w:t>
      </w:r>
    </w:p>
    <w:p w14:paraId="71107781" w14:textId="77777777" w:rsidR="00916C34" w:rsidRDefault="00000000">
      <w:r>
        <w:t xml:space="preserve">            Kind: LayerKind.Collision,</w:t>
      </w:r>
    </w:p>
    <w:p w14:paraId="1FC58820" w14:textId="77777777" w:rsidR="00916C34" w:rsidRDefault="00000000">
      <w:r>
        <w:t xml:space="preserve">            Visible: true,</w:t>
      </w:r>
    </w:p>
    <w:p w14:paraId="7803FBA1" w14:textId="77777777" w:rsidR="00916C34" w:rsidRDefault="00000000">
      <w:r>
        <w:t xml:space="preserve">            Tiles: new int[map.Width * map.Height]</w:t>
      </w:r>
    </w:p>
    <w:p w14:paraId="4BD93EAE" w14:textId="77777777" w:rsidR="00916C34" w:rsidRDefault="00000000">
      <w:r>
        <w:t xml:space="preserve">        );</w:t>
      </w:r>
    </w:p>
    <w:p w14:paraId="68468854" w14:textId="77777777" w:rsidR="00916C34" w:rsidRDefault="00916C34"/>
    <w:p w14:paraId="74E8E6AA" w14:textId="77777777" w:rsidR="00916C34" w:rsidRDefault="00000000">
      <w:r>
        <w:t xml:space="preserve">        var newLayers = map.Layers.Concat(new[] { col }).ToArray();</w:t>
      </w:r>
    </w:p>
    <w:p w14:paraId="25E5F408" w14:textId="77777777" w:rsidR="00916C34" w:rsidRDefault="00000000">
      <w:r>
        <w:t xml:space="preserve">        _currentMap = map with { Layers = newLayers };</w:t>
      </w:r>
    </w:p>
    <w:p w14:paraId="01CF9C85" w14:textId="77777777" w:rsidR="00916C34" w:rsidRDefault="00916C34"/>
    <w:p w14:paraId="14B443FB" w14:textId="77777777" w:rsidR="00916C34" w:rsidRDefault="00000000">
      <w:r>
        <w:t xml:space="preserve">        PersistMap();</w:t>
      </w:r>
    </w:p>
    <w:p w14:paraId="62A0A75C" w14:textId="77777777" w:rsidR="00916C34" w:rsidRDefault="00000000">
      <w:r>
        <w:t xml:space="preserve">    }</w:t>
      </w:r>
    </w:p>
    <w:p w14:paraId="48416796" w14:textId="77777777" w:rsidR="00916C34" w:rsidRDefault="00916C34"/>
    <w:p w14:paraId="102FC64E" w14:textId="77777777" w:rsidR="00916C34" w:rsidRDefault="00000000">
      <w:r>
        <w:t xml:space="preserve">    private TileLayerDto? GetBackgroundLayer() =&gt;</w:t>
      </w:r>
    </w:p>
    <w:p w14:paraId="13D74587" w14:textId="77777777" w:rsidR="00916C34" w:rsidRDefault="00000000">
      <w:r>
        <w:t xml:space="preserve">        _currentMap?.Layers.FirstOrDefault(l =&gt; l.Kind == LayerKind.Background);</w:t>
      </w:r>
    </w:p>
    <w:p w14:paraId="4492FF72" w14:textId="77777777" w:rsidR="00916C34" w:rsidRDefault="00916C34"/>
    <w:p w14:paraId="565E831E" w14:textId="77777777" w:rsidR="00916C34" w:rsidRDefault="00000000">
      <w:r>
        <w:t xml:space="preserve">    private TileLayerDto? GetCollisionLayer() =&gt;</w:t>
      </w:r>
    </w:p>
    <w:p w14:paraId="02D8F36A" w14:textId="77777777" w:rsidR="00916C34" w:rsidRDefault="00000000">
      <w:r>
        <w:t xml:space="preserve">        _currentMap?.Layers.FirstOrDefault(l =&gt; l.Kind == LayerKind.Collision || l.LayerId == "col");</w:t>
      </w:r>
    </w:p>
    <w:p w14:paraId="57FED0FE" w14:textId="77777777" w:rsidR="00916C34" w:rsidRDefault="00916C34"/>
    <w:p w14:paraId="65A495E9" w14:textId="77777777" w:rsidR="00916C34" w:rsidRDefault="00000000">
      <w:r>
        <w:t xml:space="preserve">    // --------------------------------------------------------------------</w:t>
      </w:r>
    </w:p>
    <w:p w14:paraId="7618033A" w14:textId="77777777" w:rsidR="00916C34" w:rsidRDefault="00000000">
      <w:r>
        <w:t xml:space="preserve">    // Tool UI events</w:t>
      </w:r>
    </w:p>
    <w:p w14:paraId="1240C461" w14:textId="77777777" w:rsidR="00916C34" w:rsidRDefault="00000000">
      <w:r>
        <w:t xml:space="preserve">    // --------------------------------------------------------------------</w:t>
      </w:r>
    </w:p>
    <w:p w14:paraId="59BA7DE6" w14:textId="77777777" w:rsidR="00916C34" w:rsidRDefault="00000000">
      <w:r>
        <w:t xml:space="preserve">    private void OnModeChanged(object sender, RoutedEventArgs e)</w:t>
      </w:r>
    </w:p>
    <w:p w14:paraId="627CD764" w14:textId="77777777" w:rsidR="00916C34" w:rsidRDefault="00000000">
      <w:r>
        <w:t xml:space="preserve">    {</w:t>
      </w:r>
    </w:p>
    <w:p w14:paraId="6A5FF450" w14:textId="77777777" w:rsidR="00916C34" w:rsidRDefault="00000000">
      <w:r>
        <w:t xml:space="preserve">        if (!IsLoaded) return;</w:t>
      </w:r>
    </w:p>
    <w:p w14:paraId="7E2C8ADC" w14:textId="77777777" w:rsidR="00916C34" w:rsidRDefault="00916C34"/>
    <w:p w14:paraId="0DD8060C" w14:textId="77777777" w:rsidR="00916C34" w:rsidRDefault="00000000">
      <w:r>
        <w:t xml:space="preserve">        if (ModeEvents.IsChecked == true) _mode = EditMode.Events;</w:t>
      </w:r>
    </w:p>
    <w:p w14:paraId="336CB208" w14:textId="77777777" w:rsidR="00916C34" w:rsidRDefault="00000000">
      <w:r>
        <w:t xml:space="preserve">        else if (ModeCollision.IsChecked == true) _mode = EditMode.Collision;</w:t>
      </w:r>
    </w:p>
    <w:p w14:paraId="6BF6B52B" w14:textId="77777777" w:rsidR="00916C34" w:rsidRDefault="00000000">
      <w:r>
        <w:t xml:space="preserve">        else _mode = EditMode.Tiles;</w:t>
      </w:r>
    </w:p>
    <w:p w14:paraId="729131C6" w14:textId="77777777" w:rsidR="00916C34" w:rsidRDefault="00916C34"/>
    <w:p w14:paraId="472F5C36" w14:textId="77777777" w:rsidR="00916C34" w:rsidRDefault="00000000">
      <w:r>
        <w:t xml:space="preserve">        StatusText.Text = $"Mode: {_mode}";</w:t>
      </w:r>
    </w:p>
    <w:p w14:paraId="7EF15104" w14:textId="77777777" w:rsidR="00916C34" w:rsidRDefault="00000000">
      <w:r>
        <w:t xml:space="preserve">    }</w:t>
      </w:r>
    </w:p>
    <w:p w14:paraId="0ABDF8A6" w14:textId="77777777" w:rsidR="00916C34" w:rsidRDefault="00916C34"/>
    <w:p w14:paraId="34F8A4E3" w14:textId="77777777" w:rsidR="00916C34" w:rsidRDefault="00000000">
      <w:r>
        <w:t xml:space="preserve">    private void OnOverlayChanged(object sender, RoutedEventArgs e)</w:t>
      </w:r>
    </w:p>
    <w:p w14:paraId="41DA753A" w14:textId="77777777" w:rsidR="00916C34" w:rsidRDefault="00000000">
      <w:r>
        <w:t xml:space="preserve">    {</w:t>
      </w:r>
    </w:p>
    <w:p w14:paraId="74D006F6" w14:textId="77777777" w:rsidR="00916C34" w:rsidRDefault="00000000">
      <w:r>
        <w:t xml:space="preserve">        _showCollisionOverlay = ShowCollisionOverlay.IsChecked == true;</w:t>
      </w:r>
    </w:p>
    <w:p w14:paraId="6BA803D9" w14:textId="77777777" w:rsidR="00916C34" w:rsidRDefault="00000000">
      <w:r>
        <w:t xml:space="preserve">        _showEventsOverlay = ShowEventsOverlay.IsChecked == true;</w:t>
      </w:r>
    </w:p>
    <w:p w14:paraId="27A89F09" w14:textId="77777777" w:rsidR="00916C34" w:rsidRDefault="00000000">
      <w:r>
        <w:t xml:space="preserve">        RequestViewportRender();</w:t>
      </w:r>
    </w:p>
    <w:p w14:paraId="0AE9D1D9" w14:textId="77777777" w:rsidR="00916C34" w:rsidRDefault="00000000">
      <w:r>
        <w:t xml:space="preserve">    }</w:t>
      </w:r>
    </w:p>
    <w:p w14:paraId="47242070" w14:textId="77777777" w:rsidR="00916C34" w:rsidRDefault="00916C34"/>
    <w:p w14:paraId="4FFD41C7" w14:textId="77777777" w:rsidR="00916C34" w:rsidRDefault="00000000">
      <w:r>
        <w:t xml:space="preserve">    // --------------------------------------------------------------------</w:t>
      </w:r>
    </w:p>
    <w:p w14:paraId="41D14802" w14:textId="77777777" w:rsidR="00916C34" w:rsidRDefault="00000000">
      <w:r>
        <w:t xml:space="preserve">    // Tileset loading</w:t>
      </w:r>
    </w:p>
    <w:p w14:paraId="14C450F7" w14:textId="77777777" w:rsidR="00916C34" w:rsidRDefault="00000000">
      <w:r>
        <w:t xml:space="preserve">    // --------------------------------------------------------------------</w:t>
      </w:r>
    </w:p>
    <w:p w14:paraId="4A62DE35" w14:textId="77777777" w:rsidR="00916C34" w:rsidRDefault="00000000">
      <w:r>
        <w:t xml:space="preserve">    private void OnLoadTilesetsClick(object sender, RoutedEventArgs e)</w:t>
      </w:r>
    </w:p>
    <w:p w14:paraId="4DF38639" w14:textId="77777777" w:rsidR="00916C34" w:rsidRDefault="00000000">
      <w:r>
        <w:t xml:space="preserve">    {</w:t>
      </w:r>
    </w:p>
    <w:p w14:paraId="127112EC" w14:textId="77777777" w:rsidR="00916C34" w:rsidRDefault="00000000">
      <w:r>
        <w:t xml:space="preserve">        if (_currentMap is null)</w:t>
      </w:r>
    </w:p>
    <w:p w14:paraId="16EFB5E3" w14:textId="77777777" w:rsidR="00916C34" w:rsidRDefault="00000000">
      <w:r>
        <w:t xml:space="preserve">        {</w:t>
      </w:r>
    </w:p>
    <w:p w14:paraId="05218A41" w14:textId="77777777" w:rsidR="00916C34" w:rsidRDefault="00000000">
      <w:r>
        <w:t xml:space="preserve">            StatusText.Text = "Load or create a map first.";</w:t>
      </w:r>
    </w:p>
    <w:p w14:paraId="72C18958" w14:textId="77777777" w:rsidR="00916C34" w:rsidRDefault="00000000">
      <w:r>
        <w:t xml:space="preserve">            return;</w:t>
      </w:r>
    </w:p>
    <w:p w14:paraId="05BEFBD8" w14:textId="77777777" w:rsidR="00916C34" w:rsidRDefault="00000000">
      <w:r>
        <w:t xml:space="preserve">        }</w:t>
      </w:r>
    </w:p>
    <w:p w14:paraId="0AD03F26" w14:textId="77777777" w:rsidR="00916C34" w:rsidRDefault="00916C34"/>
    <w:p w14:paraId="721358B0" w14:textId="77777777" w:rsidR="00916C34" w:rsidRDefault="00000000">
      <w:r>
        <w:t xml:space="preserve">        Directory.CreateDirectory(PngsFolder);</w:t>
      </w:r>
    </w:p>
    <w:p w14:paraId="6B3E4781" w14:textId="77777777" w:rsidR="00916C34" w:rsidRDefault="00916C34"/>
    <w:p w14:paraId="4F4A0B89" w14:textId="77777777" w:rsidR="00916C34" w:rsidRDefault="00000000">
      <w:r>
        <w:t xml:space="preserve">        var dlg = new OpenFileDialog</w:t>
      </w:r>
    </w:p>
    <w:p w14:paraId="66A9615B" w14:textId="77777777" w:rsidR="00916C34" w:rsidRDefault="00000000">
      <w:r>
        <w:t xml:space="preserve">        {</w:t>
      </w:r>
    </w:p>
    <w:p w14:paraId="0B08D10E" w14:textId="77777777" w:rsidR="00916C34" w:rsidRDefault="00000000">
      <w:r>
        <w:t xml:space="preserve">            Title = "Load Tileset PNG(s)",</w:t>
      </w:r>
    </w:p>
    <w:p w14:paraId="6C48B643" w14:textId="77777777" w:rsidR="00916C34" w:rsidRDefault="00000000">
      <w:r>
        <w:t xml:space="preserve">            Filter = "PNG (*.png)|*.png|All files (*.*)|*.*",</w:t>
      </w:r>
    </w:p>
    <w:p w14:paraId="3C8520AD" w14:textId="77777777" w:rsidR="00916C34" w:rsidRDefault="00000000">
      <w:r>
        <w:t xml:space="preserve">            InitialDirectory = PngsFolder,</w:t>
      </w:r>
    </w:p>
    <w:p w14:paraId="5A435BE5" w14:textId="77777777" w:rsidR="00916C34" w:rsidRDefault="00000000">
      <w:r>
        <w:t xml:space="preserve">            CheckFileExists = true,</w:t>
      </w:r>
    </w:p>
    <w:p w14:paraId="6529523B" w14:textId="77777777" w:rsidR="00916C34" w:rsidRDefault="00000000">
      <w:r>
        <w:t xml:space="preserve">            Multiselect = true</w:t>
      </w:r>
    </w:p>
    <w:p w14:paraId="7D448CCD" w14:textId="77777777" w:rsidR="00916C34" w:rsidRDefault="00000000">
      <w:r>
        <w:t xml:space="preserve">        };</w:t>
      </w:r>
    </w:p>
    <w:p w14:paraId="49DA9FD7" w14:textId="77777777" w:rsidR="00916C34" w:rsidRDefault="00916C34"/>
    <w:p w14:paraId="6332CF40" w14:textId="77777777" w:rsidR="00916C34" w:rsidRDefault="00000000">
      <w:r>
        <w:t xml:space="preserve">        if (dlg.ShowDialog(this) != true)</w:t>
      </w:r>
    </w:p>
    <w:p w14:paraId="2F45A36A" w14:textId="77777777" w:rsidR="00916C34" w:rsidRDefault="00000000">
      <w:r>
        <w:t xml:space="preserve">            return;</w:t>
      </w:r>
    </w:p>
    <w:p w14:paraId="1D9AF932" w14:textId="77777777" w:rsidR="00916C34" w:rsidRDefault="00916C34"/>
    <w:p w14:paraId="5D56A4EA" w14:textId="77777777" w:rsidR="00916C34" w:rsidRDefault="00000000">
      <w:r>
        <w:t xml:space="preserve">        int added = 0;</w:t>
      </w:r>
    </w:p>
    <w:p w14:paraId="60019639" w14:textId="77777777" w:rsidR="00916C34" w:rsidRDefault="00000000">
      <w:r>
        <w:t xml:space="preserve">        int reenabled = 0;</w:t>
      </w:r>
    </w:p>
    <w:p w14:paraId="37ECF428" w14:textId="77777777" w:rsidR="00916C34" w:rsidRDefault="00916C34"/>
    <w:p w14:paraId="185F6824" w14:textId="77777777" w:rsidR="00916C34" w:rsidRDefault="00000000">
      <w:r>
        <w:t xml:space="preserve">        foreach (var file in dlg.FileNames)</w:t>
      </w:r>
    </w:p>
    <w:p w14:paraId="1F2AFD1B" w14:textId="77777777" w:rsidR="00916C34" w:rsidRDefault="00000000">
      <w:r>
        <w:t xml:space="preserve">        {</w:t>
      </w:r>
    </w:p>
    <w:p w14:paraId="4F3CA7FC" w14:textId="77777777" w:rsidR="00916C34" w:rsidRDefault="00000000">
      <w:r>
        <w:t xml:space="preserve">            if (!File.Exists(file)) continue;</w:t>
      </w:r>
    </w:p>
    <w:p w14:paraId="65054AB5" w14:textId="77777777" w:rsidR="00916C34" w:rsidRDefault="00916C34"/>
    <w:p w14:paraId="170FEBA1" w14:textId="77777777" w:rsidR="00916C34" w:rsidRDefault="00000000">
      <w:r>
        <w:t xml:space="preserve">            if (TryAddTilesetFromFile(file, out _, out var changed))</w:t>
      </w:r>
    </w:p>
    <w:p w14:paraId="58CF4C37" w14:textId="77777777" w:rsidR="00916C34" w:rsidRDefault="00000000">
      <w:r>
        <w:t xml:space="preserve">            {</w:t>
      </w:r>
    </w:p>
    <w:p w14:paraId="23ABB3D2" w14:textId="77777777" w:rsidR="00916C34" w:rsidRDefault="00000000">
      <w:r>
        <w:t xml:space="preserve">                added++;</w:t>
      </w:r>
    </w:p>
    <w:p w14:paraId="0D1E50F7" w14:textId="77777777" w:rsidR="00916C34" w:rsidRDefault="00000000">
      <w:r>
        <w:t xml:space="preserve">            }</w:t>
      </w:r>
    </w:p>
    <w:p w14:paraId="5F14C6C1" w14:textId="77777777" w:rsidR="00916C34" w:rsidRDefault="00000000">
      <w:r>
        <w:t xml:space="preserve">            else</w:t>
      </w:r>
    </w:p>
    <w:p w14:paraId="3B19CEB4" w14:textId="77777777" w:rsidR="00916C34" w:rsidRDefault="00000000">
      <w:r>
        <w:t xml:space="preserve">            {</w:t>
      </w:r>
    </w:p>
    <w:p w14:paraId="681B9B24" w14:textId="77777777" w:rsidR="00916C34" w:rsidRDefault="00000000">
      <w:r>
        <w:t xml:space="preserve">                if (changed) reenabled++;</w:t>
      </w:r>
    </w:p>
    <w:p w14:paraId="061BA66C" w14:textId="77777777" w:rsidR="00916C34" w:rsidRDefault="00000000">
      <w:r>
        <w:t xml:space="preserve">            }</w:t>
      </w:r>
    </w:p>
    <w:p w14:paraId="6DCC37C0" w14:textId="77777777" w:rsidR="00916C34" w:rsidRDefault="00000000">
      <w:r>
        <w:t xml:space="preserve">        }</w:t>
      </w:r>
    </w:p>
    <w:p w14:paraId="4E83BBA2" w14:textId="77777777" w:rsidR="00916C34" w:rsidRDefault="00916C34"/>
    <w:p w14:paraId="2EC20B7F" w14:textId="77777777" w:rsidR="00916C34" w:rsidRDefault="00000000">
      <w:r>
        <w:t xml:space="preserve">        if (added &gt; 0 || reenabled &gt; 0)</w:t>
      </w:r>
    </w:p>
    <w:p w14:paraId="653FD237" w14:textId="77777777" w:rsidR="00916C34" w:rsidRDefault="00000000">
      <w:r>
        <w:t xml:space="preserve">        {</w:t>
      </w:r>
    </w:p>
    <w:p w14:paraId="5C7061F8" w14:textId="77777777" w:rsidR="00916C34" w:rsidRDefault="00000000">
      <w:r>
        <w:t xml:space="preserve">            MarkTilesetsDirty();</w:t>
      </w:r>
    </w:p>
    <w:p w14:paraId="5E6B46B3" w14:textId="77777777" w:rsidR="00916C34" w:rsidRDefault="00000000">
      <w:r>
        <w:t xml:space="preserve">            RefreshTilesetPanel();</w:t>
      </w:r>
    </w:p>
    <w:p w14:paraId="54843889" w14:textId="77777777" w:rsidR="00916C34" w:rsidRDefault="00000000">
      <w:r>
        <w:t xml:space="preserve">            BuildTilePalette();</w:t>
      </w:r>
    </w:p>
    <w:p w14:paraId="6F79D51B" w14:textId="77777777" w:rsidR="00916C34" w:rsidRDefault="00000000">
      <w:r>
        <w:t xml:space="preserve">            PersistMap();</w:t>
      </w:r>
    </w:p>
    <w:p w14:paraId="2FF157E2" w14:textId="77777777" w:rsidR="00916C34" w:rsidRDefault="00000000">
      <w:r>
        <w:t xml:space="preserve">            RequestViewportRender();</w:t>
      </w:r>
    </w:p>
    <w:p w14:paraId="58C5424E" w14:textId="77777777" w:rsidR="00916C34" w:rsidRDefault="00916C34"/>
    <w:p w14:paraId="228D95EF" w14:textId="77777777" w:rsidR="00916C34" w:rsidRDefault="00000000">
      <w:r>
        <w:t xml:space="preserve">            StatusText.Text = $"Tilesets updated. Added: {added}, Re-enabled: {reenabled}.";</w:t>
      </w:r>
    </w:p>
    <w:p w14:paraId="2CBDC55F" w14:textId="77777777" w:rsidR="00916C34" w:rsidRDefault="00000000">
      <w:r>
        <w:t xml:space="preserve">        }</w:t>
      </w:r>
    </w:p>
    <w:p w14:paraId="0749954C" w14:textId="77777777" w:rsidR="00916C34" w:rsidRDefault="00000000">
      <w:r>
        <w:t xml:space="preserve">        else</w:t>
      </w:r>
    </w:p>
    <w:p w14:paraId="2CF13889" w14:textId="77777777" w:rsidR="00916C34" w:rsidRDefault="00000000">
      <w:r>
        <w:t xml:space="preserve">        {</w:t>
      </w:r>
    </w:p>
    <w:p w14:paraId="3D12B4E3" w14:textId="77777777" w:rsidR="00916C34" w:rsidRDefault="00000000">
      <w:r>
        <w:t xml:space="preserve">            RefreshTilesetPanel();</w:t>
      </w:r>
    </w:p>
    <w:p w14:paraId="11B24F7F" w14:textId="77777777" w:rsidR="00916C34" w:rsidRDefault="00000000">
      <w:r>
        <w:t xml:space="preserve">            BuildTilePalette();</w:t>
      </w:r>
    </w:p>
    <w:p w14:paraId="00A06540" w14:textId="77777777" w:rsidR="00916C34" w:rsidRDefault="00000000">
      <w:r>
        <w:t xml:space="preserve">            RequestViewportRender();</w:t>
      </w:r>
    </w:p>
    <w:p w14:paraId="2458FEE0" w14:textId="77777777" w:rsidR="00916C34" w:rsidRDefault="00000000">
      <w:r>
        <w:t xml:space="preserve">        }</w:t>
      </w:r>
    </w:p>
    <w:p w14:paraId="05369AD1" w14:textId="77777777" w:rsidR="00916C34" w:rsidRDefault="00000000">
      <w:r>
        <w:t xml:space="preserve">    }</w:t>
      </w:r>
    </w:p>
    <w:p w14:paraId="1ADDEED3" w14:textId="77777777" w:rsidR="00916C34" w:rsidRDefault="00916C34"/>
    <w:p w14:paraId="4F1FDAE6" w14:textId="77777777" w:rsidR="00916C34" w:rsidRDefault="00000000">
      <w:r>
        <w:t xml:space="preserve">    private bool TryAddTilesetFromFile(string absoluteFile, out string statusMessage, out bool stateChanged)</w:t>
      </w:r>
    </w:p>
    <w:p w14:paraId="141D7B44" w14:textId="77777777" w:rsidR="00916C34" w:rsidRDefault="00000000">
      <w:r>
        <w:t xml:space="preserve">    {</w:t>
      </w:r>
    </w:p>
    <w:p w14:paraId="4A0EA96F" w14:textId="77777777" w:rsidR="00916C34" w:rsidRDefault="00000000">
      <w:r>
        <w:t xml:space="preserve">        statusMessage = "";</w:t>
      </w:r>
    </w:p>
    <w:p w14:paraId="2F86D6F9" w14:textId="77777777" w:rsidR="00916C34" w:rsidRDefault="00000000">
      <w:r>
        <w:t xml:space="preserve">        stateChanged = false;</w:t>
      </w:r>
    </w:p>
    <w:p w14:paraId="62F1EB84" w14:textId="77777777" w:rsidR="00916C34" w:rsidRDefault="00916C34"/>
    <w:p w14:paraId="75E517B8" w14:textId="77777777" w:rsidR="00916C34" w:rsidRDefault="00000000">
      <w:r>
        <w:t xml:space="preserve">        if (_currentMap is null)</w:t>
      </w:r>
    </w:p>
    <w:p w14:paraId="70CBD5D7" w14:textId="77777777" w:rsidR="00916C34" w:rsidRDefault="00000000">
      <w:r>
        <w:t xml:space="preserve">        {</w:t>
      </w:r>
    </w:p>
    <w:p w14:paraId="56D79DCD" w14:textId="77777777" w:rsidR="00916C34" w:rsidRDefault="00000000">
      <w:r>
        <w:t xml:space="preserve">            statusMessage = "No map is loaded.";</w:t>
      </w:r>
    </w:p>
    <w:p w14:paraId="28CDB5B0" w14:textId="77777777" w:rsidR="00916C34" w:rsidRDefault="00000000">
      <w:r>
        <w:t xml:space="preserve">            return false;</w:t>
      </w:r>
    </w:p>
    <w:p w14:paraId="76BFF035" w14:textId="77777777" w:rsidR="00916C34" w:rsidRDefault="00000000">
      <w:r>
        <w:t xml:space="preserve">        }</w:t>
      </w:r>
    </w:p>
    <w:p w14:paraId="3C6F2833" w14:textId="77777777" w:rsidR="00916C34" w:rsidRDefault="00916C34"/>
    <w:p w14:paraId="0F660B9D" w14:textId="77777777" w:rsidR="00916C34" w:rsidRDefault="00000000">
      <w:r>
        <w:t xml:space="preserve">        string rel;</w:t>
      </w:r>
    </w:p>
    <w:p w14:paraId="58D84CC4" w14:textId="77777777" w:rsidR="00916C34" w:rsidRDefault="00000000">
      <w:r>
        <w:t xml:space="preserve">        try</w:t>
      </w:r>
    </w:p>
    <w:p w14:paraId="7D05E706" w14:textId="77777777" w:rsidR="00916C34" w:rsidRDefault="00000000">
      <w:r>
        <w:t xml:space="preserve">        {</w:t>
      </w:r>
    </w:p>
    <w:p w14:paraId="667CB9A1" w14:textId="77777777" w:rsidR="00916C34" w:rsidRDefault="00000000">
      <w:r>
        <w:t xml:space="preserve">            rel = IOPath.GetRelativePath(ProjectRoot, absoluteFile);</w:t>
      </w:r>
    </w:p>
    <w:p w14:paraId="59EA376B" w14:textId="77777777" w:rsidR="00916C34" w:rsidRDefault="00000000">
      <w:r>
        <w:t xml:space="preserve">        }</w:t>
      </w:r>
    </w:p>
    <w:p w14:paraId="095CED39" w14:textId="77777777" w:rsidR="00916C34" w:rsidRDefault="00000000">
      <w:r>
        <w:t xml:space="preserve">        catch</w:t>
      </w:r>
    </w:p>
    <w:p w14:paraId="4D056605" w14:textId="77777777" w:rsidR="00916C34" w:rsidRDefault="00000000">
      <w:r>
        <w:t xml:space="preserve">        {</w:t>
      </w:r>
    </w:p>
    <w:p w14:paraId="63279E23" w14:textId="77777777" w:rsidR="00916C34" w:rsidRDefault="00000000">
      <w:r>
        <w:t xml:space="preserve">            statusMessage = $"Tileset path is invalid: {absoluteFile}";</w:t>
      </w:r>
    </w:p>
    <w:p w14:paraId="01EA9A22" w14:textId="77777777" w:rsidR="00916C34" w:rsidRDefault="00000000">
      <w:r>
        <w:t xml:space="preserve">            return false;</w:t>
      </w:r>
    </w:p>
    <w:p w14:paraId="2027AFAB" w14:textId="77777777" w:rsidR="00916C34" w:rsidRDefault="00000000">
      <w:r>
        <w:t xml:space="preserve">        }</w:t>
      </w:r>
    </w:p>
    <w:p w14:paraId="2D8AF822" w14:textId="77777777" w:rsidR="00916C34" w:rsidRDefault="00916C34"/>
    <w:p w14:paraId="475E05FF" w14:textId="77777777" w:rsidR="00916C34" w:rsidRDefault="00000000">
      <w:r>
        <w:t xml:space="preserve">        if (rel.StartsWith("..", StringComparison.Ordinal))</w:t>
      </w:r>
    </w:p>
    <w:p w14:paraId="7D18D2B6" w14:textId="77777777" w:rsidR="00916C34" w:rsidRDefault="00000000">
      <w:r>
        <w:t xml:space="preserve">        {</w:t>
      </w:r>
    </w:p>
    <w:p w14:paraId="3C589078" w14:textId="77777777" w:rsidR="00916C34" w:rsidRDefault="00000000">
      <w:r>
        <w:t xml:space="preserve">            statusMessage = "Tileset must be inside the project folder (Vitriol.Projects).";</w:t>
      </w:r>
    </w:p>
    <w:p w14:paraId="2CAB2B47" w14:textId="77777777" w:rsidR="00916C34" w:rsidRDefault="00000000">
      <w:r>
        <w:t xml:space="preserve">            return false;</w:t>
      </w:r>
    </w:p>
    <w:p w14:paraId="3DA81AE9" w14:textId="77777777" w:rsidR="00916C34" w:rsidRDefault="00000000">
      <w:r>
        <w:t xml:space="preserve">        }</w:t>
      </w:r>
    </w:p>
    <w:p w14:paraId="751D277F" w14:textId="77777777" w:rsidR="00916C34" w:rsidRDefault="00916C34"/>
    <w:p w14:paraId="7A811E95" w14:textId="77777777" w:rsidR="00916C34" w:rsidRDefault="00000000">
      <w:r>
        <w:t xml:space="preserve">        rel = rel.Replace('\\', '/');</w:t>
      </w:r>
    </w:p>
    <w:p w14:paraId="467F2640" w14:textId="77777777" w:rsidR="00916C34" w:rsidRDefault="00000000">
      <w:r>
        <w:t xml:space="preserve">        var relKey = NormalizeTilesetKey(rel);</w:t>
      </w:r>
    </w:p>
    <w:p w14:paraId="16EB434A" w14:textId="77777777" w:rsidR="00916C34" w:rsidRDefault="00916C34"/>
    <w:p w14:paraId="5A811FC9" w14:textId="77777777" w:rsidR="00916C34" w:rsidRDefault="00000000">
      <w:r>
        <w:t xml:space="preserve">        var existingPaths = new HashSet&lt;string&gt;(</w:t>
      </w:r>
    </w:p>
    <w:p w14:paraId="26AD3AD0" w14:textId="77777777" w:rsidR="00916C34" w:rsidRDefault="00000000">
      <w:r>
        <w:t xml:space="preserve">            (_currentMap.Tilesets ?? Array.Empty&lt;TilesetRefDto&gt;())</w:t>
      </w:r>
    </w:p>
    <w:p w14:paraId="5EB5FA67" w14:textId="77777777" w:rsidR="00916C34" w:rsidRDefault="00000000">
      <w:r>
        <w:t xml:space="preserve">                .Select(t =&gt; NormalizeTilesetKey(t.ImagePath ?? "")),</w:t>
      </w:r>
    </w:p>
    <w:p w14:paraId="06542E25" w14:textId="77777777" w:rsidR="00916C34" w:rsidRDefault="00000000">
      <w:r>
        <w:t xml:space="preserve">            StringComparer.OrdinalIgnoreCase);</w:t>
      </w:r>
    </w:p>
    <w:p w14:paraId="667AE40E" w14:textId="77777777" w:rsidR="00916C34" w:rsidRDefault="00916C34"/>
    <w:p w14:paraId="138BEA25" w14:textId="77777777" w:rsidR="00916C34" w:rsidRDefault="00000000">
      <w:r>
        <w:t xml:space="preserve">        if (existingPaths.Contains(relKey))</w:t>
      </w:r>
    </w:p>
    <w:p w14:paraId="79A246FC" w14:textId="77777777" w:rsidR="00916C34" w:rsidRDefault="00000000">
      <w:r>
        <w:t xml:space="preserve">        {</w:t>
      </w:r>
    </w:p>
    <w:p w14:paraId="618A1E91" w14:textId="77777777" w:rsidR="00916C34" w:rsidRDefault="00000000">
      <w:r>
        <w:t xml:space="preserve">            if (!IsTilesetLoaded(relKey))</w:t>
      </w:r>
    </w:p>
    <w:p w14:paraId="0AC3859C" w14:textId="77777777" w:rsidR="00916C34" w:rsidRDefault="00000000">
      <w:r>
        <w:t xml:space="preserve">            {</w:t>
      </w:r>
    </w:p>
    <w:p w14:paraId="09E9587D" w14:textId="77777777" w:rsidR="00916C34" w:rsidRDefault="00000000">
      <w:r>
        <w:t xml:space="preserve">                _tilesetLoadedState[relKey] = true;</w:t>
      </w:r>
    </w:p>
    <w:p w14:paraId="57F46A55" w14:textId="77777777" w:rsidR="00916C34" w:rsidRDefault="00000000">
      <w:r>
        <w:t xml:space="preserve">                stateChanged = true;</w:t>
      </w:r>
    </w:p>
    <w:p w14:paraId="56A01E30" w14:textId="77777777" w:rsidR="00916C34" w:rsidRDefault="00000000">
      <w:r>
        <w:t xml:space="preserve">            }</w:t>
      </w:r>
    </w:p>
    <w:p w14:paraId="57B2F313" w14:textId="77777777" w:rsidR="00916C34" w:rsidRDefault="00916C34"/>
    <w:p w14:paraId="0723FF5D" w14:textId="77777777" w:rsidR="00916C34" w:rsidRDefault="00000000">
      <w:r>
        <w:t xml:space="preserve">            statusMessage = $"Tileset already referenced: {rel}";</w:t>
      </w:r>
    </w:p>
    <w:p w14:paraId="0B085600" w14:textId="77777777" w:rsidR="00916C34" w:rsidRDefault="00000000">
      <w:r>
        <w:t xml:space="preserve">            return false;</w:t>
      </w:r>
    </w:p>
    <w:p w14:paraId="59D7EEDA" w14:textId="77777777" w:rsidR="00916C34" w:rsidRDefault="00000000">
      <w:r>
        <w:t xml:space="preserve">        }</w:t>
      </w:r>
    </w:p>
    <w:p w14:paraId="4BF30B85" w14:textId="77777777" w:rsidR="00916C34" w:rsidRDefault="00916C34"/>
    <w:p w14:paraId="460DBD7D" w14:textId="77777777" w:rsidR="00916C34" w:rsidRDefault="00000000">
      <w:r>
        <w:t xml:space="preserve">        var baseId = IOPath.GetFileNameWithoutExtension(absoluteFile);</w:t>
      </w:r>
    </w:p>
    <w:p w14:paraId="182B4BE4" w14:textId="77777777" w:rsidR="00916C34" w:rsidRDefault="00000000">
      <w:r>
        <w:t xml:space="preserve">        if (string.IsNullOrWhiteSpace(baseId)) baseId = "tileset";</w:t>
      </w:r>
    </w:p>
    <w:p w14:paraId="500B1762" w14:textId="77777777" w:rsidR="00916C34" w:rsidRDefault="00916C34"/>
    <w:p w14:paraId="548CF539" w14:textId="77777777" w:rsidR="00916C34" w:rsidRDefault="00000000">
      <w:r>
        <w:t xml:space="preserve">        var existingIds = new HashSet&lt;string&gt;(</w:t>
      </w:r>
    </w:p>
    <w:p w14:paraId="3EA877C1" w14:textId="77777777" w:rsidR="00916C34" w:rsidRDefault="00000000">
      <w:r>
        <w:t xml:space="preserve">            (_currentMap.Tilesets ?? Array.Empty&lt;TilesetRefDto&gt;()).Select(t =&gt; t.TilesetId),</w:t>
      </w:r>
    </w:p>
    <w:p w14:paraId="6006FE1A" w14:textId="77777777" w:rsidR="00916C34" w:rsidRDefault="00000000">
      <w:r>
        <w:t xml:space="preserve">            StringComparer.OrdinalIgnoreCase);</w:t>
      </w:r>
    </w:p>
    <w:p w14:paraId="074F273B" w14:textId="77777777" w:rsidR="00916C34" w:rsidRDefault="00916C34"/>
    <w:p w14:paraId="02A0B89C" w14:textId="77777777" w:rsidR="00916C34" w:rsidRDefault="00000000">
      <w:r>
        <w:t xml:space="preserve">        string id = baseId;</w:t>
      </w:r>
    </w:p>
    <w:p w14:paraId="6AD6F8A9" w14:textId="77777777" w:rsidR="00916C34" w:rsidRDefault="00000000">
      <w:r>
        <w:t xml:space="preserve">        int n = 2;</w:t>
      </w:r>
    </w:p>
    <w:p w14:paraId="540E49E1" w14:textId="77777777" w:rsidR="00916C34" w:rsidRDefault="00000000">
      <w:r>
        <w:t xml:space="preserve">        while (existingIds.Contains(id))</w:t>
      </w:r>
    </w:p>
    <w:p w14:paraId="43352F74" w14:textId="77777777" w:rsidR="00916C34" w:rsidRDefault="00000000">
      <w:r>
        <w:t xml:space="preserve">        {</w:t>
      </w:r>
    </w:p>
    <w:p w14:paraId="6A6A5280" w14:textId="77777777" w:rsidR="00916C34" w:rsidRDefault="00000000">
      <w:r>
        <w:t xml:space="preserve">            id = $"{baseId}_{n}";</w:t>
      </w:r>
    </w:p>
    <w:p w14:paraId="0BEBDEC8" w14:textId="77777777" w:rsidR="00916C34" w:rsidRDefault="00000000">
      <w:r>
        <w:t xml:space="preserve">            n++;</w:t>
      </w:r>
    </w:p>
    <w:p w14:paraId="72CE4FCE" w14:textId="77777777" w:rsidR="00916C34" w:rsidRDefault="00000000">
      <w:r>
        <w:t xml:space="preserve">        }</w:t>
      </w:r>
    </w:p>
    <w:p w14:paraId="6FD89808" w14:textId="77777777" w:rsidR="00916C34" w:rsidRDefault="00916C34"/>
    <w:p w14:paraId="634D5108" w14:textId="77777777" w:rsidR="00916C34" w:rsidRDefault="00000000">
      <w:r>
        <w:t xml:space="preserve">        var newTs = new TilesetRefDto(</w:t>
      </w:r>
    </w:p>
    <w:p w14:paraId="282A8FED" w14:textId="77777777" w:rsidR="00916C34" w:rsidRDefault="00000000">
      <w:r>
        <w:t xml:space="preserve">            TilesetId: id,</w:t>
      </w:r>
    </w:p>
    <w:p w14:paraId="03E03FC8" w14:textId="77777777" w:rsidR="00916C34" w:rsidRDefault="00000000">
      <w:r>
        <w:t xml:space="preserve">            ImagePath: rel,</w:t>
      </w:r>
    </w:p>
    <w:p w14:paraId="4CFB9679" w14:textId="77777777" w:rsidR="00916C34" w:rsidRDefault="00000000">
      <w:r>
        <w:t xml:space="preserve">            TileWidth: 32,</w:t>
      </w:r>
    </w:p>
    <w:p w14:paraId="6AC89059" w14:textId="77777777" w:rsidR="00916C34" w:rsidRDefault="00000000">
      <w:r>
        <w:t xml:space="preserve">            TileHeight: 32,</w:t>
      </w:r>
    </w:p>
    <w:p w14:paraId="2B5691DB" w14:textId="77777777" w:rsidR="00916C34" w:rsidRDefault="00000000">
      <w:r>
        <w:t xml:space="preserve">            Margin: 0,</w:t>
      </w:r>
    </w:p>
    <w:p w14:paraId="33264B36" w14:textId="77777777" w:rsidR="00916C34" w:rsidRDefault="00000000">
      <w:r>
        <w:t xml:space="preserve">            Spacing: 0</w:t>
      </w:r>
    </w:p>
    <w:p w14:paraId="5F20297C" w14:textId="77777777" w:rsidR="00916C34" w:rsidRDefault="00000000">
      <w:r>
        <w:t xml:space="preserve">        );</w:t>
      </w:r>
    </w:p>
    <w:p w14:paraId="6FE47633" w14:textId="77777777" w:rsidR="00916C34" w:rsidRDefault="00916C34"/>
    <w:p w14:paraId="2A9781E8" w14:textId="77777777" w:rsidR="00916C34" w:rsidRDefault="00000000">
      <w:r>
        <w:t xml:space="preserve">        var list = (_currentMap.Tilesets ?? Array.Empty&lt;TilesetRefDto&gt;()).ToList();</w:t>
      </w:r>
    </w:p>
    <w:p w14:paraId="115F7308" w14:textId="77777777" w:rsidR="00916C34" w:rsidRDefault="00000000">
      <w:r>
        <w:t xml:space="preserve">        list.Add(newTs);</w:t>
      </w:r>
    </w:p>
    <w:p w14:paraId="15CCB3E7" w14:textId="77777777" w:rsidR="00916C34" w:rsidRDefault="00000000">
      <w:r>
        <w:t xml:space="preserve">        _currentMap = _currentMap with { Tilesets = list.ToArray() };</w:t>
      </w:r>
    </w:p>
    <w:p w14:paraId="691E6F05" w14:textId="77777777" w:rsidR="00916C34" w:rsidRDefault="00916C34"/>
    <w:p w14:paraId="4F96054E" w14:textId="77777777" w:rsidR="00916C34" w:rsidRDefault="00000000">
      <w:r>
        <w:t xml:space="preserve">        _tilesetLoadedState[relKey] = true;</w:t>
      </w:r>
    </w:p>
    <w:p w14:paraId="49567028" w14:textId="77777777" w:rsidR="00916C34" w:rsidRDefault="00916C34"/>
    <w:p w14:paraId="14197AD0" w14:textId="77777777" w:rsidR="00916C34" w:rsidRDefault="00000000">
      <w:r>
        <w:t xml:space="preserve">        statusMessage = $"Tileset added: {id}";</w:t>
      </w:r>
    </w:p>
    <w:p w14:paraId="30892D98" w14:textId="77777777" w:rsidR="00916C34" w:rsidRDefault="00000000">
      <w:r>
        <w:t xml:space="preserve">        stateChanged = true;</w:t>
      </w:r>
    </w:p>
    <w:p w14:paraId="19A6E442" w14:textId="77777777" w:rsidR="00916C34" w:rsidRDefault="00000000">
      <w:r>
        <w:t xml:space="preserve">        return true;</w:t>
      </w:r>
    </w:p>
    <w:p w14:paraId="328F68C2" w14:textId="77777777" w:rsidR="00916C34" w:rsidRDefault="00000000">
      <w:r>
        <w:t xml:space="preserve">    }</w:t>
      </w:r>
    </w:p>
    <w:p w14:paraId="42B29778" w14:textId="77777777" w:rsidR="00916C34" w:rsidRDefault="00916C34"/>
    <w:p w14:paraId="5869AAE3" w14:textId="77777777" w:rsidR="00916C34" w:rsidRDefault="00000000">
      <w:r>
        <w:t xml:space="preserve">    // --------------------------------------------------------------------</w:t>
      </w:r>
    </w:p>
    <w:p w14:paraId="68CDAD90" w14:textId="77777777" w:rsidR="00916C34" w:rsidRDefault="00000000">
      <w:r>
        <w:t xml:space="preserve">    // Tile palette</w:t>
      </w:r>
    </w:p>
    <w:p w14:paraId="35886B1E" w14:textId="77777777" w:rsidR="00916C34" w:rsidRDefault="00000000">
      <w:r>
        <w:t xml:space="preserve">    // --------------------------------------------------------------------</w:t>
      </w:r>
    </w:p>
    <w:p w14:paraId="4D8236C3" w14:textId="77777777" w:rsidR="00916C34" w:rsidRDefault="00000000">
      <w:r>
        <w:t xml:space="preserve">    private void BuildTilePalette()</w:t>
      </w:r>
    </w:p>
    <w:p w14:paraId="177BC104" w14:textId="77777777" w:rsidR="00916C34" w:rsidRDefault="00000000">
      <w:r>
        <w:t xml:space="preserve">    {</w:t>
      </w:r>
    </w:p>
    <w:p w14:paraId="01A878B2" w14:textId="77777777" w:rsidR="00916C34" w:rsidRDefault="00000000">
      <w:r>
        <w:t xml:space="preserve">        TilePalettePanel.Children.Clear();</w:t>
      </w:r>
    </w:p>
    <w:p w14:paraId="372AE7A8" w14:textId="77777777" w:rsidR="00916C34" w:rsidRDefault="00000000">
      <w:r>
        <w:t xml:space="preserve">        _selectedPaletteBorder = null;</w:t>
      </w:r>
    </w:p>
    <w:p w14:paraId="0405EB35" w14:textId="77777777" w:rsidR="00916C34" w:rsidRDefault="00916C34"/>
    <w:p w14:paraId="721D00A8" w14:textId="77777777" w:rsidR="00916C34" w:rsidRDefault="00000000">
      <w:r>
        <w:t xml:space="preserve">        var map = _currentMap;</w:t>
      </w:r>
    </w:p>
    <w:p w14:paraId="5DAF13E8" w14:textId="77777777" w:rsidR="00916C34" w:rsidRDefault="00000000">
      <w:r>
        <w:t xml:space="preserve">        if (map is null)</w:t>
      </w:r>
    </w:p>
    <w:p w14:paraId="209B9442" w14:textId="77777777" w:rsidR="00916C34" w:rsidRDefault="00000000">
      <w:r>
        <w:t xml:space="preserve">            return;</w:t>
      </w:r>
    </w:p>
    <w:p w14:paraId="0B936DD0" w14:textId="77777777" w:rsidR="00916C34" w:rsidRDefault="00916C34"/>
    <w:p w14:paraId="31E88321" w14:textId="77777777" w:rsidR="00916C34" w:rsidRDefault="00000000">
      <w:r>
        <w:t xml:space="preserve">        EnsureTilesetsCompiled();</w:t>
      </w:r>
    </w:p>
    <w:p w14:paraId="3FFB562A" w14:textId="77777777" w:rsidR="00916C34" w:rsidRDefault="00916C34"/>
    <w:p w14:paraId="2825668C" w14:textId="77777777" w:rsidR="00916C34" w:rsidRDefault="00000000">
      <w:r>
        <w:t xml:space="preserve">        bool any = false;</w:t>
      </w:r>
    </w:p>
    <w:p w14:paraId="3DDBC1CE" w14:textId="77777777" w:rsidR="00916C34" w:rsidRDefault="00916C34"/>
    <w:p w14:paraId="32A6D779" w14:textId="77777777" w:rsidR="00916C34" w:rsidRDefault="00000000">
      <w:r>
        <w:t xml:space="preserve">        foreach (var ts in _compiledTilesets)</w:t>
      </w:r>
    </w:p>
    <w:p w14:paraId="45A51C6A" w14:textId="77777777" w:rsidR="00916C34" w:rsidRDefault="00000000">
      <w:r>
        <w:t xml:space="preserve">        {</w:t>
      </w:r>
    </w:p>
    <w:p w14:paraId="6A3FF814" w14:textId="77777777" w:rsidR="00916C34" w:rsidRDefault="00000000">
      <w:r>
        <w:t xml:space="preserve">            if (!ts.IsLoaded || ts.Bitmap is null || ts.TileCount &lt;= 0 || ts.CropCache is null)</w:t>
      </w:r>
    </w:p>
    <w:p w14:paraId="331D14D9" w14:textId="77777777" w:rsidR="00916C34" w:rsidRDefault="00000000">
      <w:r>
        <w:t xml:space="preserve">                continue;</w:t>
      </w:r>
    </w:p>
    <w:p w14:paraId="7DB58CCA" w14:textId="77777777" w:rsidR="00916C34" w:rsidRDefault="00916C34"/>
    <w:p w14:paraId="38E717EC" w14:textId="77777777" w:rsidR="00916C34" w:rsidRDefault="00000000">
      <w:r>
        <w:t xml:space="preserve">            any = true;</w:t>
      </w:r>
    </w:p>
    <w:p w14:paraId="148D7A00" w14:textId="77777777" w:rsidR="00916C34" w:rsidRDefault="00916C34"/>
    <w:p w14:paraId="128E0D7F" w14:textId="77777777" w:rsidR="00916C34" w:rsidRDefault="00000000">
      <w:r>
        <w:t xml:space="preserve">            for (int local = 0; local &lt; ts.TileCount; local++)</w:t>
      </w:r>
    </w:p>
    <w:p w14:paraId="6EA87D27" w14:textId="77777777" w:rsidR="00916C34" w:rsidRDefault="00000000">
      <w:r>
        <w:t xml:space="preserve">            {</w:t>
      </w:r>
    </w:p>
    <w:p w14:paraId="50D62DF7" w14:textId="77777777" w:rsidR="00916C34" w:rsidRDefault="00000000">
      <w:r>
        <w:t xml:space="preserve">                int global = ts.StartIndexGlobal + local;</w:t>
      </w:r>
    </w:p>
    <w:p w14:paraId="43AE2CAE" w14:textId="77777777" w:rsidR="00916C34" w:rsidRDefault="00916C34"/>
    <w:p w14:paraId="0BF4E1C9" w14:textId="77777777" w:rsidR="00916C34" w:rsidRDefault="00000000">
      <w:r>
        <w:t xml:space="preserve">                var crop = ts.CropCache.GetOrAdd(local, tileIndex =&gt;</w:t>
      </w:r>
    </w:p>
    <w:p w14:paraId="4C8695F0" w14:textId="77777777" w:rsidR="00916C34" w:rsidRDefault="00000000">
      <w:r>
        <w:t xml:space="preserve">                {</w:t>
      </w:r>
    </w:p>
    <w:p w14:paraId="623301AF" w14:textId="77777777" w:rsidR="00916C34" w:rsidRDefault="00000000">
      <w:r>
        <w:t xml:space="preserve">                    int tx = ts.TilesAcross &gt; 0 ? (tileIndex % ts.TilesAcross) : 0;</w:t>
      </w:r>
    </w:p>
    <w:p w14:paraId="59D48D2F" w14:textId="77777777" w:rsidR="00916C34" w:rsidRDefault="00000000">
      <w:r>
        <w:t xml:space="preserve">                    int ty = ts.TilesAcross &gt; 0 ? (tileIndex / ts.TilesAcross) : 0;</w:t>
      </w:r>
    </w:p>
    <w:p w14:paraId="4A393285" w14:textId="77777777" w:rsidR="00916C34" w:rsidRDefault="00916C34"/>
    <w:p w14:paraId="0F53E81E" w14:textId="77777777" w:rsidR="00916C34" w:rsidRDefault="00000000">
      <w:r>
        <w:t xml:space="preserve">                    int px = ts.Margin + tx * (ts.TileW + ts.Spacing);</w:t>
      </w:r>
    </w:p>
    <w:p w14:paraId="20FC8B89" w14:textId="77777777" w:rsidR="00916C34" w:rsidRDefault="00000000">
      <w:r>
        <w:t xml:space="preserve">                    int py = ts.Margin + ty * (ts.TileH + ts.Spacing);</w:t>
      </w:r>
    </w:p>
    <w:p w14:paraId="1381C8EF" w14:textId="77777777" w:rsidR="00916C34" w:rsidRDefault="00916C34"/>
    <w:p w14:paraId="75063B35" w14:textId="77777777" w:rsidR="00916C34" w:rsidRDefault="00000000">
      <w:r>
        <w:t xml:space="preserve">                    if (px + ts.TileW &gt; ts.Bitmap.PixelWidth || py + ts.TileH &gt; ts.Bitmap.PixelHeight)</w:t>
      </w:r>
    </w:p>
    <w:p w14:paraId="0B1A5DEA" w14:textId="77777777" w:rsidR="00916C34" w:rsidRDefault="00000000">
      <w:r>
        <w:t xml:space="preserve">                    {</w:t>
      </w:r>
    </w:p>
    <w:p w14:paraId="0D917EA7" w14:textId="77777777" w:rsidR="00916C34" w:rsidRDefault="00000000">
      <w:r>
        <w:t xml:space="preserve">                        var dummy = new CroppedBitmap(ts.Bitmap, new Int32Rect(0, 0, 1, 1));</w:t>
      </w:r>
    </w:p>
    <w:p w14:paraId="21B47954" w14:textId="77777777" w:rsidR="00916C34" w:rsidRDefault="00000000">
      <w:r>
        <w:t xml:space="preserve">                        dummy.Freeze();</w:t>
      </w:r>
    </w:p>
    <w:p w14:paraId="239F48E2" w14:textId="77777777" w:rsidR="00916C34" w:rsidRDefault="00000000">
      <w:r>
        <w:t xml:space="preserve">                        return dummy;</w:t>
      </w:r>
    </w:p>
    <w:p w14:paraId="30BBD6E0" w14:textId="77777777" w:rsidR="00916C34" w:rsidRDefault="00000000">
      <w:r>
        <w:t xml:space="preserve">                    }</w:t>
      </w:r>
    </w:p>
    <w:p w14:paraId="312F21DF" w14:textId="77777777" w:rsidR="00916C34" w:rsidRDefault="00916C34"/>
    <w:p w14:paraId="78334153" w14:textId="77777777" w:rsidR="00916C34" w:rsidRDefault="00000000">
      <w:r>
        <w:t xml:space="preserve">                    var cb = new CroppedBitmap(ts.Bitmap, new Int32Rect(px, py, ts.TileW, ts.TileH));</w:t>
      </w:r>
    </w:p>
    <w:p w14:paraId="615DFAC5" w14:textId="77777777" w:rsidR="00916C34" w:rsidRDefault="00000000">
      <w:r>
        <w:t xml:space="preserve">                    cb.Freeze();</w:t>
      </w:r>
    </w:p>
    <w:p w14:paraId="6D6A4DE0" w14:textId="77777777" w:rsidR="00916C34" w:rsidRDefault="00000000">
      <w:r>
        <w:t xml:space="preserve">                    return cb;</w:t>
      </w:r>
    </w:p>
    <w:p w14:paraId="223A8350" w14:textId="77777777" w:rsidR="00916C34" w:rsidRDefault="00000000">
      <w:r>
        <w:t xml:space="preserve">                });</w:t>
      </w:r>
    </w:p>
    <w:p w14:paraId="39CC4E22" w14:textId="77777777" w:rsidR="00916C34" w:rsidRDefault="00916C34"/>
    <w:p w14:paraId="6DDE3F6C" w14:textId="77777777" w:rsidR="00916C34" w:rsidRDefault="00000000">
      <w:r>
        <w:t xml:space="preserve">                var img = new Image</w:t>
      </w:r>
    </w:p>
    <w:p w14:paraId="0234009C" w14:textId="77777777" w:rsidR="00916C34" w:rsidRDefault="00000000">
      <w:r>
        <w:t xml:space="preserve">                {</w:t>
      </w:r>
    </w:p>
    <w:p w14:paraId="20080337" w14:textId="77777777" w:rsidR="00916C34" w:rsidRDefault="00000000">
      <w:r>
        <w:t xml:space="preserve">                    Width = 32,</w:t>
      </w:r>
    </w:p>
    <w:p w14:paraId="6E7024B4" w14:textId="77777777" w:rsidR="00916C34" w:rsidRDefault="00000000">
      <w:r>
        <w:t xml:space="preserve">                    Height = 32,</w:t>
      </w:r>
    </w:p>
    <w:p w14:paraId="5F3D086C" w14:textId="77777777" w:rsidR="00916C34" w:rsidRDefault="00000000">
      <w:r>
        <w:t xml:space="preserve">                    Source = crop,</w:t>
      </w:r>
    </w:p>
    <w:p w14:paraId="4378FAF7" w14:textId="77777777" w:rsidR="00916C34" w:rsidRDefault="00000000">
      <w:r>
        <w:t xml:space="preserve">                    Stretch = Stretch.Fill,</w:t>
      </w:r>
    </w:p>
    <w:p w14:paraId="1340A682" w14:textId="77777777" w:rsidR="00916C34" w:rsidRDefault="00000000">
      <w:r>
        <w:t xml:space="preserve">                    SnapsToDevicePixels = true</w:t>
      </w:r>
    </w:p>
    <w:p w14:paraId="3240755C" w14:textId="77777777" w:rsidR="00916C34" w:rsidRDefault="00000000">
      <w:r>
        <w:t xml:space="preserve">                };</w:t>
      </w:r>
    </w:p>
    <w:p w14:paraId="6DE323BC" w14:textId="77777777" w:rsidR="00916C34" w:rsidRDefault="00000000">
      <w:r>
        <w:t xml:space="preserve">                RenderOptions.SetBitmapScalingMode(img, BitmapScalingMode.NearestNeighbor);</w:t>
      </w:r>
    </w:p>
    <w:p w14:paraId="3DDED0EB" w14:textId="77777777" w:rsidR="00916C34" w:rsidRDefault="00916C34"/>
    <w:p w14:paraId="28019752" w14:textId="77777777" w:rsidR="00916C34" w:rsidRDefault="00000000">
      <w:r>
        <w:t xml:space="preserve">                var border = new Border</w:t>
      </w:r>
    </w:p>
    <w:p w14:paraId="6016F75C" w14:textId="77777777" w:rsidR="00916C34" w:rsidRDefault="00000000">
      <w:r>
        <w:t xml:space="preserve">                {</w:t>
      </w:r>
    </w:p>
    <w:p w14:paraId="6C1C64B4" w14:textId="77777777" w:rsidR="00916C34" w:rsidRDefault="00000000">
      <w:r>
        <w:t xml:space="preserve">                    BorderBrush = Brushes.Transparent,</w:t>
      </w:r>
    </w:p>
    <w:p w14:paraId="185036E4" w14:textId="77777777" w:rsidR="00916C34" w:rsidRDefault="00000000">
      <w:r>
        <w:t xml:space="preserve">                    BorderThickness = new Thickness(2),</w:t>
      </w:r>
    </w:p>
    <w:p w14:paraId="58569913" w14:textId="77777777" w:rsidR="00916C34" w:rsidRDefault="00000000">
      <w:r>
        <w:t xml:space="preserve">                    Margin = new Thickness(4),</w:t>
      </w:r>
    </w:p>
    <w:p w14:paraId="0D3B5C5A" w14:textId="77777777" w:rsidR="00916C34" w:rsidRDefault="00000000">
      <w:r>
        <w:t xml:space="preserve">                    Child = img,</w:t>
      </w:r>
    </w:p>
    <w:p w14:paraId="39529222" w14:textId="77777777" w:rsidR="00916C34" w:rsidRDefault="00000000">
      <w:r>
        <w:t xml:space="preserve">                    Tag = global</w:t>
      </w:r>
    </w:p>
    <w:p w14:paraId="2FBCE6FD" w14:textId="77777777" w:rsidR="00916C34" w:rsidRDefault="00000000">
      <w:r>
        <w:t xml:space="preserve">                };</w:t>
      </w:r>
    </w:p>
    <w:p w14:paraId="7CF63A12" w14:textId="77777777" w:rsidR="00916C34" w:rsidRDefault="00916C34"/>
    <w:p w14:paraId="0D1EAD4B" w14:textId="77777777" w:rsidR="00916C34" w:rsidRDefault="00000000">
      <w:r>
        <w:t xml:space="preserve">                border.MouseLeftButtonDown += (_, _) =&gt; SelectPaletteTile(border);</w:t>
      </w:r>
    </w:p>
    <w:p w14:paraId="6CEAC752" w14:textId="77777777" w:rsidR="00916C34" w:rsidRDefault="00000000">
      <w:r>
        <w:t xml:space="preserve">                TilePalettePanel.Children.Add(border);</w:t>
      </w:r>
    </w:p>
    <w:p w14:paraId="05ED9405" w14:textId="77777777" w:rsidR="00916C34" w:rsidRDefault="00916C34"/>
    <w:p w14:paraId="065447C8" w14:textId="77777777" w:rsidR="00916C34" w:rsidRDefault="00000000">
      <w:r>
        <w:t xml:space="preserve">                if (global == _selectedTileIndex)</w:t>
      </w:r>
    </w:p>
    <w:p w14:paraId="6A526D77" w14:textId="77777777" w:rsidR="00916C34" w:rsidRDefault="00000000">
      <w:r>
        <w:t xml:space="preserve">                    SelectPaletteTile(border, updateStatus: false);</w:t>
      </w:r>
    </w:p>
    <w:p w14:paraId="773E55B4" w14:textId="77777777" w:rsidR="00916C34" w:rsidRDefault="00000000">
      <w:r>
        <w:t xml:space="preserve">            }</w:t>
      </w:r>
    </w:p>
    <w:p w14:paraId="2D6AD4AD" w14:textId="77777777" w:rsidR="00916C34" w:rsidRDefault="00000000">
      <w:r>
        <w:t xml:space="preserve">        }</w:t>
      </w:r>
    </w:p>
    <w:p w14:paraId="766DB51B" w14:textId="77777777" w:rsidR="00916C34" w:rsidRDefault="00916C34"/>
    <w:p w14:paraId="69C9B8DA" w14:textId="77777777" w:rsidR="00916C34" w:rsidRDefault="00000000">
      <w:r>
        <w:t xml:space="preserve">        if (!any)</w:t>
      </w:r>
    </w:p>
    <w:p w14:paraId="7AC580B2" w14:textId="77777777" w:rsidR="00916C34" w:rsidRDefault="00000000">
      <w:r>
        <w:t xml:space="preserve">            StatusText.Text = "No tilesets are currently enabled (palette is empty).";</w:t>
      </w:r>
    </w:p>
    <w:p w14:paraId="05E73663" w14:textId="77777777" w:rsidR="00916C34" w:rsidRDefault="00000000">
      <w:r>
        <w:t xml:space="preserve">    }</w:t>
      </w:r>
    </w:p>
    <w:p w14:paraId="121E220D" w14:textId="77777777" w:rsidR="00916C34" w:rsidRDefault="00916C34"/>
    <w:p w14:paraId="290CF509" w14:textId="77777777" w:rsidR="00916C34" w:rsidRDefault="00000000">
      <w:r>
        <w:t xml:space="preserve">    private void SelectPaletteTile(Border border, bool updateStatus = true)</w:t>
      </w:r>
    </w:p>
    <w:p w14:paraId="71212977" w14:textId="77777777" w:rsidR="00916C34" w:rsidRDefault="00000000">
      <w:r>
        <w:t xml:space="preserve">    {</w:t>
      </w:r>
    </w:p>
    <w:p w14:paraId="2040BA36" w14:textId="77777777" w:rsidR="00916C34" w:rsidRDefault="00000000">
      <w:r>
        <w:t xml:space="preserve">        if (_selectedPaletteBorder != null)</w:t>
      </w:r>
    </w:p>
    <w:p w14:paraId="6E346662" w14:textId="77777777" w:rsidR="00916C34" w:rsidRDefault="00000000">
      <w:r>
        <w:t xml:space="preserve">            _selectedPaletteBorder.BorderBrush = Brushes.Transparent;</w:t>
      </w:r>
    </w:p>
    <w:p w14:paraId="6B48A35A" w14:textId="77777777" w:rsidR="00916C34" w:rsidRDefault="00916C34"/>
    <w:p w14:paraId="5CAFA74F" w14:textId="77777777" w:rsidR="00916C34" w:rsidRDefault="00000000">
      <w:r>
        <w:t xml:space="preserve">        _selectedPaletteBorder = border;</w:t>
      </w:r>
    </w:p>
    <w:p w14:paraId="59B26607" w14:textId="77777777" w:rsidR="00916C34" w:rsidRDefault="00000000">
      <w:r>
        <w:t xml:space="preserve">        _selectedPaletteBorder.BorderBrush = Brushes.Gold;</w:t>
      </w:r>
    </w:p>
    <w:p w14:paraId="2C00FCB3" w14:textId="77777777" w:rsidR="00916C34" w:rsidRDefault="00916C34"/>
    <w:p w14:paraId="3CEB36EB" w14:textId="77777777" w:rsidR="00916C34" w:rsidRDefault="00000000">
      <w:r>
        <w:t xml:space="preserve">        _selectedTileIndex = (int)border.Tag;</w:t>
      </w:r>
    </w:p>
    <w:p w14:paraId="26A6B1AF" w14:textId="77777777" w:rsidR="00916C34" w:rsidRDefault="00916C34"/>
    <w:p w14:paraId="63FB5805" w14:textId="77777777" w:rsidR="00916C34" w:rsidRDefault="00000000">
      <w:r>
        <w:t xml:space="preserve">        if (updateStatus)</w:t>
      </w:r>
    </w:p>
    <w:p w14:paraId="3C6CA2AA" w14:textId="77777777" w:rsidR="00916C34" w:rsidRDefault="00000000">
      <w:r>
        <w:t xml:space="preserve">            StatusText.Text = $"Selected tile: {_selectedTileIndex}";</w:t>
      </w:r>
    </w:p>
    <w:p w14:paraId="2EA92E59" w14:textId="77777777" w:rsidR="00916C34" w:rsidRDefault="00000000">
      <w:r>
        <w:t xml:space="preserve">    }</w:t>
      </w:r>
    </w:p>
    <w:p w14:paraId="2B63D6F6" w14:textId="77777777" w:rsidR="00916C34" w:rsidRDefault="00916C34"/>
    <w:p w14:paraId="303A71E9" w14:textId="77777777" w:rsidR="00916C34" w:rsidRDefault="00000000">
      <w:r>
        <w:t xml:space="preserve">    // --------------------------------------------------------------------</w:t>
      </w:r>
    </w:p>
    <w:p w14:paraId="4D30C99E" w14:textId="77777777" w:rsidR="00916C34" w:rsidRDefault="00000000">
      <w:r>
        <w:t xml:space="preserve">    // Viewport rendering</w:t>
      </w:r>
    </w:p>
    <w:p w14:paraId="63B3814C" w14:textId="77777777" w:rsidR="00916C34" w:rsidRDefault="00000000">
      <w:r>
        <w:t xml:space="preserve">    // --------------------------------------------------------------------</w:t>
      </w:r>
    </w:p>
    <w:p w14:paraId="787424B6" w14:textId="77777777" w:rsidR="00916C34" w:rsidRDefault="00000000">
      <w:r>
        <w:t xml:space="preserve">    private void EnsureViewportImageExists()</w:t>
      </w:r>
    </w:p>
    <w:p w14:paraId="1AB14DBC" w14:textId="77777777" w:rsidR="00916C34" w:rsidRDefault="00000000">
      <w:r>
        <w:t xml:space="preserve">    {</w:t>
      </w:r>
    </w:p>
    <w:p w14:paraId="1EFFE344" w14:textId="77777777" w:rsidR="00916C34" w:rsidRDefault="00000000">
      <w:r>
        <w:t xml:space="preserve">        if (_viewportImage != null) return;</w:t>
      </w:r>
    </w:p>
    <w:p w14:paraId="59BE637F" w14:textId="77777777" w:rsidR="00916C34" w:rsidRDefault="00916C34"/>
    <w:p w14:paraId="77FBD706" w14:textId="77777777" w:rsidR="00916C34" w:rsidRDefault="00000000">
      <w:r>
        <w:t xml:space="preserve">        _viewportImage = new Image</w:t>
      </w:r>
    </w:p>
    <w:p w14:paraId="137503DC" w14:textId="77777777" w:rsidR="00916C34" w:rsidRDefault="00000000">
      <w:r>
        <w:t xml:space="preserve">        {</w:t>
      </w:r>
    </w:p>
    <w:p w14:paraId="0B21BA02" w14:textId="77777777" w:rsidR="00916C34" w:rsidRDefault="00000000">
      <w:r>
        <w:t xml:space="preserve">            Stretch = Stretch.None,</w:t>
      </w:r>
    </w:p>
    <w:p w14:paraId="27E9A336" w14:textId="77777777" w:rsidR="00916C34" w:rsidRDefault="00000000">
      <w:r>
        <w:t xml:space="preserve">            SnapsToDevicePixels = true</w:t>
      </w:r>
    </w:p>
    <w:p w14:paraId="49272935" w14:textId="77777777" w:rsidR="00916C34" w:rsidRDefault="00000000">
      <w:r>
        <w:t xml:space="preserve">        };</w:t>
      </w:r>
    </w:p>
    <w:p w14:paraId="7E64A0E1" w14:textId="77777777" w:rsidR="00916C34" w:rsidRDefault="00000000">
      <w:r>
        <w:t xml:space="preserve">        RenderOptions.SetBitmapScalingMode(_viewportImage, BitmapScalingMode.NearestNeighbor);</w:t>
      </w:r>
    </w:p>
    <w:p w14:paraId="757CD4A4" w14:textId="77777777" w:rsidR="00916C34" w:rsidRDefault="00916C34"/>
    <w:p w14:paraId="50F68FFD" w14:textId="77777777" w:rsidR="00916C34" w:rsidRDefault="00000000">
      <w:r>
        <w:t xml:space="preserve">        MapCanvas.Children.Clear();</w:t>
      </w:r>
    </w:p>
    <w:p w14:paraId="1DFEB2DB" w14:textId="77777777" w:rsidR="00916C34" w:rsidRDefault="00000000">
      <w:r>
        <w:t xml:space="preserve">        MapCanvas.Children.Add(_viewportImage);</w:t>
      </w:r>
    </w:p>
    <w:p w14:paraId="4F203C25" w14:textId="77777777" w:rsidR="00916C34" w:rsidRDefault="00916C34"/>
    <w:p w14:paraId="22B04750" w14:textId="77777777" w:rsidR="00916C34" w:rsidRDefault="00000000">
      <w:r>
        <w:t xml:space="preserve">        // If overlays were created earlier, re-add them if they lost their parent.</w:t>
      </w:r>
    </w:p>
    <w:p w14:paraId="5FAC82CE" w14:textId="77777777" w:rsidR="00916C34" w:rsidRDefault="00000000">
      <w:r>
        <w:t xml:space="preserve">        if (_dragGhostShape is not null &amp;&amp; _dragGhostShape.Parent is null)</w:t>
      </w:r>
    </w:p>
    <w:p w14:paraId="78230242" w14:textId="77777777" w:rsidR="00916C34" w:rsidRDefault="00000000">
      <w:r>
        <w:t xml:space="preserve">            MapCanvas.Children.Add(_dragGhostShape);</w:t>
      </w:r>
    </w:p>
    <w:p w14:paraId="721A8D9E" w14:textId="77777777" w:rsidR="00916C34" w:rsidRDefault="00000000">
      <w:r>
        <w:t xml:space="preserve">        if (_dragGhostOutlineShape is not null &amp;&amp; _dragGhostOutlineShape.Parent is null)</w:t>
      </w:r>
    </w:p>
    <w:p w14:paraId="7FB7D91C" w14:textId="77777777" w:rsidR="00916C34" w:rsidRDefault="00000000">
      <w:r>
        <w:t xml:space="preserve">            MapCanvas.Children.Add(_dragGhostOutlineShape);</w:t>
      </w:r>
    </w:p>
    <w:p w14:paraId="4B110AF8" w14:textId="77777777" w:rsidR="00916C34" w:rsidRDefault="00916C34"/>
    <w:p w14:paraId="67DEB969" w14:textId="77777777" w:rsidR="00916C34" w:rsidRDefault="00000000">
      <w:r>
        <w:t xml:space="preserve">    }</w:t>
      </w:r>
    </w:p>
    <w:p w14:paraId="667BF1DF" w14:textId="77777777" w:rsidR="00916C34" w:rsidRDefault="00916C34"/>
    <w:p w14:paraId="3BFAD419" w14:textId="77777777" w:rsidR="00916C34" w:rsidRDefault="00000000">
      <w:r>
        <w:t xml:space="preserve">    private void RequestViewportRender()</w:t>
      </w:r>
    </w:p>
    <w:p w14:paraId="20A7A5FD" w14:textId="77777777" w:rsidR="00916C34" w:rsidRDefault="00000000">
      <w:r>
        <w:t xml:space="preserve">    {</w:t>
      </w:r>
    </w:p>
    <w:p w14:paraId="5A97ABC2" w14:textId="77777777" w:rsidR="00916C34" w:rsidRDefault="00000000">
      <w:r>
        <w:t xml:space="preserve">        if (_currentMap is null) return;</w:t>
      </w:r>
    </w:p>
    <w:p w14:paraId="07A50AF2" w14:textId="77777777" w:rsidR="00916C34" w:rsidRDefault="00000000">
      <w:r>
        <w:t xml:space="preserve">        _renderDebounce.Stop();</w:t>
      </w:r>
    </w:p>
    <w:p w14:paraId="61A194BE" w14:textId="77777777" w:rsidR="00916C34" w:rsidRDefault="00000000">
      <w:r>
        <w:t xml:space="preserve">        _renderDebounce.Start();</w:t>
      </w:r>
    </w:p>
    <w:p w14:paraId="0ED42B06" w14:textId="77777777" w:rsidR="00916C34" w:rsidRDefault="00000000">
      <w:r>
        <w:t xml:space="preserve">    }</w:t>
      </w:r>
    </w:p>
    <w:p w14:paraId="7C832B2A" w14:textId="77777777" w:rsidR="00916C34" w:rsidRDefault="00916C34"/>
    <w:p w14:paraId="4F1BEDFB" w14:textId="77777777" w:rsidR="00916C34" w:rsidRDefault="00000000">
      <w:r>
        <w:t xml:space="preserve">    private void OnScrollChanged(object sender, ScrollChangedEventArgs e)</w:t>
      </w:r>
    </w:p>
    <w:p w14:paraId="7D859C9B" w14:textId="77777777" w:rsidR="00916C34" w:rsidRDefault="00000000">
      <w:r>
        <w:t xml:space="preserve">    {</w:t>
      </w:r>
    </w:p>
    <w:p w14:paraId="09D5F221" w14:textId="77777777" w:rsidR="00916C34" w:rsidRDefault="00000000">
      <w:r>
        <w:t xml:space="preserve">        if (_currentMap is null) return;</w:t>
      </w:r>
    </w:p>
    <w:p w14:paraId="6FB68D5D" w14:textId="77777777" w:rsidR="00916C34" w:rsidRDefault="00000000">
      <w:r>
        <w:t xml:space="preserve">        RequestViewportRender();</w:t>
      </w:r>
    </w:p>
    <w:p w14:paraId="495A1D86" w14:textId="77777777" w:rsidR="00916C34" w:rsidRDefault="00000000">
      <w:r>
        <w:t xml:space="preserve">    }</w:t>
      </w:r>
    </w:p>
    <w:p w14:paraId="212B7785" w14:textId="77777777" w:rsidR="00916C34" w:rsidRDefault="00916C34"/>
    <w:p w14:paraId="1B94FAFE" w14:textId="77777777" w:rsidR="00916C34" w:rsidRDefault="00000000">
      <w:r>
        <w:t xml:space="preserve">    private void RenderViewport()</w:t>
      </w:r>
    </w:p>
    <w:p w14:paraId="3D6D954D" w14:textId="77777777" w:rsidR="00916C34" w:rsidRDefault="00000000">
      <w:r>
        <w:t xml:space="preserve">    {</w:t>
      </w:r>
    </w:p>
    <w:p w14:paraId="30057933" w14:textId="77777777" w:rsidR="00916C34" w:rsidRDefault="00000000">
      <w:r>
        <w:t xml:space="preserve">        var map = _currentMap;</w:t>
      </w:r>
    </w:p>
    <w:p w14:paraId="5D076547" w14:textId="77777777" w:rsidR="00916C34" w:rsidRDefault="00000000">
      <w:r>
        <w:t xml:space="preserve">        if (map is null) return;</w:t>
      </w:r>
    </w:p>
    <w:p w14:paraId="7FC54721" w14:textId="77777777" w:rsidR="00916C34" w:rsidRDefault="00916C34"/>
    <w:p w14:paraId="4E46C43C" w14:textId="77777777" w:rsidR="00916C34" w:rsidRDefault="00000000">
      <w:r>
        <w:t xml:space="preserve">        EnsureViewportImageExists();</w:t>
      </w:r>
    </w:p>
    <w:p w14:paraId="0BE30665" w14:textId="77777777" w:rsidR="00916C34" w:rsidRDefault="00000000">
      <w:r>
        <w:t xml:space="preserve">        EnsureTilesetsCompiled();</w:t>
      </w:r>
    </w:p>
    <w:p w14:paraId="1F7906F1" w14:textId="77777777" w:rsidR="00916C34" w:rsidRDefault="00916C34"/>
    <w:p w14:paraId="010C1283" w14:textId="77777777" w:rsidR="00916C34" w:rsidRDefault="00000000">
      <w:r>
        <w:t xml:space="preserve">        int mapPxW = checked(map.Width * map.TileSize);</w:t>
      </w:r>
    </w:p>
    <w:p w14:paraId="472EDF97" w14:textId="77777777" w:rsidR="00916C34" w:rsidRDefault="00000000">
      <w:r>
        <w:t xml:space="preserve">        int mapPxH = checked(map.Height * map.TileSize);</w:t>
      </w:r>
    </w:p>
    <w:p w14:paraId="6C447FF1" w14:textId="77777777" w:rsidR="00916C34" w:rsidRDefault="00000000">
      <w:r>
        <w:t xml:space="preserve">        MapCanvas.Width = mapPxW;</w:t>
      </w:r>
    </w:p>
    <w:p w14:paraId="1AED2EEC" w14:textId="77777777" w:rsidR="00916C34" w:rsidRDefault="00000000">
      <w:r>
        <w:t xml:space="preserve">        MapCanvas.Height = mapPxH;</w:t>
      </w:r>
    </w:p>
    <w:p w14:paraId="182DDCA4" w14:textId="77777777" w:rsidR="00916C34" w:rsidRDefault="00916C34"/>
    <w:p w14:paraId="32764F4E" w14:textId="77777777" w:rsidR="00916C34" w:rsidRDefault="00000000">
      <w:r>
        <w:t xml:space="preserve">        var bg = GetBackgroundLayer();</w:t>
      </w:r>
    </w:p>
    <w:p w14:paraId="7FCD2100" w14:textId="77777777" w:rsidR="00916C34" w:rsidRDefault="00000000">
      <w:r>
        <w:t xml:space="preserve">        if (bg is null) return;</w:t>
      </w:r>
    </w:p>
    <w:p w14:paraId="7B77E9A5" w14:textId="77777777" w:rsidR="00916C34" w:rsidRDefault="00916C34"/>
    <w:p w14:paraId="424B4777" w14:textId="77777777" w:rsidR="00916C34" w:rsidRDefault="00000000">
      <w:r>
        <w:t xml:space="preserve">        var col = GetCollisionLayer();</w:t>
      </w:r>
    </w:p>
    <w:p w14:paraId="5D01890E" w14:textId="77777777" w:rsidR="00916C34" w:rsidRDefault="00916C34"/>
    <w:p w14:paraId="1EF3BC59" w14:textId="77777777" w:rsidR="00916C34" w:rsidRDefault="00000000">
      <w:r>
        <w:t xml:space="preserve">        double viewLeftWorld = MapScroll.HorizontalOffset / _zoom;</w:t>
      </w:r>
    </w:p>
    <w:p w14:paraId="078D6925" w14:textId="77777777" w:rsidR="00916C34" w:rsidRDefault="00000000">
      <w:r>
        <w:t xml:space="preserve">        double viewTopWorld = MapScroll.VerticalOffset / _zoom;</w:t>
      </w:r>
    </w:p>
    <w:p w14:paraId="57075681" w14:textId="77777777" w:rsidR="00916C34" w:rsidRDefault="00000000">
      <w:r>
        <w:t xml:space="preserve">        double viewWidthWorld = MapScroll.ViewportWidth / _zoom;</w:t>
      </w:r>
    </w:p>
    <w:p w14:paraId="4F8E7731" w14:textId="77777777" w:rsidR="00916C34" w:rsidRDefault="00000000">
      <w:r>
        <w:t xml:space="preserve">        double viewHeightWorld = MapScroll.ViewportHeight / _zoom;</w:t>
      </w:r>
    </w:p>
    <w:p w14:paraId="277F74F5" w14:textId="77777777" w:rsidR="00916C34" w:rsidRDefault="00916C34"/>
    <w:p w14:paraId="5FB6B2E5" w14:textId="77777777" w:rsidR="00916C34" w:rsidRDefault="00000000">
      <w:r>
        <w:t xml:space="preserve">        int pad = map.TileSize * 2;</w:t>
      </w:r>
    </w:p>
    <w:p w14:paraId="7EF9D780" w14:textId="77777777" w:rsidR="00916C34" w:rsidRDefault="00916C34"/>
    <w:p w14:paraId="51CD414F" w14:textId="77777777" w:rsidR="00916C34" w:rsidRDefault="00000000">
      <w:r>
        <w:t xml:space="preserve">        int regionX = ClampToInt(viewLeftWorld) - pad;</w:t>
      </w:r>
    </w:p>
    <w:p w14:paraId="4A4F5E9F" w14:textId="77777777" w:rsidR="00916C34" w:rsidRDefault="00000000">
      <w:r>
        <w:t xml:space="preserve">        int regionY = ClampToInt(viewTopWorld) - pad;</w:t>
      </w:r>
    </w:p>
    <w:p w14:paraId="61EDDB51" w14:textId="77777777" w:rsidR="00916C34" w:rsidRDefault="00000000">
      <w:r>
        <w:t xml:space="preserve">        int regionW = ClampToInt(viewWidthWorld) + pad * 2;</w:t>
      </w:r>
    </w:p>
    <w:p w14:paraId="7D039F4B" w14:textId="77777777" w:rsidR="00916C34" w:rsidRDefault="00000000">
      <w:r>
        <w:t xml:space="preserve">        int regionH = ClampToInt(viewHeightWorld) + pad * 2;</w:t>
      </w:r>
    </w:p>
    <w:p w14:paraId="0F02FD88" w14:textId="77777777" w:rsidR="00916C34" w:rsidRDefault="00916C34"/>
    <w:p w14:paraId="00C4F27F" w14:textId="77777777" w:rsidR="00916C34" w:rsidRDefault="00000000">
      <w:r>
        <w:t xml:space="preserve">        if (regionX &lt; 0) regionX = 0;</w:t>
      </w:r>
    </w:p>
    <w:p w14:paraId="1E97AC6F" w14:textId="77777777" w:rsidR="00916C34" w:rsidRDefault="00000000">
      <w:r>
        <w:t xml:space="preserve">        if (regionY &lt; 0) regionY = 0;</w:t>
      </w:r>
    </w:p>
    <w:p w14:paraId="3BBEDDF1" w14:textId="77777777" w:rsidR="00916C34" w:rsidRDefault="00000000">
      <w:r>
        <w:t xml:space="preserve">        if (regionX + regionW &gt; mapPxW) regionW = mapPxW - regionX;</w:t>
      </w:r>
    </w:p>
    <w:p w14:paraId="24552DB2" w14:textId="77777777" w:rsidR="00916C34" w:rsidRDefault="00000000">
      <w:r>
        <w:t xml:space="preserve">        if (regionY + regionH &gt; mapPxH) regionH = mapPxH - regionY;</w:t>
      </w:r>
    </w:p>
    <w:p w14:paraId="72C6DE3A" w14:textId="77777777" w:rsidR="00916C34" w:rsidRDefault="00916C34"/>
    <w:p w14:paraId="52484BBC" w14:textId="77777777" w:rsidR="00916C34" w:rsidRDefault="00000000">
      <w:r>
        <w:t xml:space="preserve">        if (regionW &lt;= 1 || regionH &lt;= 1) return;</w:t>
      </w:r>
    </w:p>
    <w:p w14:paraId="3A8E3E18" w14:textId="77777777" w:rsidR="00916C34" w:rsidRDefault="00916C34"/>
    <w:p w14:paraId="7DF0ED8A" w14:textId="77777777" w:rsidR="00916C34" w:rsidRDefault="00000000">
      <w:r>
        <w:t xml:space="preserve">        int startTileX = regionX / map.TileSize;</w:t>
      </w:r>
    </w:p>
    <w:p w14:paraId="1ED5CAA2" w14:textId="77777777" w:rsidR="00916C34" w:rsidRDefault="00000000">
      <w:r>
        <w:t xml:space="preserve">        int startTileY = regionY / map.TileSize;</w:t>
      </w:r>
    </w:p>
    <w:p w14:paraId="0ACB7A4D" w14:textId="77777777" w:rsidR="00916C34" w:rsidRDefault="00000000">
      <w:r>
        <w:t xml:space="preserve">        int endTileX = (regionX + regionW + map.TileSize - 1) / map.TileSize;</w:t>
      </w:r>
    </w:p>
    <w:p w14:paraId="3B1FA075" w14:textId="77777777" w:rsidR="00916C34" w:rsidRDefault="00000000">
      <w:r>
        <w:t xml:space="preserve">        int endTileY = (regionY + regionH + map.TileSize - 1) / map.TileSize;</w:t>
      </w:r>
    </w:p>
    <w:p w14:paraId="475B8318" w14:textId="77777777" w:rsidR="00916C34" w:rsidRDefault="00916C34"/>
    <w:p w14:paraId="1CC0FA5A" w14:textId="77777777" w:rsidR="00916C34" w:rsidRDefault="00000000">
      <w:r>
        <w:t xml:space="preserve">        startTileX = Math.Max(0, startTileX);</w:t>
      </w:r>
    </w:p>
    <w:p w14:paraId="3250FEE0" w14:textId="77777777" w:rsidR="00916C34" w:rsidRDefault="00000000">
      <w:r>
        <w:t xml:space="preserve">        startTileY = Math.Max(0, startTileY);</w:t>
      </w:r>
    </w:p>
    <w:p w14:paraId="684EA958" w14:textId="77777777" w:rsidR="00916C34" w:rsidRDefault="00000000">
      <w:r>
        <w:t xml:space="preserve">        endTileX = Math.Min(map.Width, endTileX);</w:t>
      </w:r>
    </w:p>
    <w:p w14:paraId="2CC38A3C" w14:textId="77777777" w:rsidR="00916C34" w:rsidRDefault="00000000">
      <w:r>
        <w:t xml:space="preserve">        endTileY = Math.Min(map.Height, endTileY);</w:t>
      </w:r>
    </w:p>
    <w:p w14:paraId="649ADD89" w14:textId="77777777" w:rsidR="00916C34" w:rsidRDefault="00916C34"/>
    <w:p w14:paraId="2431C463" w14:textId="77777777" w:rsidR="00916C34" w:rsidRDefault="00000000">
      <w:r>
        <w:t xml:space="preserve">        var visual = new DrawingVisual();</w:t>
      </w:r>
    </w:p>
    <w:p w14:paraId="2447C7DC" w14:textId="77777777" w:rsidR="00916C34" w:rsidRDefault="00000000">
      <w:r>
        <w:t xml:space="preserve">        using (var dc = visual.RenderOpen())</w:t>
      </w:r>
    </w:p>
    <w:p w14:paraId="70CAF7BE" w14:textId="77777777" w:rsidR="00916C34" w:rsidRDefault="00000000">
      <w:r>
        <w:t xml:space="preserve">        {</w:t>
      </w:r>
    </w:p>
    <w:p w14:paraId="358F3666" w14:textId="77777777" w:rsidR="00916C34" w:rsidRDefault="00000000">
      <w:r>
        <w:t xml:space="preserve">            dc.DrawRectangle(Brushes.White, null, new Rect(0, 0, regionW, regionH));</w:t>
      </w:r>
    </w:p>
    <w:p w14:paraId="5226C2FE" w14:textId="77777777" w:rsidR="00916C34" w:rsidRDefault="00916C34"/>
    <w:p w14:paraId="34135F3E" w14:textId="77777777" w:rsidR="00916C34" w:rsidRDefault="00000000">
      <w:r>
        <w:t xml:space="preserve">            for (int ty = startTileY; ty &lt; endTileY; ty++)</w:t>
      </w:r>
    </w:p>
    <w:p w14:paraId="6639A69C" w14:textId="77777777" w:rsidR="00916C34" w:rsidRDefault="00000000">
      <w:r>
        <w:t xml:space="preserve">            for (int tx = startTileX; tx &lt; endTileX; tx++)</w:t>
      </w:r>
    </w:p>
    <w:p w14:paraId="4CB9ADC0" w14:textId="77777777" w:rsidR="00916C34" w:rsidRDefault="00000000">
      <w:r>
        <w:t xml:space="preserve">            {</w:t>
      </w:r>
    </w:p>
    <w:p w14:paraId="0A4B7AFE" w14:textId="77777777" w:rsidR="00916C34" w:rsidRDefault="00000000">
      <w:r>
        <w:t xml:space="preserve">                int idx = ty * map.Width + tx;</w:t>
      </w:r>
    </w:p>
    <w:p w14:paraId="0CBA0664" w14:textId="77777777" w:rsidR="00916C34" w:rsidRDefault="00000000">
      <w:r>
        <w:t xml:space="preserve">                </w:t>
      </w:r>
      <w:r>
        <w:rPr>
          <w:lang w:val="fr-FR"/>
        </w:rPr>
        <w:t>int t = bg.Tiles[idx];</w:t>
      </w:r>
    </w:p>
    <w:p w14:paraId="5793F2EF" w14:textId="77777777" w:rsidR="00916C34" w:rsidRDefault="00000000">
      <w:r>
        <w:rPr>
          <w:lang w:val="fr-FR"/>
        </w:rPr>
        <w:t xml:space="preserve">                </w:t>
      </w:r>
      <w:r>
        <w:t>if (t &lt; 0) continue;</w:t>
      </w:r>
    </w:p>
    <w:p w14:paraId="61DB9509" w14:textId="77777777" w:rsidR="00916C34" w:rsidRDefault="00916C34"/>
    <w:p w14:paraId="3FF16EC9" w14:textId="77777777" w:rsidR="00916C34" w:rsidRDefault="00000000">
      <w:r>
        <w:t xml:space="preserve">                var ts = FindRuntimeForGlobalTile(t);</w:t>
      </w:r>
    </w:p>
    <w:p w14:paraId="2C33D9CE" w14:textId="77777777" w:rsidR="00916C34" w:rsidRDefault="00000000">
      <w:r>
        <w:t xml:space="preserve">                if (ts is null) continue;</w:t>
      </w:r>
    </w:p>
    <w:p w14:paraId="5C3783EF" w14:textId="77777777" w:rsidR="00916C34" w:rsidRDefault="00916C34"/>
    <w:p w14:paraId="58CD4855" w14:textId="77777777" w:rsidR="00916C34" w:rsidRDefault="00000000">
      <w:r>
        <w:t xml:space="preserve">                if (!ts.IsLoaded || ts.Bitmap is null || ts.CropCache is null || ts.TileCount &lt;= 0)</w:t>
      </w:r>
    </w:p>
    <w:p w14:paraId="565CBCEB" w14:textId="77777777" w:rsidR="00916C34" w:rsidRDefault="00000000">
      <w:r>
        <w:t xml:space="preserve">                    continue;</w:t>
      </w:r>
    </w:p>
    <w:p w14:paraId="3EC86D9F" w14:textId="77777777" w:rsidR="00916C34" w:rsidRDefault="00916C34"/>
    <w:p w14:paraId="2A2235F8" w14:textId="77777777" w:rsidR="00916C34" w:rsidRDefault="00000000">
      <w:r>
        <w:t xml:space="preserve">                int local = GetLocalIndex(ts, t);</w:t>
      </w:r>
    </w:p>
    <w:p w14:paraId="7D7D3053" w14:textId="77777777" w:rsidR="00916C34" w:rsidRDefault="00000000">
      <w:r>
        <w:t xml:space="preserve">                if (local &lt; 0 || local &gt;= ts.TileCount) continue;</w:t>
      </w:r>
    </w:p>
    <w:p w14:paraId="46B3DA10" w14:textId="77777777" w:rsidR="00916C34" w:rsidRDefault="00916C34"/>
    <w:p w14:paraId="7CC15FAA" w14:textId="77777777" w:rsidR="00916C34" w:rsidRDefault="00000000">
      <w:r>
        <w:t xml:space="preserve">                var crop = ts.CropCache.GetOrAdd(local, tileIndex =&gt;</w:t>
      </w:r>
    </w:p>
    <w:p w14:paraId="21800461" w14:textId="77777777" w:rsidR="00916C34" w:rsidRDefault="00000000">
      <w:r>
        <w:t xml:space="preserve">                {</w:t>
      </w:r>
    </w:p>
    <w:p w14:paraId="4734CE63" w14:textId="77777777" w:rsidR="00916C34" w:rsidRDefault="00000000">
      <w:r>
        <w:t xml:space="preserve">                    int cx = ts.TilesAcross &gt; 0 ? (tileIndex % ts.TilesAcross) : 0;</w:t>
      </w:r>
    </w:p>
    <w:p w14:paraId="4FDE7AF0" w14:textId="77777777" w:rsidR="00916C34" w:rsidRDefault="00000000">
      <w:r>
        <w:t xml:space="preserve">                    int cy = ts.TilesAcross &gt; 0 ? (tileIndex / ts.TilesAcross) : 0;</w:t>
      </w:r>
    </w:p>
    <w:p w14:paraId="251F3443" w14:textId="77777777" w:rsidR="00916C34" w:rsidRDefault="00916C34"/>
    <w:p w14:paraId="3924B778" w14:textId="77777777" w:rsidR="00916C34" w:rsidRDefault="00000000">
      <w:r>
        <w:t xml:space="preserve">                    int px = ts.Margin + cx * (ts.TileW + ts.Spacing);</w:t>
      </w:r>
    </w:p>
    <w:p w14:paraId="509F5B39" w14:textId="77777777" w:rsidR="00916C34" w:rsidRDefault="00000000">
      <w:r>
        <w:t xml:space="preserve">                    int py = ts.Margin + cy * (ts.TileH + ts.Spacing);</w:t>
      </w:r>
    </w:p>
    <w:p w14:paraId="0C7B7160" w14:textId="77777777" w:rsidR="00916C34" w:rsidRDefault="00916C34"/>
    <w:p w14:paraId="76B93747" w14:textId="77777777" w:rsidR="00916C34" w:rsidRDefault="00000000">
      <w:r>
        <w:t xml:space="preserve">                    if (px + ts.TileW &gt; ts.Bitmap.PixelWidth || py + ts.TileH &gt; ts.Bitmap.PixelHeight)</w:t>
      </w:r>
    </w:p>
    <w:p w14:paraId="3A8AA2F8" w14:textId="77777777" w:rsidR="00916C34" w:rsidRDefault="00000000">
      <w:r>
        <w:t xml:space="preserve">                    {</w:t>
      </w:r>
    </w:p>
    <w:p w14:paraId="739AC774" w14:textId="77777777" w:rsidR="00916C34" w:rsidRDefault="00000000">
      <w:r>
        <w:t xml:space="preserve">                        var dummy = new CroppedBitmap(ts.Bitmap, new Int32Rect(0, 0, 1, 1));</w:t>
      </w:r>
    </w:p>
    <w:p w14:paraId="13E2924C" w14:textId="77777777" w:rsidR="00916C34" w:rsidRDefault="00000000">
      <w:r>
        <w:t xml:space="preserve">                        dummy.Freeze();</w:t>
      </w:r>
    </w:p>
    <w:p w14:paraId="76132979" w14:textId="77777777" w:rsidR="00916C34" w:rsidRDefault="00000000">
      <w:r>
        <w:t xml:space="preserve">                        return dummy;</w:t>
      </w:r>
    </w:p>
    <w:p w14:paraId="582B0C2E" w14:textId="77777777" w:rsidR="00916C34" w:rsidRDefault="00000000">
      <w:r>
        <w:t xml:space="preserve">                    }</w:t>
      </w:r>
    </w:p>
    <w:p w14:paraId="067F190E" w14:textId="77777777" w:rsidR="00916C34" w:rsidRDefault="00916C34"/>
    <w:p w14:paraId="54F0E77B" w14:textId="77777777" w:rsidR="00916C34" w:rsidRDefault="00000000">
      <w:r>
        <w:t xml:space="preserve">                    var cb = new CroppedBitmap(ts.Bitmap, new Int32Rect(px, py, ts.TileW, ts.TileH));</w:t>
      </w:r>
    </w:p>
    <w:p w14:paraId="38ED38C5" w14:textId="77777777" w:rsidR="00916C34" w:rsidRDefault="00000000">
      <w:r>
        <w:t xml:space="preserve">                    cb.Freeze();</w:t>
      </w:r>
    </w:p>
    <w:p w14:paraId="7FA7A44C" w14:textId="77777777" w:rsidR="00916C34" w:rsidRDefault="00000000">
      <w:r>
        <w:t xml:space="preserve">                    return cb;</w:t>
      </w:r>
    </w:p>
    <w:p w14:paraId="5D56E36E" w14:textId="77777777" w:rsidR="00916C34" w:rsidRDefault="00000000">
      <w:r>
        <w:t xml:space="preserve">                });</w:t>
      </w:r>
    </w:p>
    <w:p w14:paraId="695FDB7C" w14:textId="77777777" w:rsidR="00916C34" w:rsidRDefault="00916C34"/>
    <w:p w14:paraId="1D740CCD" w14:textId="77777777" w:rsidR="00916C34" w:rsidRDefault="00000000">
      <w:r>
        <w:t xml:space="preserve">                double drawX = tx * map.TileSize - regionX;</w:t>
      </w:r>
    </w:p>
    <w:p w14:paraId="081BC568" w14:textId="77777777" w:rsidR="00916C34" w:rsidRDefault="00000000">
      <w:r>
        <w:t xml:space="preserve">                double drawY = ty * map.TileSize - regionY;</w:t>
      </w:r>
    </w:p>
    <w:p w14:paraId="2C70CB59" w14:textId="77777777" w:rsidR="00916C34" w:rsidRDefault="00916C34"/>
    <w:p w14:paraId="7E35E161" w14:textId="77777777" w:rsidR="00916C34" w:rsidRDefault="00000000">
      <w:r>
        <w:t xml:space="preserve">                dc.DrawImage(crop, new Rect(drawX, drawY, map.TileSize, map.TileSize));</w:t>
      </w:r>
    </w:p>
    <w:p w14:paraId="74145473" w14:textId="77777777" w:rsidR="00916C34" w:rsidRDefault="00000000">
      <w:r>
        <w:t xml:space="preserve">            }</w:t>
      </w:r>
    </w:p>
    <w:p w14:paraId="4AF8B6B0" w14:textId="77777777" w:rsidR="00916C34" w:rsidRDefault="00916C34"/>
    <w:p w14:paraId="428561F8" w14:textId="77777777" w:rsidR="00916C34" w:rsidRDefault="00000000">
      <w:r>
        <w:t xml:space="preserve">            if (_showCollisionOverlay &amp;&amp; col is not null &amp;&amp; col.Tiles.Length == map.Width * map.Height)</w:t>
      </w:r>
    </w:p>
    <w:p w14:paraId="120C2D61" w14:textId="77777777" w:rsidR="00916C34" w:rsidRDefault="00000000">
      <w:r>
        <w:t xml:space="preserve">            {</w:t>
      </w:r>
    </w:p>
    <w:p w14:paraId="7835A43F" w14:textId="77777777" w:rsidR="00916C34" w:rsidRDefault="00000000">
      <w:r>
        <w:t xml:space="preserve">                var brush = new SolidColorBrush(Color.FromArgb(110, 255, 0, 0));</w:t>
      </w:r>
    </w:p>
    <w:p w14:paraId="3CEB0610" w14:textId="77777777" w:rsidR="00916C34" w:rsidRDefault="00000000">
      <w:r>
        <w:t xml:space="preserve">                brush.Freeze();</w:t>
      </w:r>
    </w:p>
    <w:p w14:paraId="1F547359" w14:textId="77777777" w:rsidR="00916C34" w:rsidRDefault="00916C34"/>
    <w:p w14:paraId="05D9E784" w14:textId="77777777" w:rsidR="00916C34" w:rsidRDefault="00000000">
      <w:r>
        <w:t xml:space="preserve">                for (int ty = startTileY; ty &lt; endTileY; ty++)</w:t>
      </w:r>
    </w:p>
    <w:p w14:paraId="13935FB0" w14:textId="77777777" w:rsidR="00916C34" w:rsidRDefault="00000000">
      <w:r>
        <w:t xml:space="preserve">                for (int tx = startTileX; tx &lt; endTileX; tx++)</w:t>
      </w:r>
    </w:p>
    <w:p w14:paraId="17CAA746" w14:textId="77777777" w:rsidR="00916C34" w:rsidRDefault="00000000">
      <w:r>
        <w:t xml:space="preserve">                {</w:t>
      </w:r>
    </w:p>
    <w:p w14:paraId="547FF515" w14:textId="77777777" w:rsidR="00916C34" w:rsidRDefault="00000000">
      <w:r>
        <w:t xml:space="preserve">                    int idx = ty * map.Width + tx;</w:t>
      </w:r>
    </w:p>
    <w:p w14:paraId="4BE9F980" w14:textId="77777777" w:rsidR="00916C34" w:rsidRDefault="00000000">
      <w:r>
        <w:t xml:space="preserve">                    if (idx &lt; 0 || idx &gt;= col.Tiles.Length) continue;</w:t>
      </w:r>
    </w:p>
    <w:p w14:paraId="6A15794A" w14:textId="77777777" w:rsidR="00916C34" w:rsidRDefault="00916C34"/>
    <w:p w14:paraId="54DB0B43" w14:textId="77777777" w:rsidR="00916C34" w:rsidRDefault="00000000">
      <w:r>
        <w:t xml:space="preserve">                    if (col.Tiles[idx] != 0)</w:t>
      </w:r>
    </w:p>
    <w:p w14:paraId="724BDB15" w14:textId="77777777" w:rsidR="00916C34" w:rsidRDefault="00000000">
      <w:r>
        <w:t xml:space="preserve">                    {</w:t>
      </w:r>
    </w:p>
    <w:p w14:paraId="6320BB59" w14:textId="77777777" w:rsidR="00916C34" w:rsidRDefault="00000000">
      <w:r>
        <w:t xml:space="preserve">                        double drawX = tx * map.TileSize - regionX;</w:t>
      </w:r>
    </w:p>
    <w:p w14:paraId="79C035F2" w14:textId="77777777" w:rsidR="00916C34" w:rsidRDefault="00000000">
      <w:r>
        <w:t xml:space="preserve">                        double drawY = ty * map.TileSize - regionY;</w:t>
      </w:r>
    </w:p>
    <w:p w14:paraId="5DE28557" w14:textId="77777777" w:rsidR="00916C34" w:rsidRDefault="00000000">
      <w:r>
        <w:t xml:space="preserve">                        dc.DrawRectangle(brush, null, new Rect(drawX, drawY, map.TileSize, map.TileSize));</w:t>
      </w:r>
    </w:p>
    <w:p w14:paraId="56224155" w14:textId="77777777" w:rsidR="00916C34" w:rsidRDefault="00000000">
      <w:r>
        <w:t xml:space="preserve">                    }</w:t>
      </w:r>
    </w:p>
    <w:p w14:paraId="7B3134D7" w14:textId="77777777" w:rsidR="00916C34" w:rsidRDefault="00000000">
      <w:r>
        <w:t xml:space="preserve">                }</w:t>
      </w:r>
    </w:p>
    <w:p w14:paraId="29C50994" w14:textId="77777777" w:rsidR="00916C34" w:rsidRDefault="00000000">
      <w:r>
        <w:t xml:space="preserve">            }</w:t>
      </w:r>
    </w:p>
    <w:p w14:paraId="070D34C8" w14:textId="77777777" w:rsidR="00916C34" w:rsidRDefault="00916C34"/>
    <w:p w14:paraId="20AE911C" w14:textId="77777777" w:rsidR="00916C34" w:rsidRDefault="00000000">
      <w:r>
        <w:t xml:space="preserve">            if (_showEventsOverlay &amp;&amp; map.Events is not null &amp;&amp; map.Events.Count &gt; 0)</w:t>
      </w:r>
    </w:p>
    <w:p w14:paraId="64019857" w14:textId="77777777" w:rsidR="00916C34" w:rsidRDefault="00000000">
      <w:r>
        <w:t xml:space="preserve">            {</w:t>
      </w:r>
    </w:p>
    <w:p w14:paraId="2C3E3226" w14:textId="77777777" w:rsidR="00916C34" w:rsidRDefault="00000000">
      <w:r>
        <w:t xml:space="preserve">                var triggerFill = new SolidColorBrush(Color.FromArgb(220, 255, 215, 0));</w:t>
      </w:r>
    </w:p>
    <w:p w14:paraId="6916AEE6" w14:textId="77777777" w:rsidR="00916C34" w:rsidRDefault="00000000">
      <w:r>
        <w:t xml:space="preserve">                triggerFill.Freeze();</w:t>
      </w:r>
    </w:p>
    <w:p w14:paraId="26409841" w14:textId="77777777" w:rsidR="00916C34" w:rsidRDefault="00916C34"/>
    <w:p w14:paraId="171DC245" w14:textId="77777777" w:rsidR="00916C34" w:rsidRDefault="00000000">
      <w:r>
        <w:t xml:space="preserve">                var npcFill = new SolidColorBrush(Color.FromArgb(220, 80, 170, 255));</w:t>
      </w:r>
    </w:p>
    <w:p w14:paraId="6BB27D92" w14:textId="77777777" w:rsidR="00916C34" w:rsidRDefault="00000000">
      <w:r>
        <w:t xml:space="preserve">                npcFill.Freeze();</w:t>
      </w:r>
    </w:p>
    <w:p w14:paraId="39884632" w14:textId="77777777" w:rsidR="00916C34" w:rsidRDefault="00916C34"/>
    <w:p w14:paraId="3BF9C541" w14:textId="77777777" w:rsidR="00916C34" w:rsidRDefault="00000000">
      <w:r>
        <w:t xml:space="preserve">                var warpFill = new SolidColorBrush(Color.FromArgb(220, 190, 90, 255));</w:t>
      </w:r>
    </w:p>
    <w:p w14:paraId="78112753" w14:textId="77777777" w:rsidR="00916C34" w:rsidRDefault="00000000">
      <w:r>
        <w:t xml:space="preserve">                warpFill.Freeze();</w:t>
      </w:r>
    </w:p>
    <w:p w14:paraId="451E9DC1" w14:textId="77777777" w:rsidR="00916C34" w:rsidRDefault="00916C34"/>
    <w:p w14:paraId="4296BFAB" w14:textId="77777777" w:rsidR="00916C34" w:rsidRDefault="00000000">
      <w:r>
        <w:t xml:space="preserve">                var outlinePen = new Pen(new SolidColorBrush(Color.FromArgb(255, 10, 10, 10)), 1);</w:t>
      </w:r>
    </w:p>
    <w:p w14:paraId="2C43D2B2" w14:textId="77777777" w:rsidR="00916C34" w:rsidRDefault="00000000">
      <w:r>
        <w:t xml:space="preserve">                outlinePen.Freeze();</w:t>
      </w:r>
    </w:p>
    <w:p w14:paraId="40F6CCC2" w14:textId="77777777" w:rsidR="00916C34" w:rsidRDefault="00916C34"/>
    <w:p w14:paraId="5719FD00" w14:textId="77777777" w:rsidR="00916C34" w:rsidRDefault="00000000">
      <w:r>
        <w:t xml:space="preserve">                var selPen = new Pen(Brushes.White, 2);</w:t>
      </w:r>
    </w:p>
    <w:p w14:paraId="1B0BD0A1" w14:textId="77777777" w:rsidR="00916C34" w:rsidRDefault="00000000">
      <w:r>
        <w:t xml:space="preserve">                selPen.Freeze();</w:t>
      </w:r>
    </w:p>
    <w:p w14:paraId="2F4F6BFC" w14:textId="77777777" w:rsidR="00916C34" w:rsidRDefault="00916C34"/>
    <w:p w14:paraId="14EE5E91" w14:textId="77777777" w:rsidR="00916C34" w:rsidRDefault="00000000">
      <w:r>
        <w:t xml:space="preserve">                foreach (var ev in map.Events)</w:t>
      </w:r>
    </w:p>
    <w:p w14:paraId="17AEA71C" w14:textId="77777777" w:rsidR="00916C34" w:rsidRDefault="00000000">
      <w:r>
        <w:t xml:space="preserve">                {</w:t>
      </w:r>
    </w:p>
    <w:p w14:paraId="224DAD1F" w14:textId="77777777" w:rsidR="00916C34" w:rsidRDefault="00000000">
      <w:r>
        <w:t xml:space="preserve">                    if (ev.X &lt; startTileX || ev.X &gt;= endTileX || ev.Y &lt; startTileY || ev.Y &gt;= endTileY)</w:t>
      </w:r>
    </w:p>
    <w:p w14:paraId="18F750D6" w14:textId="77777777" w:rsidR="00916C34" w:rsidRDefault="00000000">
      <w:r>
        <w:t xml:space="preserve">                        continue;</w:t>
      </w:r>
    </w:p>
    <w:p w14:paraId="62E4DBA9" w14:textId="77777777" w:rsidR="00916C34" w:rsidRDefault="00916C34"/>
    <w:p w14:paraId="00CBCBE6" w14:textId="77777777" w:rsidR="00916C34" w:rsidRDefault="00000000">
      <w:r>
        <w:t xml:space="preserve">                    double tileLeft = ev.X * map.TileSize - regionX;</w:t>
      </w:r>
    </w:p>
    <w:p w14:paraId="2559E071" w14:textId="77777777" w:rsidR="00916C34" w:rsidRDefault="00000000">
      <w:r>
        <w:t xml:space="preserve">                    double tileTop = ev.Y * map.TileSize - regionY;</w:t>
      </w:r>
    </w:p>
    <w:p w14:paraId="04041723" w14:textId="77777777" w:rsidR="00916C34" w:rsidRDefault="00916C34"/>
    <w:p w14:paraId="2BF84EA7" w14:textId="77777777" w:rsidR="00916C34" w:rsidRDefault="00000000">
      <w:r>
        <w:t xml:space="preserve">                    bool isSelected = !string.IsNullOrWhiteSpace(_selectedEventId) &amp;&amp; ev.EventId == _selectedEventId;</w:t>
      </w:r>
    </w:p>
    <w:p w14:paraId="6FEE2FF3" w14:textId="77777777" w:rsidR="00916C34" w:rsidRDefault="00000000">
      <w:r>
        <w:t xml:space="preserve">                    var type = (ev.Type ?? "").Trim();</w:t>
      </w:r>
    </w:p>
    <w:p w14:paraId="1FB26637" w14:textId="77777777" w:rsidR="00916C34" w:rsidRDefault="00916C34"/>
    <w:p w14:paraId="1A0821A0" w14:textId="77777777" w:rsidR="00916C34" w:rsidRDefault="00000000">
      <w:r>
        <w:t xml:space="preserve">                    if (string.Equals(type, "NPC", StringComparison.OrdinalIgnoreCase))</w:t>
      </w:r>
    </w:p>
    <w:p w14:paraId="44FEC234" w14:textId="77777777" w:rsidR="00916C34" w:rsidRDefault="00000000">
      <w:r>
        <w:t xml:space="preserve">                    {</w:t>
      </w:r>
    </w:p>
    <w:p w14:paraId="7C6D1EE0" w14:textId="77777777" w:rsidR="00916C34" w:rsidRDefault="00000000">
      <w:r>
        <w:t xml:space="preserve">                        var center = new Point(tileLeft + map.TileSize / 2.0, tileTop + map.TileSize / 2.0);</w:t>
      </w:r>
    </w:p>
    <w:p w14:paraId="01467D5A" w14:textId="77777777" w:rsidR="00916C34" w:rsidRDefault="00000000">
      <w:r>
        <w:t xml:space="preserve">                        double r = map.TileSize * 0.22;</w:t>
      </w:r>
    </w:p>
    <w:p w14:paraId="0843907C" w14:textId="77777777" w:rsidR="00916C34" w:rsidRDefault="00916C34"/>
    <w:p w14:paraId="230A8DA9" w14:textId="77777777" w:rsidR="00916C34" w:rsidRDefault="00000000">
      <w:r>
        <w:t xml:space="preserve">                        dc.DrawEllipse(npcFill, outlinePen, center, r, r);</w:t>
      </w:r>
    </w:p>
    <w:p w14:paraId="66E95C9A" w14:textId="77777777" w:rsidR="00916C34" w:rsidRDefault="00916C34"/>
    <w:p w14:paraId="21927E17" w14:textId="77777777" w:rsidR="00916C34" w:rsidRDefault="00000000">
      <w:r>
        <w:t xml:space="preserve">                        if (isSelected)</w:t>
      </w:r>
    </w:p>
    <w:p w14:paraId="0BFBF700" w14:textId="77777777" w:rsidR="00916C34" w:rsidRDefault="00000000">
      <w:r>
        <w:t xml:space="preserve">                            dc.DrawRectangle(null, selPen, new Rect(tileLeft + 1, tileTop + 1, map.TileSize - 2, map.TileSize - 2));</w:t>
      </w:r>
    </w:p>
    <w:p w14:paraId="5C3F68C8" w14:textId="77777777" w:rsidR="00916C34" w:rsidRDefault="00000000">
      <w:r>
        <w:t xml:space="preserve">                    }</w:t>
      </w:r>
    </w:p>
    <w:p w14:paraId="07A399D3" w14:textId="77777777" w:rsidR="00916C34" w:rsidRDefault="00000000">
      <w:r>
        <w:t xml:space="preserve">                    else if (string.Equals(type, "Warp", StringComparison.OrdinalIgnoreCase))</w:t>
      </w:r>
    </w:p>
    <w:p w14:paraId="2A50ECF9" w14:textId="77777777" w:rsidR="00916C34" w:rsidRDefault="00000000">
      <w:r>
        <w:t xml:space="preserve">                    {</w:t>
      </w:r>
    </w:p>
    <w:p w14:paraId="7D9FE492" w14:textId="77777777" w:rsidR="00916C34" w:rsidRDefault="00000000">
      <w:r>
        <w:t xml:space="preserve">                        var cx = tileLeft + map.TileSize / 2.0;</w:t>
      </w:r>
    </w:p>
    <w:p w14:paraId="7A10A641" w14:textId="77777777" w:rsidR="00916C34" w:rsidRDefault="00000000">
      <w:r>
        <w:t xml:space="preserve">                        var cy = tileTop + map.TileSize / 2.0;</w:t>
      </w:r>
    </w:p>
    <w:p w14:paraId="6BC6F722" w14:textId="77777777" w:rsidR="00916C34" w:rsidRDefault="00000000">
      <w:r>
        <w:t xml:space="preserve">                        double r = map.TileSize * 0.24;</w:t>
      </w:r>
    </w:p>
    <w:p w14:paraId="4B03C65E" w14:textId="77777777" w:rsidR="00916C34" w:rsidRDefault="00916C34"/>
    <w:p w14:paraId="6ADDD717" w14:textId="77777777" w:rsidR="00916C34" w:rsidRDefault="00000000">
      <w:r>
        <w:t xml:space="preserve">                        var geo = new StreamGeometry();</w:t>
      </w:r>
    </w:p>
    <w:p w14:paraId="5B91907B" w14:textId="77777777" w:rsidR="00916C34" w:rsidRDefault="00000000">
      <w:r>
        <w:t xml:space="preserve">                        using (var g = geo.Open())</w:t>
      </w:r>
    </w:p>
    <w:p w14:paraId="7A6093B9" w14:textId="77777777" w:rsidR="00916C34" w:rsidRDefault="00000000">
      <w:r>
        <w:t xml:space="preserve">                        {</w:t>
      </w:r>
    </w:p>
    <w:p w14:paraId="661026A0" w14:textId="77777777" w:rsidR="00916C34" w:rsidRDefault="00000000">
      <w:r>
        <w:t xml:space="preserve">                            g.BeginFigure(new Point(cx, cy - r), isFilled: true, isClosed: true);</w:t>
      </w:r>
    </w:p>
    <w:p w14:paraId="14A6C33C" w14:textId="77777777" w:rsidR="00916C34" w:rsidRDefault="00000000">
      <w:r>
        <w:t xml:space="preserve">                            g.LineTo(new Point(cx + r, cy), isStroked: true, isSmoothJoin: false);</w:t>
      </w:r>
    </w:p>
    <w:p w14:paraId="5C9C98FB" w14:textId="77777777" w:rsidR="00916C34" w:rsidRDefault="00000000">
      <w:r>
        <w:t xml:space="preserve">                            g.LineTo(new Point(cx, cy + r), isStroked: true, isSmoothJoin: false);</w:t>
      </w:r>
    </w:p>
    <w:p w14:paraId="7EA5BA42" w14:textId="77777777" w:rsidR="00916C34" w:rsidRDefault="00000000">
      <w:r>
        <w:t xml:space="preserve">                            g.LineTo(new Point(cx - r, cy), isStroked: true, isSmoothJoin: false);</w:t>
      </w:r>
    </w:p>
    <w:p w14:paraId="36E77774" w14:textId="77777777" w:rsidR="00916C34" w:rsidRDefault="00000000">
      <w:r>
        <w:t xml:space="preserve">                        }</w:t>
      </w:r>
    </w:p>
    <w:p w14:paraId="68DE722F" w14:textId="77777777" w:rsidR="00916C34" w:rsidRDefault="00000000">
      <w:r>
        <w:t xml:space="preserve">                        geo.Freeze();</w:t>
      </w:r>
    </w:p>
    <w:p w14:paraId="38CF5522" w14:textId="77777777" w:rsidR="00916C34" w:rsidRDefault="00916C34"/>
    <w:p w14:paraId="0501CDF3" w14:textId="77777777" w:rsidR="00916C34" w:rsidRDefault="00000000">
      <w:r>
        <w:t xml:space="preserve">                        dc.DrawGeometry(warpFill, outlinePen, geo);</w:t>
      </w:r>
    </w:p>
    <w:p w14:paraId="31469987" w14:textId="77777777" w:rsidR="00916C34" w:rsidRDefault="00916C34"/>
    <w:p w14:paraId="7C7C96FF" w14:textId="77777777" w:rsidR="00916C34" w:rsidRDefault="00000000">
      <w:r>
        <w:t xml:space="preserve">                        if (isSelected)</w:t>
      </w:r>
    </w:p>
    <w:p w14:paraId="52B9B55D" w14:textId="77777777" w:rsidR="00916C34" w:rsidRDefault="00000000">
      <w:r>
        <w:t xml:space="preserve">                            dc.DrawRectangle(null, selPen, new Rect(tileLeft + 1, tileTop + 1, map.TileSize - 2, map.TileSize - 2));</w:t>
      </w:r>
    </w:p>
    <w:p w14:paraId="396F8D06" w14:textId="77777777" w:rsidR="00916C34" w:rsidRDefault="00000000">
      <w:r>
        <w:t xml:space="preserve">                    }</w:t>
      </w:r>
    </w:p>
    <w:p w14:paraId="0781E9AA" w14:textId="77777777" w:rsidR="00916C34" w:rsidRDefault="00000000">
      <w:r>
        <w:t xml:space="preserve">                    else</w:t>
      </w:r>
    </w:p>
    <w:p w14:paraId="1DEDC101" w14:textId="77777777" w:rsidR="00916C34" w:rsidRDefault="00000000">
      <w:r>
        <w:t xml:space="preserve">                    {</w:t>
      </w:r>
    </w:p>
    <w:p w14:paraId="4511F737" w14:textId="77777777" w:rsidR="00916C34" w:rsidRDefault="00000000">
      <w:r>
        <w:t xml:space="preserve">                        var rr = new Rect(</w:t>
      </w:r>
    </w:p>
    <w:p w14:paraId="5D45C721" w14:textId="77777777" w:rsidR="00916C34" w:rsidRDefault="00000000">
      <w:r>
        <w:t xml:space="preserve">                            tileLeft + map.TileSize * 0.28,</w:t>
      </w:r>
    </w:p>
    <w:p w14:paraId="58F52822" w14:textId="77777777" w:rsidR="00916C34" w:rsidRDefault="00000000">
      <w:r>
        <w:t xml:space="preserve">                            tileTop + map.TileSize * 0.28,</w:t>
      </w:r>
    </w:p>
    <w:p w14:paraId="501196D0" w14:textId="77777777" w:rsidR="00916C34" w:rsidRDefault="00000000">
      <w:r>
        <w:t xml:space="preserve">                            map.TileSize * 0.44,</w:t>
      </w:r>
    </w:p>
    <w:p w14:paraId="4DD38A12" w14:textId="77777777" w:rsidR="00916C34" w:rsidRDefault="00000000">
      <w:r>
        <w:t xml:space="preserve">                            map.TileSize * 0.44);</w:t>
      </w:r>
    </w:p>
    <w:p w14:paraId="4764AC94" w14:textId="77777777" w:rsidR="00916C34" w:rsidRDefault="00916C34"/>
    <w:p w14:paraId="7C3D9403" w14:textId="77777777" w:rsidR="00916C34" w:rsidRDefault="00000000">
      <w:r>
        <w:t xml:space="preserve">                        dc.DrawRectangle(triggerFill, outlinePen, rr);</w:t>
      </w:r>
    </w:p>
    <w:p w14:paraId="616426A8" w14:textId="77777777" w:rsidR="00916C34" w:rsidRDefault="00916C34"/>
    <w:p w14:paraId="5A2BE6B4" w14:textId="77777777" w:rsidR="00916C34" w:rsidRDefault="00000000">
      <w:r>
        <w:t xml:space="preserve">                        if (isSelected)</w:t>
      </w:r>
    </w:p>
    <w:p w14:paraId="613E61E7" w14:textId="77777777" w:rsidR="00916C34" w:rsidRDefault="00000000">
      <w:r>
        <w:t xml:space="preserve">                            dc.DrawRectangle(null, selPen, new Rect(tileLeft + 1, tileTop + 1, map.TileSize - 2, map.TileSize - 2));</w:t>
      </w:r>
    </w:p>
    <w:p w14:paraId="313EC4F1" w14:textId="77777777" w:rsidR="00916C34" w:rsidRDefault="00000000">
      <w:r>
        <w:t xml:space="preserve">                    }</w:t>
      </w:r>
    </w:p>
    <w:p w14:paraId="50162C37" w14:textId="77777777" w:rsidR="00916C34" w:rsidRDefault="00000000">
      <w:r>
        <w:t xml:space="preserve">                }</w:t>
      </w:r>
    </w:p>
    <w:p w14:paraId="7DAB0B93" w14:textId="77777777" w:rsidR="00916C34" w:rsidRDefault="00000000">
      <w:r>
        <w:t xml:space="preserve">            }</w:t>
      </w:r>
    </w:p>
    <w:p w14:paraId="25E7FF30" w14:textId="77777777" w:rsidR="00916C34" w:rsidRDefault="00916C34"/>
    <w:p w14:paraId="5035A6C8" w14:textId="77777777" w:rsidR="00916C34" w:rsidRDefault="00000000">
      <w:r>
        <w:t xml:space="preserve">            if (_playtestActive)</w:t>
      </w:r>
    </w:p>
    <w:p w14:paraId="354C3866" w14:textId="77777777" w:rsidR="00916C34" w:rsidRDefault="00000000">
      <w:r>
        <w:t xml:space="preserve">            {</w:t>
      </w:r>
    </w:p>
    <w:p w14:paraId="481C708E" w14:textId="77777777" w:rsidR="00916C34" w:rsidRDefault="00000000">
      <w:r>
        <w:t xml:space="preserve">                if (_playerX &gt;= startTileX &amp;&amp; _playerX &lt; endTileX &amp;&amp; _playerY &gt;= startTileY &amp;&amp; _playerY &lt; endTileY)</w:t>
      </w:r>
    </w:p>
    <w:p w14:paraId="0616C6B7" w14:textId="77777777" w:rsidR="00916C34" w:rsidRDefault="00000000">
      <w:r>
        <w:t xml:space="preserve">                {</w:t>
      </w:r>
    </w:p>
    <w:p w14:paraId="32D206C4" w14:textId="77777777" w:rsidR="00916C34" w:rsidRDefault="00000000">
      <w:r>
        <w:t xml:space="preserve">                    double px = _playerX * map.TileSize - regionX;</w:t>
      </w:r>
    </w:p>
    <w:p w14:paraId="3E5A4E17" w14:textId="77777777" w:rsidR="00916C34" w:rsidRDefault="00000000">
      <w:r>
        <w:t xml:space="preserve">                    double py = _playerY * map.TileSize - regionY;</w:t>
      </w:r>
    </w:p>
    <w:p w14:paraId="2972ADBC" w14:textId="77777777" w:rsidR="00916C34" w:rsidRDefault="00916C34"/>
    <w:p w14:paraId="2F7FD5EC" w14:textId="77777777" w:rsidR="00916C34" w:rsidRDefault="00000000">
      <w:r>
        <w:t xml:space="preserve">                    var fill = new SolidColorBrush(Color.FromArgb(220, 90, 180, 255));</w:t>
      </w:r>
    </w:p>
    <w:p w14:paraId="563E834B" w14:textId="77777777" w:rsidR="00916C34" w:rsidRDefault="00000000">
      <w:r>
        <w:t xml:space="preserve">                    fill.Freeze();</w:t>
      </w:r>
    </w:p>
    <w:p w14:paraId="373FB5CE" w14:textId="77777777" w:rsidR="00916C34" w:rsidRDefault="00000000">
      <w:r>
        <w:t xml:space="preserve">                    var pen = new Pen(Brushes.Black, 1);</w:t>
      </w:r>
    </w:p>
    <w:p w14:paraId="222E6658" w14:textId="77777777" w:rsidR="00916C34" w:rsidRDefault="00000000">
      <w:r>
        <w:t xml:space="preserve">                    pen.Freeze();</w:t>
      </w:r>
    </w:p>
    <w:p w14:paraId="691914E2" w14:textId="77777777" w:rsidR="00916C34" w:rsidRDefault="00916C34"/>
    <w:p w14:paraId="024316EB" w14:textId="77777777" w:rsidR="00916C34" w:rsidRDefault="00000000">
      <w:r>
        <w:t xml:space="preserve">                    dc.DrawEllipse(fill, pen,</w:t>
      </w:r>
    </w:p>
    <w:p w14:paraId="62D2EFAA" w14:textId="77777777" w:rsidR="00916C34" w:rsidRDefault="00000000">
      <w:r>
        <w:t xml:space="preserve">                        new Point(px + map.TileSize / 2.0, py + map.TileSize / 2.0),</w:t>
      </w:r>
    </w:p>
    <w:p w14:paraId="514132BD" w14:textId="77777777" w:rsidR="00916C34" w:rsidRDefault="00000000">
      <w:r>
        <w:t xml:space="preserve">                        map.TileSize * 0.28,</w:t>
      </w:r>
    </w:p>
    <w:p w14:paraId="4D444F4E" w14:textId="77777777" w:rsidR="00916C34" w:rsidRDefault="00000000">
      <w:r>
        <w:t xml:space="preserve">                        map.TileSize * 0.28);</w:t>
      </w:r>
    </w:p>
    <w:p w14:paraId="50A34A96" w14:textId="77777777" w:rsidR="00916C34" w:rsidRDefault="00000000">
      <w:r>
        <w:t xml:space="preserve">                }</w:t>
      </w:r>
    </w:p>
    <w:p w14:paraId="237141DF" w14:textId="77777777" w:rsidR="00916C34" w:rsidRDefault="00000000">
      <w:r>
        <w:t xml:space="preserve">            }</w:t>
      </w:r>
    </w:p>
    <w:p w14:paraId="4AF8D8A2" w14:textId="77777777" w:rsidR="00916C34" w:rsidRDefault="00916C34"/>
    <w:p w14:paraId="479BA9C6" w14:textId="77777777" w:rsidR="00916C34" w:rsidRDefault="00000000">
      <w:r>
        <w:t xml:space="preserve">            var gridBrush = new SolidColorBrush(Color.FromArgb(90, 0, 0, 0));</w:t>
      </w:r>
    </w:p>
    <w:p w14:paraId="39CCF27D" w14:textId="77777777" w:rsidR="00916C34" w:rsidRDefault="00000000">
      <w:r>
        <w:t xml:space="preserve">            gridBrush.Freeze();</w:t>
      </w:r>
    </w:p>
    <w:p w14:paraId="067F6BEC" w14:textId="77777777" w:rsidR="00916C34" w:rsidRDefault="00916C34"/>
    <w:p w14:paraId="615BED49" w14:textId="77777777" w:rsidR="00916C34" w:rsidRDefault="00000000">
      <w:r>
        <w:t xml:space="preserve">            var gridPen = new Pen(gridBrush, 1);</w:t>
      </w:r>
    </w:p>
    <w:p w14:paraId="1EAAFE56" w14:textId="77777777" w:rsidR="00916C34" w:rsidRDefault="00000000">
      <w:r>
        <w:t xml:space="preserve">            gridPen.Freeze();</w:t>
      </w:r>
    </w:p>
    <w:p w14:paraId="20EBE38A" w14:textId="77777777" w:rsidR="00916C34" w:rsidRDefault="00916C34"/>
    <w:p w14:paraId="1484E4C0" w14:textId="77777777" w:rsidR="00916C34" w:rsidRDefault="00000000">
      <w:r>
        <w:t xml:space="preserve">            RenderOptions.SetEdgeMode(visual, EdgeMode.Aliased);</w:t>
      </w:r>
    </w:p>
    <w:p w14:paraId="49485565" w14:textId="77777777" w:rsidR="00916C34" w:rsidRDefault="00916C34"/>
    <w:p w14:paraId="7700CDA5" w14:textId="77777777" w:rsidR="00916C34" w:rsidRDefault="00000000">
      <w:r>
        <w:t xml:space="preserve">            var guidelines = new GuidelineSet();</w:t>
      </w:r>
    </w:p>
    <w:p w14:paraId="74DE177E" w14:textId="77777777" w:rsidR="00916C34" w:rsidRDefault="00916C34"/>
    <w:p w14:paraId="073833FD" w14:textId="77777777" w:rsidR="00916C34" w:rsidRDefault="00000000">
      <w:r>
        <w:t xml:space="preserve">            for (int tx = startTileX; tx &lt;= endTileX; tx++)</w:t>
      </w:r>
    </w:p>
    <w:p w14:paraId="122F2417" w14:textId="77777777" w:rsidR="00916C34" w:rsidRDefault="00000000">
      <w:r>
        <w:t xml:space="preserve">            {</w:t>
      </w:r>
    </w:p>
    <w:p w14:paraId="35883C28" w14:textId="77777777" w:rsidR="00916C34" w:rsidRDefault="00000000">
      <w:r>
        <w:t xml:space="preserve">                double x = (tx * map.TileSize - regionX);</w:t>
      </w:r>
    </w:p>
    <w:p w14:paraId="46788E0B" w14:textId="77777777" w:rsidR="00916C34" w:rsidRDefault="00000000">
      <w:r>
        <w:t xml:space="preserve">                guidelines.GuidelinesX.Add(x);</w:t>
      </w:r>
    </w:p>
    <w:p w14:paraId="19EE08BA" w14:textId="77777777" w:rsidR="00916C34" w:rsidRDefault="00000000">
      <w:r>
        <w:t xml:space="preserve">            }</w:t>
      </w:r>
    </w:p>
    <w:p w14:paraId="5BD17B0B" w14:textId="77777777" w:rsidR="00916C34" w:rsidRDefault="00916C34"/>
    <w:p w14:paraId="0E6A4D09" w14:textId="77777777" w:rsidR="00916C34" w:rsidRDefault="00000000">
      <w:r>
        <w:t xml:space="preserve">            for (int ty = startTileY; ty &lt;= endTileY; ty++)</w:t>
      </w:r>
    </w:p>
    <w:p w14:paraId="1F1A054C" w14:textId="77777777" w:rsidR="00916C34" w:rsidRDefault="00000000">
      <w:r>
        <w:t xml:space="preserve">            {</w:t>
      </w:r>
    </w:p>
    <w:p w14:paraId="444A02D6" w14:textId="77777777" w:rsidR="00916C34" w:rsidRDefault="00000000">
      <w:r>
        <w:t xml:space="preserve">                double y = (ty * map.TileSize - regionY);</w:t>
      </w:r>
    </w:p>
    <w:p w14:paraId="665B977E" w14:textId="77777777" w:rsidR="00916C34" w:rsidRDefault="00000000">
      <w:r>
        <w:t xml:space="preserve">                guidelines.GuidelinesY.Add(y);</w:t>
      </w:r>
    </w:p>
    <w:p w14:paraId="62CFAF1D" w14:textId="77777777" w:rsidR="00916C34" w:rsidRDefault="00000000">
      <w:r>
        <w:t xml:space="preserve">            }</w:t>
      </w:r>
    </w:p>
    <w:p w14:paraId="547DCC6B" w14:textId="77777777" w:rsidR="00916C34" w:rsidRDefault="00916C34"/>
    <w:p w14:paraId="7917F963" w14:textId="77777777" w:rsidR="00916C34" w:rsidRDefault="00000000">
      <w:r>
        <w:t xml:space="preserve">            dc.PushGuidelineSet(guidelines);</w:t>
      </w:r>
    </w:p>
    <w:p w14:paraId="27C746F9" w14:textId="77777777" w:rsidR="00916C34" w:rsidRDefault="00916C34"/>
    <w:p w14:paraId="22FA899D" w14:textId="77777777" w:rsidR="00916C34" w:rsidRDefault="00000000">
      <w:r>
        <w:t xml:space="preserve">            for (int tx = startTileX; tx &lt;= endTileX; tx++)</w:t>
      </w:r>
    </w:p>
    <w:p w14:paraId="007E06A2" w14:textId="77777777" w:rsidR="00916C34" w:rsidRDefault="00000000">
      <w:r>
        <w:t xml:space="preserve">            {</w:t>
      </w:r>
    </w:p>
    <w:p w14:paraId="7DD129F9" w14:textId="77777777" w:rsidR="00916C34" w:rsidRDefault="00000000">
      <w:r>
        <w:t xml:space="preserve">                double x = (tx * map.TileSize - regionX);</w:t>
      </w:r>
    </w:p>
    <w:p w14:paraId="5C442D58" w14:textId="77777777" w:rsidR="00916C34" w:rsidRDefault="00000000">
      <w:r>
        <w:t xml:space="preserve">                dc.DrawLine(gridPen, new Point(x, 0), new Point(x, regionH));</w:t>
      </w:r>
    </w:p>
    <w:p w14:paraId="3E8C5FF6" w14:textId="77777777" w:rsidR="00916C34" w:rsidRDefault="00000000">
      <w:r>
        <w:t xml:space="preserve">            }</w:t>
      </w:r>
    </w:p>
    <w:p w14:paraId="2A4A35C9" w14:textId="77777777" w:rsidR="00916C34" w:rsidRDefault="00916C34"/>
    <w:p w14:paraId="7BFE3C8D" w14:textId="77777777" w:rsidR="00916C34" w:rsidRDefault="00000000">
      <w:r>
        <w:t xml:space="preserve">            for (int ty = startTileY; ty &lt;= endTileY; ty++)</w:t>
      </w:r>
    </w:p>
    <w:p w14:paraId="6365F9F0" w14:textId="77777777" w:rsidR="00916C34" w:rsidRDefault="00000000">
      <w:r>
        <w:t xml:space="preserve">            {</w:t>
      </w:r>
    </w:p>
    <w:p w14:paraId="5A324AD2" w14:textId="77777777" w:rsidR="00916C34" w:rsidRDefault="00000000">
      <w:r>
        <w:t xml:space="preserve">                double y = (ty * map.TileSize - regionY);</w:t>
      </w:r>
    </w:p>
    <w:p w14:paraId="566D43F0" w14:textId="77777777" w:rsidR="00916C34" w:rsidRDefault="00000000">
      <w:r>
        <w:t xml:space="preserve">                dc.DrawLine(gridPen, new Point(0, y), new Point(regionW, y));</w:t>
      </w:r>
    </w:p>
    <w:p w14:paraId="38D42C60" w14:textId="77777777" w:rsidR="00916C34" w:rsidRDefault="00000000">
      <w:r>
        <w:t xml:space="preserve">            }</w:t>
      </w:r>
    </w:p>
    <w:p w14:paraId="3EB71EB7" w14:textId="77777777" w:rsidR="00916C34" w:rsidRDefault="00916C34"/>
    <w:p w14:paraId="12222308" w14:textId="77777777" w:rsidR="00916C34" w:rsidRDefault="00000000">
      <w:r>
        <w:t xml:space="preserve">            dc.Pop();</w:t>
      </w:r>
    </w:p>
    <w:p w14:paraId="42A6A77F" w14:textId="77777777" w:rsidR="00916C34" w:rsidRDefault="00000000">
      <w:r>
        <w:t xml:space="preserve">        }</w:t>
      </w:r>
    </w:p>
    <w:p w14:paraId="0E7498D1" w14:textId="77777777" w:rsidR="00916C34" w:rsidRDefault="00916C34"/>
    <w:p w14:paraId="2A17500F" w14:textId="77777777" w:rsidR="00916C34" w:rsidRDefault="00000000">
      <w:r>
        <w:t xml:space="preserve">        var rtb = new RenderTargetBitmap(regionW, regionH, 96, 96, PixelFormats.Pbgra32);</w:t>
      </w:r>
    </w:p>
    <w:p w14:paraId="5B6729E3" w14:textId="77777777" w:rsidR="00916C34" w:rsidRDefault="00000000">
      <w:r>
        <w:t xml:space="preserve">        rtb.Render(visual);</w:t>
      </w:r>
    </w:p>
    <w:p w14:paraId="1FBECC86" w14:textId="77777777" w:rsidR="00916C34" w:rsidRDefault="00000000">
      <w:r>
        <w:t xml:space="preserve">        rtb.Freeze();</w:t>
      </w:r>
    </w:p>
    <w:p w14:paraId="75B8E919" w14:textId="77777777" w:rsidR="00916C34" w:rsidRDefault="00916C34"/>
    <w:p w14:paraId="51D35BAB" w14:textId="77777777" w:rsidR="00916C34" w:rsidRDefault="00000000">
      <w:r>
        <w:t xml:space="preserve">        _viewportImage!.Source = rtb;</w:t>
      </w:r>
    </w:p>
    <w:p w14:paraId="34708511" w14:textId="77777777" w:rsidR="00916C34" w:rsidRDefault="00000000">
      <w:r>
        <w:t xml:space="preserve">        _viewportImage.Width = regionW;</w:t>
      </w:r>
    </w:p>
    <w:p w14:paraId="5BAD9DC3" w14:textId="77777777" w:rsidR="00916C34" w:rsidRDefault="00000000">
      <w:r>
        <w:t xml:space="preserve">        _viewportImage.Height = regionH;</w:t>
      </w:r>
    </w:p>
    <w:p w14:paraId="2E8A31B6" w14:textId="77777777" w:rsidR="00916C34" w:rsidRDefault="00916C34"/>
    <w:p w14:paraId="06A1CDDD" w14:textId="77777777" w:rsidR="00916C34" w:rsidRDefault="00000000">
      <w:r>
        <w:t xml:space="preserve">        Canvas.SetLeft(_viewportImage, regionX);</w:t>
      </w:r>
    </w:p>
    <w:p w14:paraId="08635A5A" w14:textId="77777777" w:rsidR="00916C34" w:rsidRDefault="00000000">
      <w:r>
        <w:t xml:space="preserve">        Canvas.SetTop(_viewportImage, regionY);</w:t>
      </w:r>
    </w:p>
    <w:p w14:paraId="668DD19C" w14:textId="77777777" w:rsidR="00916C34" w:rsidRDefault="00000000">
      <w:r>
        <w:t xml:space="preserve">    }</w:t>
      </w:r>
    </w:p>
    <w:p w14:paraId="69AF403C" w14:textId="77777777" w:rsidR="00916C34" w:rsidRDefault="00916C34"/>
    <w:p w14:paraId="03403397" w14:textId="77777777" w:rsidR="00916C34" w:rsidRDefault="00000000">
      <w:r>
        <w:t xml:space="preserve">    private static int ClampToInt(double v)</w:t>
      </w:r>
    </w:p>
    <w:p w14:paraId="5107C9A6" w14:textId="77777777" w:rsidR="00916C34" w:rsidRDefault="00000000">
      <w:r>
        <w:t xml:space="preserve">    {</w:t>
      </w:r>
    </w:p>
    <w:p w14:paraId="32CFBC13" w14:textId="77777777" w:rsidR="00916C34" w:rsidRDefault="00000000">
      <w:r>
        <w:t xml:space="preserve">        if (v &lt;= int.MinValue) return int.MinValue;</w:t>
      </w:r>
    </w:p>
    <w:p w14:paraId="666EFC6B" w14:textId="77777777" w:rsidR="00916C34" w:rsidRDefault="00000000">
      <w:r>
        <w:t xml:space="preserve">        if (v &gt;= int.MaxValue) return int.MaxValue;</w:t>
      </w:r>
    </w:p>
    <w:p w14:paraId="4AD674B4" w14:textId="77777777" w:rsidR="00916C34" w:rsidRDefault="00000000">
      <w:r>
        <w:t xml:space="preserve">        return (int)Math.Floor(v);</w:t>
      </w:r>
    </w:p>
    <w:p w14:paraId="20480372" w14:textId="77777777" w:rsidR="00916C34" w:rsidRDefault="00000000">
      <w:r>
        <w:t xml:space="preserve">    }</w:t>
      </w:r>
    </w:p>
    <w:p w14:paraId="05B8EF07" w14:textId="77777777" w:rsidR="00916C34" w:rsidRDefault="00916C34"/>
    <w:p w14:paraId="22B6A561" w14:textId="77777777" w:rsidR="00916C34" w:rsidRDefault="00000000">
      <w:r>
        <w:t xml:space="preserve">    private static BitmapSource LoadBitmap(string path)</w:t>
      </w:r>
    </w:p>
    <w:p w14:paraId="53F338CD" w14:textId="77777777" w:rsidR="00916C34" w:rsidRDefault="00000000">
      <w:r>
        <w:t xml:space="preserve">    {</w:t>
      </w:r>
    </w:p>
    <w:p w14:paraId="34D70403" w14:textId="77777777" w:rsidR="00916C34" w:rsidRDefault="00000000">
      <w:r>
        <w:t xml:space="preserve">        var bmp = new BitmapImage();</w:t>
      </w:r>
    </w:p>
    <w:p w14:paraId="37C1C460" w14:textId="77777777" w:rsidR="00916C34" w:rsidRDefault="00000000">
      <w:r>
        <w:t xml:space="preserve">        bmp.BeginInit();</w:t>
      </w:r>
    </w:p>
    <w:p w14:paraId="1F977630" w14:textId="77777777" w:rsidR="00916C34" w:rsidRDefault="00000000">
      <w:r>
        <w:t xml:space="preserve">        bmp.CacheOption = BitmapCacheOption.OnLoad;</w:t>
      </w:r>
    </w:p>
    <w:p w14:paraId="109DC4B7" w14:textId="77777777" w:rsidR="00916C34" w:rsidRDefault="00000000">
      <w:r>
        <w:t xml:space="preserve">        bmp.UriSource = new Uri(path, UriKind.Absolute);</w:t>
      </w:r>
    </w:p>
    <w:p w14:paraId="0F905994" w14:textId="77777777" w:rsidR="00916C34" w:rsidRDefault="00000000">
      <w:r>
        <w:t xml:space="preserve">        bmp.EndInit();</w:t>
      </w:r>
    </w:p>
    <w:p w14:paraId="2FC945FA" w14:textId="77777777" w:rsidR="00916C34" w:rsidRDefault="00000000">
      <w:r>
        <w:t xml:space="preserve">        bmp.Freeze();</w:t>
      </w:r>
    </w:p>
    <w:p w14:paraId="578E5F09" w14:textId="77777777" w:rsidR="00916C34" w:rsidRDefault="00000000">
      <w:r>
        <w:t xml:space="preserve">        return bmp;</w:t>
      </w:r>
    </w:p>
    <w:p w14:paraId="0BE0C699" w14:textId="77777777" w:rsidR="00916C34" w:rsidRDefault="00000000">
      <w:r>
        <w:t xml:space="preserve">    }</w:t>
      </w:r>
    </w:p>
    <w:p w14:paraId="492F8564" w14:textId="77777777" w:rsidR="00916C34" w:rsidRDefault="00916C34"/>
    <w:p w14:paraId="3F1D34CE" w14:textId="77777777" w:rsidR="00916C34" w:rsidRDefault="00000000">
      <w:r>
        <w:t xml:space="preserve">    private void OnSaveMapClick(object sender, RoutedEventArgs e)</w:t>
      </w:r>
    </w:p>
    <w:p w14:paraId="5E7F96C1" w14:textId="77777777" w:rsidR="00916C34" w:rsidRDefault="00000000">
      <w:r>
        <w:t xml:space="preserve">    {</w:t>
      </w:r>
    </w:p>
    <w:p w14:paraId="5FC754BC" w14:textId="77777777" w:rsidR="00916C34" w:rsidRDefault="00000000">
      <w:r>
        <w:t xml:space="preserve">        if (_currentMap is null)</w:t>
      </w:r>
    </w:p>
    <w:p w14:paraId="7D0A9C57" w14:textId="77777777" w:rsidR="00916C34" w:rsidRDefault="00000000">
      <w:r>
        <w:t xml:space="preserve">        {</w:t>
      </w:r>
    </w:p>
    <w:p w14:paraId="1B1CB2F7" w14:textId="77777777" w:rsidR="00916C34" w:rsidRDefault="00000000">
      <w:r>
        <w:t xml:space="preserve">            StatusText.Text = "Nothing to save (no map loaded).";</w:t>
      </w:r>
    </w:p>
    <w:p w14:paraId="370A5CDC" w14:textId="77777777" w:rsidR="00916C34" w:rsidRDefault="00000000">
      <w:r>
        <w:t xml:space="preserve">            return;</w:t>
      </w:r>
    </w:p>
    <w:p w14:paraId="2399476E" w14:textId="77777777" w:rsidR="00916C34" w:rsidRDefault="00000000">
      <w:r>
        <w:t xml:space="preserve">        }</w:t>
      </w:r>
    </w:p>
    <w:p w14:paraId="4A5602D4" w14:textId="77777777" w:rsidR="00916C34" w:rsidRDefault="00916C34"/>
    <w:p w14:paraId="60B75DE0" w14:textId="77777777" w:rsidR="00916C34" w:rsidRDefault="00000000">
      <w:r>
        <w:t xml:space="preserve">        Directory.CreateDirectory(MapsFolder);</w:t>
      </w:r>
    </w:p>
    <w:p w14:paraId="75993290" w14:textId="77777777" w:rsidR="00916C34" w:rsidRDefault="00916C34"/>
    <w:p w14:paraId="1135B680" w14:textId="77777777" w:rsidR="00916C34" w:rsidRDefault="00000000">
      <w:r>
        <w:t xml:space="preserve">        if (string.IsNullOrWhiteSpace(_currentMapPath))</w:t>
      </w:r>
    </w:p>
    <w:p w14:paraId="54A70D76" w14:textId="77777777" w:rsidR="00916C34" w:rsidRDefault="00000000">
      <w:r>
        <w:t xml:space="preserve">        {</w:t>
      </w:r>
    </w:p>
    <w:p w14:paraId="27BC5437" w14:textId="77777777" w:rsidR="00916C34" w:rsidRDefault="00000000">
      <w:r>
        <w:t xml:space="preserve">            var dlg = new SaveFileDialog</w:t>
      </w:r>
    </w:p>
    <w:p w14:paraId="7EF78E7B" w14:textId="77777777" w:rsidR="00916C34" w:rsidRDefault="00000000">
      <w:r>
        <w:t xml:space="preserve">            {</w:t>
      </w:r>
    </w:p>
    <w:p w14:paraId="7A21EFFA" w14:textId="77777777" w:rsidR="00916C34" w:rsidRDefault="00000000">
      <w:r>
        <w:t xml:space="preserve">                Title = "Save Vitriol Map",</w:t>
      </w:r>
    </w:p>
    <w:p w14:paraId="03004E39" w14:textId="77777777" w:rsidR="00916C34" w:rsidRDefault="00000000">
      <w:r>
        <w:t xml:space="preserve">                Filter = "Vitriol Map (*.vitmap.json)|*.vitmap.json|JSON (*.json)|*.json|All files (*.*)|*.*",</w:t>
      </w:r>
    </w:p>
    <w:p w14:paraId="3DC592AF" w14:textId="77777777" w:rsidR="00916C34" w:rsidRDefault="00000000">
      <w:r>
        <w:t xml:space="preserve">                InitialDirectory = MapsFolder,</w:t>
      </w:r>
    </w:p>
    <w:p w14:paraId="5F992355" w14:textId="77777777" w:rsidR="00916C34" w:rsidRDefault="00000000">
      <w:r>
        <w:t xml:space="preserve">                FileName = (_currentMap.MapId ?? "new_map") + MapFormat.DefaultExtension,</w:t>
      </w:r>
    </w:p>
    <w:p w14:paraId="10ED69F8" w14:textId="77777777" w:rsidR="00916C34" w:rsidRDefault="00000000">
      <w:r>
        <w:t xml:space="preserve">                OverwritePrompt = true</w:t>
      </w:r>
    </w:p>
    <w:p w14:paraId="7F070CC2" w14:textId="77777777" w:rsidR="00916C34" w:rsidRDefault="00000000">
      <w:r>
        <w:t xml:space="preserve">            };</w:t>
      </w:r>
    </w:p>
    <w:p w14:paraId="4C815B1F" w14:textId="77777777" w:rsidR="00916C34" w:rsidRDefault="00916C34"/>
    <w:p w14:paraId="19919CCA" w14:textId="77777777" w:rsidR="00916C34" w:rsidRDefault="00000000">
      <w:r>
        <w:t xml:space="preserve">            if (dlg.ShowDialog(this) != true)</w:t>
      </w:r>
    </w:p>
    <w:p w14:paraId="0238B3C6" w14:textId="77777777" w:rsidR="00916C34" w:rsidRDefault="00000000">
      <w:r>
        <w:t xml:space="preserve">                return;</w:t>
      </w:r>
    </w:p>
    <w:p w14:paraId="545563DB" w14:textId="77777777" w:rsidR="00916C34" w:rsidRDefault="00916C34"/>
    <w:p w14:paraId="6AE4B9DA" w14:textId="77777777" w:rsidR="00916C34" w:rsidRDefault="00000000">
      <w:r>
        <w:t xml:space="preserve">            _currentMapPath = dlg.FileName;</w:t>
      </w:r>
    </w:p>
    <w:p w14:paraId="63BAC340" w14:textId="77777777" w:rsidR="00916C34" w:rsidRDefault="00000000">
      <w:r>
        <w:t xml:space="preserve">        }</w:t>
      </w:r>
    </w:p>
    <w:p w14:paraId="0EE14D30" w14:textId="77777777" w:rsidR="00916C34" w:rsidRDefault="00916C34"/>
    <w:p w14:paraId="745AE33B" w14:textId="77777777" w:rsidR="00916C34" w:rsidRDefault="00000000">
      <w:r>
        <w:t xml:space="preserve">        try</w:t>
      </w:r>
    </w:p>
    <w:p w14:paraId="5DCC427F" w14:textId="77777777" w:rsidR="00916C34" w:rsidRDefault="00000000">
      <w:r>
        <w:t xml:space="preserve">        {</w:t>
      </w:r>
    </w:p>
    <w:p w14:paraId="001FE9EB" w14:textId="77777777" w:rsidR="00916C34" w:rsidRDefault="00000000">
      <w:r>
        <w:t xml:space="preserve">            MapSerializer.SaveToFile(_currentMapPath, _currentMap);</w:t>
      </w:r>
    </w:p>
    <w:p w14:paraId="635D7F70" w14:textId="77777777" w:rsidR="00916C34" w:rsidRDefault="00916C34"/>
    <w:p w14:paraId="14EEC5D5" w14:textId="77777777" w:rsidR="00916C34" w:rsidRDefault="00000000">
      <w:r>
        <w:t xml:space="preserve">            if (!IsSampleMapLoaded())</w:t>
      </w:r>
    </w:p>
    <w:p w14:paraId="27282B96" w14:textId="77777777" w:rsidR="00916C34" w:rsidRDefault="00000000">
      <w:r>
        <w:t xml:space="preserve">                _manualSavePerformed = true;</w:t>
      </w:r>
    </w:p>
    <w:p w14:paraId="4B1CDD9A" w14:textId="77777777" w:rsidR="00916C34" w:rsidRDefault="00916C34"/>
    <w:p w14:paraId="2D6E3B0F" w14:textId="77777777" w:rsidR="00916C34" w:rsidRDefault="00000000">
      <w:r>
        <w:t xml:space="preserve">            StatusText.Text = $"Saved: {_currentMapPath}";</w:t>
      </w:r>
    </w:p>
    <w:p w14:paraId="78DC6751" w14:textId="77777777" w:rsidR="00916C34" w:rsidRDefault="00000000">
      <w:r>
        <w:t xml:space="preserve">        }</w:t>
      </w:r>
    </w:p>
    <w:p w14:paraId="3A748975" w14:textId="77777777" w:rsidR="00916C34" w:rsidRDefault="00000000">
      <w:r>
        <w:t xml:space="preserve">        catch (Exception ex)</w:t>
      </w:r>
    </w:p>
    <w:p w14:paraId="23CA313C" w14:textId="77777777" w:rsidR="00916C34" w:rsidRDefault="00000000">
      <w:r>
        <w:t xml:space="preserve">        {</w:t>
      </w:r>
    </w:p>
    <w:p w14:paraId="1ECF9B92" w14:textId="77777777" w:rsidR="00916C34" w:rsidRDefault="00000000">
      <w:r>
        <w:t xml:space="preserve">            StatusText.Text = $"Save failed: {ex.Message}";</w:t>
      </w:r>
    </w:p>
    <w:p w14:paraId="1D90028A" w14:textId="77777777" w:rsidR="00916C34" w:rsidRDefault="00000000">
      <w:r>
        <w:t xml:space="preserve">        }</w:t>
      </w:r>
    </w:p>
    <w:p w14:paraId="38BE1B16" w14:textId="77777777" w:rsidR="00916C34" w:rsidRDefault="00000000">
      <w:r>
        <w:t xml:space="preserve">    }</w:t>
      </w:r>
    </w:p>
    <w:p w14:paraId="7021E23F" w14:textId="77777777" w:rsidR="00916C34" w:rsidRDefault="00916C34"/>
    <w:p w14:paraId="5EF1811F" w14:textId="77777777" w:rsidR="00916C34" w:rsidRDefault="00000000">
      <w:r>
        <w:t xml:space="preserve">    // --------------------------------------------------------------------</w:t>
      </w:r>
    </w:p>
    <w:p w14:paraId="71F37460" w14:textId="77777777" w:rsidR="00916C34" w:rsidRDefault="00000000">
      <w:r>
        <w:t xml:space="preserve">    // Mouse + painting + event clicks</w:t>
      </w:r>
    </w:p>
    <w:p w14:paraId="23C47938" w14:textId="77777777" w:rsidR="00916C34" w:rsidRDefault="00000000">
      <w:r>
        <w:t xml:space="preserve">    // --------------------------------------------------------------------</w:t>
      </w:r>
    </w:p>
    <w:p w14:paraId="436B1403" w14:textId="77777777" w:rsidR="00916C34" w:rsidRDefault="00000000">
      <w:r>
        <w:t xml:space="preserve">    private void OnMapCanvasMouseLeftButtonDown(object sender, MouseButtonEventArgs e)</w:t>
      </w:r>
    </w:p>
    <w:p w14:paraId="7DEB998B" w14:textId="77777777" w:rsidR="00916C34" w:rsidRDefault="00000000">
      <w:r>
        <w:t xml:space="preserve">    {</w:t>
      </w:r>
    </w:p>
    <w:p w14:paraId="526E5D42" w14:textId="77777777" w:rsidR="00916C34" w:rsidRDefault="00000000">
      <w:r>
        <w:t xml:space="preserve">        if (_currentMap is null) return;</w:t>
      </w:r>
    </w:p>
    <w:p w14:paraId="6EFC9F3D" w14:textId="77777777" w:rsidR="00916C34" w:rsidRDefault="00916C34"/>
    <w:p w14:paraId="6C75E76F" w14:textId="77777777" w:rsidR="00916C34" w:rsidRDefault="00000000">
      <w:r>
        <w:t xml:space="preserve">        if (_playtestActive)</w:t>
      </w:r>
    </w:p>
    <w:p w14:paraId="023C8C55" w14:textId="77777777" w:rsidR="00916C34" w:rsidRDefault="00000000">
      <w:r>
        <w:t xml:space="preserve">        {</w:t>
      </w:r>
    </w:p>
    <w:p w14:paraId="67E047DB" w14:textId="77777777" w:rsidR="00916C34" w:rsidRDefault="00000000">
      <w:r>
        <w:t xml:space="preserve">            StatusText.Text = "Playtest is active (F5 to stop). Editing is disabled.";</w:t>
      </w:r>
    </w:p>
    <w:p w14:paraId="2231987F" w14:textId="77777777" w:rsidR="00916C34" w:rsidRDefault="00000000">
      <w:r>
        <w:t xml:space="preserve">            return;</w:t>
      </w:r>
    </w:p>
    <w:p w14:paraId="63B3F4E2" w14:textId="77777777" w:rsidR="00916C34" w:rsidRDefault="00000000">
      <w:r>
        <w:t xml:space="preserve">        }</w:t>
      </w:r>
    </w:p>
    <w:p w14:paraId="09C67D83" w14:textId="77777777" w:rsidR="00916C34" w:rsidRDefault="00916C34"/>
    <w:p w14:paraId="1EC9C449" w14:textId="77777777" w:rsidR="00916C34" w:rsidRDefault="00000000">
      <w:r>
        <w:t xml:space="preserve">        var p = e.GetPosition(MapCanvas);</w:t>
      </w:r>
    </w:p>
    <w:p w14:paraId="3D7BF91D" w14:textId="77777777" w:rsidR="00916C34" w:rsidRDefault="00000000">
      <w:r>
        <w:t xml:space="preserve">        SetCursorFromPoint(p);</w:t>
      </w:r>
    </w:p>
    <w:p w14:paraId="5810AA25" w14:textId="77777777" w:rsidR="00916C34" w:rsidRDefault="00916C34"/>
    <w:p w14:paraId="125C3AC4" w14:textId="77777777" w:rsidR="00916C34" w:rsidRDefault="00000000">
      <w:r>
        <w:t xml:space="preserve">        if (_mode == EditMode.Events)</w:t>
      </w:r>
    </w:p>
    <w:p w14:paraId="77472533" w14:textId="77777777" w:rsidR="00916C34" w:rsidRDefault="00000000">
      <w:r>
        <w:t xml:space="preserve">        {</w:t>
      </w:r>
    </w:p>
    <w:p w14:paraId="7F6B17F9" w14:textId="77777777" w:rsidR="00916C34" w:rsidRDefault="00000000">
      <w:r>
        <w:t xml:space="preserve">            HandleEventLeftClick(p);</w:t>
      </w:r>
    </w:p>
    <w:p w14:paraId="4A83B4CD" w14:textId="77777777" w:rsidR="00916C34" w:rsidRDefault="00000000">
      <w:r>
        <w:t xml:space="preserve">            return;</w:t>
      </w:r>
    </w:p>
    <w:p w14:paraId="39BBF45D" w14:textId="77777777" w:rsidR="00916C34" w:rsidRDefault="00000000">
      <w:r>
        <w:t xml:space="preserve">        }</w:t>
      </w:r>
    </w:p>
    <w:p w14:paraId="7A9A7018" w14:textId="77777777" w:rsidR="00916C34" w:rsidRDefault="00916C34"/>
    <w:p w14:paraId="11CB4088" w14:textId="77777777" w:rsidR="00916C34" w:rsidRDefault="00000000">
      <w:r>
        <w:t xml:space="preserve">        StartPainting();</w:t>
      </w:r>
    </w:p>
    <w:p w14:paraId="3D7765F7" w14:textId="77777777" w:rsidR="00916C34" w:rsidRDefault="00000000">
      <w:r>
        <w:t xml:space="preserve">        PaintAtMouse(p, isRightButton: false);</w:t>
      </w:r>
    </w:p>
    <w:p w14:paraId="288F964A" w14:textId="77777777" w:rsidR="00916C34" w:rsidRDefault="00000000">
      <w:r>
        <w:t xml:space="preserve">    }</w:t>
      </w:r>
    </w:p>
    <w:p w14:paraId="27855B64" w14:textId="77777777" w:rsidR="00916C34" w:rsidRDefault="00916C34"/>
    <w:p w14:paraId="420FE23F" w14:textId="77777777" w:rsidR="00916C34" w:rsidRDefault="00000000">
      <w:r>
        <w:t xml:space="preserve">    private void OnMapCanvasMouseRightButtonDown(object sender, MouseButtonEventArgs e)</w:t>
      </w:r>
    </w:p>
    <w:p w14:paraId="76675955" w14:textId="77777777" w:rsidR="00916C34" w:rsidRDefault="00000000">
      <w:r>
        <w:t xml:space="preserve">    {</w:t>
      </w:r>
    </w:p>
    <w:p w14:paraId="75DB18E6" w14:textId="77777777" w:rsidR="00916C34" w:rsidRDefault="00000000">
      <w:r>
        <w:t xml:space="preserve">        if (_currentMap is null) return;</w:t>
      </w:r>
    </w:p>
    <w:p w14:paraId="715715AE" w14:textId="77777777" w:rsidR="00916C34" w:rsidRDefault="00916C34"/>
    <w:p w14:paraId="34E7A43B" w14:textId="77777777" w:rsidR="00916C34" w:rsidRDefault="00000000">
      <w:r>
        <w:t xml:space="preserve">        if (_playtestActive)</w:t>
      </w:r>
    </w:p>
    <w:p w14:paraId="35943431" w14:textId="77777777" w:rsidR="00916C34" w:rsidRDefault="00000000">
      <w:r>
        <w:t xml:space="preserve">        {</w:t>
      </w:r>
    </w:p>
    <w:p w14:paraId="11A2FD97" w14:textId="77777777" w:rsidR="00916C34" w:rsidRDefault="00000000">
      <w:r>
        <w:t xml:space="preserve">            StatusText.Text = "Playtest is active (F5 to stop). Editing is disabled.";</w:t>
      </w:r>
    </w:p>
    <w:p w14:paraId="34E74FC4" w14:textId="77777777" w:rsidR="00916C34" w:rsidRDefault="00000000">
      <w:r>
        <w:t xml:space="preserve">            return;</w:t>
      </w:r>
    </w:p>
    <w:p w14:paraId="28EBD7BD" w14:textId="77777777" w:rsidR="00916C34" w:rsidRDefault="00000000">
      <w:r>
        <w:t xml:space="preserve">        }</w:t>
      </w:r>
    </w:p>
    <w:p w14:paraId="7AC036B6" w14:textId="77777777" w:rsidR="00916C34" w:rsidRDefault="00916C34"/>
    <w:p w14:paraId="3AFFE824" w14:textId="77777777" w:rsidR="00916C34" w:rsidRDefault="00000000">
      <w:r>
        <w:t xml:space="preserve">        var p = e.GetPosition(MapCanvas);</w:t>
      </w:r>
    </w:p>
    <w:p w14:paraId="06798905" w14:textId="77777777" w:rsidR="00916C34" w:rsidRDefault="00000000">
      <w:r>
        <w:t xml:space="preserve">        SetCursorFromPoint(p);</w:t>
      </w:r>
    </w:p>
    <w:p w14:paraId="7F8A336B" w14:textId="77777777" w:rsidR="00916C34" w:rsidRDefault="00916C34"/>
    <w:p w14:paraId="73E38F52" w14:textId="77777777" w:rsidR="00916C34" w:rsidRDefault="00000000">
      <w:r>
        <w:t xml:space="preserve">        if (_mode == EditMode.Events)</w:t>
      </w:r>
    </w:p>
    <w:p w14:paraId="7BFE3BF0" w14:textId="77777777" w:rsidR="00916C34" w:rsidRDefault="00000000">
      <w:r>
        <w:t xml:space="preserve">        {</w:t>
      </w:r>
    </w:p>
    <w:p w14:paraId="634E6FD4" w14:textId="77777777" w:rsidR="00916C34" w:rsidRDefault="00000000">
      <w:r>
        <w:t xml:space="preserve">            _selectedEventId = null;</w:t>
      </w:r>
    </w:p>
    <w:p w14:paraId="53250BC7" w14:textId="77777777" w:rsidR="00916C34" w:rsidRDefault="00000000">
      <w:r>
        <w:t xml:space="preserve">            _selectedCommandIndex = -1;</w:t>
      </w:r>
    </w:p>
    <w:p w14:paraId="4F41C37C" w14:textId="77777777" w:rsidR="00916C34" w:rsidRDefault="00000000">
      <w:r>
        <w:t xml:space="preserve">            UpdateEventPanel(null);</w:t>
      </w:r>
    </w:p>
    <w:p w14:paraId="28F53EFF" w14:textId="77777777" w:rsidR="00916C34" w:rsidRDefault="00000000">
      <w:r>
        <w:t xml:space="preserve">            RefreshCommandList(null);</w:t>
      </w:r>
    </w:p>
    <w:p w14:paraId="637E7308" w14:textId="77777777" w:rsidR="00916C34" w:rsidRDefault="00000000">
      <w:r>
        <w:t xml:space="preserve">            UpdateCommandEditor(null);</w:t>
      </w:r>
    </w:p>
    <w:p w14:paraId="050FF52B" w14:textId="77777777" w:rsidR="00916C34" w:rsidRDefault="00000000">
      <w:r>
        <w:t xml:space="preserve">            RequestViewportRender();</w:t>
      </w:r>
    </w:p>
    <w:p w14:paraId="503D1E61" w14:textId="77777777" w:rsidR="00916C34" w:rsidRDefault="00000000">
      <w:r>
        <w:t xml:space="preserve">            return;</w:t>
      </w:r>
    </w:p>
    <w:p w14:paraId="53C34C13" w14:textId="77777777" w:rsidR="00916C34" w:rsidRDefault="00000000">
      <w:r>
        <w:t xml:space="preserve">        }</w:t>
      </w:r>
    </w:p>
    <w:p w14:paraId="064A50C5" w14:textId="77777777" w:rsidR="00916C34" w:rsidRDefault="00916C34"/>
    <w:p w14:paraId="6C093D33" w14:textId="77777777" w:rsidR="00916C34" w:rsidRDefault="00000000">
      <w:r>
        <w:t xml:space="preserve">        StartPainting();</w:t>
      </w:r>
    </w:p>
    <w:p w14:paraId="397DD11A" w14:textId="77777777" w:rsidR="00916C34" w:rsidRDefault="00000000">
      <w:r>
        <w:t xml:space="preserve">        PaintAtMouse(p, isRightButton: true);</w:t>
      </w:r>
    </w:p>
    <w:p w14:paraId="2ACBAACA" w14:textId="77777777" w:rsidR="00916C34" w:rsidRDefault="00000000">
      <w:r>
        <w:t xml:space="preserve">    }</w:t>
      </w:r>
    </w:p>
    <w:p w14:paraId="6263C0C7" w14:textId="77777777" w:rsidR="00916C34" w:rsidRDefault="00916C34"/>
    <w:p w14:paraId="27E77161" w14:textId="77777777" w:rsidR="00916C34" w:rsidRDefault="00000000">
      <w:r>
        <w:t xml:space="preserve">    private void OnMapCanvasMouseLeftButtonUp(object sender, MouseButtonEventArgs e)</w:t>
      </w:r>
    </w:p>
    <w:p w14:paraId="74F55CF8" w14:textId="77777777" w:rsidR="00916C34" w:rsidRDefault="00000000">
      <w:r>
        <w:t xml:space="preserve">    {</w:t>
      </w:r>
    </w:p>
    <w:p w14:paraId="03FC81EB" w14:textId="77777777" w:rsidR="00916C34" w:rsidRDefault="00000000">
      <w:r>
        <w:t xml:space="preserve">        StopPainting();</w:t>
      </w:r>
    </w:p>
    <w:p w14:paraId="0910D689" w14:textId="77777777" w:rsidR="00916C34" w:rsidRDefault="00000000">
      <w:r>
        <w:t xml:space="preserve">        StopEventDrag(commit: true);</w:t>
      </w:r>
    </w:p>
    <w:p w14:paraId="66030827" w14:textId="77777777" w:rsidR="00916C34" w:rsidRDefault="00000000">
      <w:r>
        <w:t xml:space="preserve">    }</w:t>
      </w:r>
    </w:p>
    <w:p w14:paraId="1D5CBDD3" w14:textId="77777777" w:rsidR="00916C34" w:rsidRDefault="00916C34"/>
    <w:p w14:paraId="09EB1296" w14:textId="77777777" w:rsidR="00916C34" w:rsidRDefault="00000000">
      <w:r>
        <w:t xml:space="preserve">    private void StartPainting()</w:t>
      </w:r>
    </w:p>
    <w:p w14:paraId="1A34AA2F" w14:textId="77777777" w:rsidR="00916C34" w:rsidRDefault="00000000">
      <w:r>
        <w:t xml:space="preserve">    {</w:t>
      </w:r>
    </w:p>
    <w:p w14:paraId="71718E8F" w14:textId="77777777" w:rsidR="00916C34" w:rsidRDefault="00000000">
      <w:r>
        <w:t xml:space="preserve">        _isPainting = true;</w:t>
      </w:r>
    </w:p>
    <w:p w14:paraId="2C76FAB6" w14:textId="77777777" w:rsidR="00916C34" w:rsidRDefault="00000000">
      <w:r>
        <w:t xml:space="preserve">        _lastPaintIdx = -1;</w:t>
      </w:r>
    </w:p>
    <w:p w14:paraId="6B7CEE35" w14:textId="77777777" w:rsidR="00916C34" w:rsidRDefault="00000000">
      <w:r>
        <w:t xml:space="preserve">        MapCanvas.CaptureMouse();</w:t>
      </w:r>
    </w:p>
    <w:p w14:paraId="32CB5C25" w14:textId="77777777" w:rsidR="00916C34" w:rsidRDefault="00000000">
      <w:r>
        <w:t xml:space="preserve">    }</w:t>
      </w:r>
    </w:p>
    <w:p w14:paraId="3E9AB8B4" w14:textId="77777777" w:rsidR="00916C34" w:rsidRDefault="00916C34"/>
    <w:p w14:paraId="50ACB33F" w14:textId="77777777" w:rsidR="00916C34" w:rsidRDefault="00000000">
      <w:r>
        <w:t xml:space="preserve">    private void StopPainting()</w:t>
      </w:r>
    </w:p>
    <w:p w14:paraId="0C655A45" w14:textId="77777777" w:rsidR="00916C34" w:rsidRDefault="00000000">
      <w:r>
        <w:t xml:space="preserve">    {</w:t>
      </w:r>
    </w:p>
    <w:p w14:paraId="2744CF80" w14:textId="77777777" w:rsidR="00916C34" w:rsidRDefault="00000000">
      <w:r>
        <w:t xml:space="preserve">        _isPainting = false;</w:t>
      </w:r>
    </w:p>
    <w:p w14:paraId="15D93174" w14:textId="77777777" w:rsidR="00916C34" w:rsidRDefault="00000000">
      <w:r>
        <w:t xml:space="preserve">        _lastPaintIdx = -1;</w:t>
      </w:r>
    </w:p>
    <w:p w14:paraId="484ADB59" w14:textId="77777777" w:rsidR="00916C34" w:rsidRDefault="00916C34"/>
    <w:p w14:paraId="7ACDC59D" w14:textId="77777777" w:rsidR="00916C34" w:rsidRDefault="00000000">
      <w:r>
        <w:t xml:space="preserve">        if (Mouse.Captured == MapCanvas)</w:t>
      </w:r>
    </w:p>
    <w:p w14:paraId="43230189" w14:textId="77777777" w:rsidR="00916C34" w:rsidRDefault="00000000">
      <w:r>
        <w:t xml:space="preserve">            MapCanvas.ReleaseMouseCapture();</w:t>
      </w:r>
    </w:p>
    <w:p w14:paraId="30FEB505" w14:textId="77777777" w:rsidR="00916C34" w:rsidRDefault="00000000">
      <w:r>
        <w:t xml:space="preserve">    }</w:t>
      </w:r>
    </w:p>
    <w:p w14:paraId="367348E6" w14:textId="77777777" w:rsidR="00916C34" w:rsidRDefault="00916C34"/>
    <w:p w14:paraId="7FC06F5A" w14:textId="77777777" w:rsidR="00916C34" w:rsidRDefault="00000000">
      <w:r>
        <w:t xml:space="preserve">    private void OnMapCanvasMouseMove(object sender, MouseEventArgs e)</w:t>
      </w:r>
    </w:p>
    <w:p w14:paraId="147CBAB2" w14:textId="77777777" w:rsidR="00916C34" w:rsidRDefault="00000000">
      <w:r>
        <w:t xml:space="preserve">    {</w:t>
      </w:r>
    </w:p>
    <w:p w14:paraId="101300D4" w14:textId="77777777" w:rsidR="00916C34" w:rsidRDefault="00000000">
      <w:r>
        <w:t xml:space="preserve">        var map = _currentMap;</w:t>
      </w:r>
    </w:p>
    <w:p w14:paraId="44138767" w14:textId="77777777" w:rsidR="00916C34" w:rsidRDefault="00000000">
      <w:r>
        <w:t xml:space="preserve">        if (map is null) return;</w:t>
      </w:r>
    </w:p>
    <w:p w14:paraId="3C3E51B6" w14:textId="77777777" w:rsidR="00916C34" w:rsidRDefault="00916C34"/>
    <w:p w14:paraId="3DD17E0C" w14:textId="77777777" w:rsidR="00916C34" w:rsidRDefault="00000000">
      <w:r>
        <w:t xml:space="preserve">        var p = e.GetPosition(MapCanvas);</w:t>
      </w:r>
    </w:p>
    <w:p w14:paraId="28DD5E6A" w14:textId="77777777" w:rsidR="00916C34" w:rsidRDefault="00916C34"/>
    <w:p w14:paraId="4F7BC9FF" w14:textId="77777777" w:rsidR="00916C34" w:rsidRDefault="00000000">
      <w:r>
        <w:t xml:space="preserve">        int tileX = (int)Math.Floor(p.X / map.TileSize);</w:t>
      </w:r>
    </w:p>
    <w:p w14:paraId="5B010C09" w14:textId="77777777" w:rsidR="00916C34" w:rsidRDefault="00000000">
      <w:r>
        <w:t xml:space="preserve">        int tileY = (int)Math.Floor(p.Y / map.TileSize);</w:t>
      </w:r>
    </w:p>
    <w:p w14:paraId="52378B49" w14:textId="77777777" w:rsidR="00916C34" w:rsidRDefault="00000000">
      <w:r>
        <w:t xml:space="preserve">        _hoverTileX = tileX;</w:t>
      </w:r>
    </w:p>
    <w:p w14:paraId="37E75D71" w14:textId="77777777" w:rsidR="00916C34" w:rsidRDefault="00000000">
      <w:r>
        <w:t xml:space="preserve">        _hoverTileY = tileY;</w:t>
      </w:r>
    </w:p>
    <w:p w14:paraId="41F87D6F" w14:textId="77777777" w:rsidR="00916C34" w:rsidRDefault="00916C34"/>
    <w:p w14:paraId="74F0ECCE" w14:textId="77777777" w:rsidR="00916C34" w:rsidRDefault="00000000">
      <w:r>
        <w:t xml:space="preserve">        if (tileX &lt; 0 || tileY &lt; 0 || tileX &gt;= map.Width || tileY &gt;= map.Height)</w:t>
      </w:r>
    </w:p>
    <w:p w14:paraId="59B980BD" w14:textId="77777777" w:rsidR="00916C34" w:rsidRDefault="00000000">
      <w:r>
        <w:t xml:space="preserve">        {</w:t>
      </w:r>
    </w:p>
    <w:p w14:paraId="3C8CADB3" w14:textId="77777777" w:rsidR="00916C34" w:rsidRDefault="00000000">
      <w:r>
        <w:t xml:space="preserve">            MouseText.Text = "";</w:t>
      </w:r>
    </w:p>
    <w:p w14:paraId="7BF07A19" w14:textId="77777777" w:rsidR="00916C34" w:rsidRDefault="00000000">
      <w:r>
        <w:t xml:space="preserve">            _hoverTileX = -1;</w:t>
      </w:r>
    </w:p>
    <w:p w14:paraId="53891BA0" w14:textId="77777777" w:rsidR="00916C34" w:rsidRDefault="00000000">
      <w:r>
        <w:t xml:space="preserve">            _hoverTileY = -1;</w:t>
      </w:r>
    </w:p>
    <w:p w14:paraId="4DF59D6B" w14:textId="77777777" w:rsidR="00916C34" w:rsidRDefault="00916C34"/>
    <w:p w14:paraId="62A4F8F8" w14:textId="77777777" w:rsidR="00916C34" w:rsidRDefault="00000000">
      <w:r>
        <w:t xml:space="preserve">            // If dragging, clamp so ghost doesn't disappear</w:t>
      </w:r>
    </w:p>
    <w:p w14:paraId="6DF03FE5" w14:textId="77777777" w:rsidR="00916C34" w:rsidRDefault="00000000">
      <w:r>
        <w:t xml:space="preserve">            if (_draggingEvent)</w:t>
      </w:r>
    </w:p>
    <w:p w14:paraId="34D0336C" w14:textId="77777777" w:rsidR="00916C34" w:rsidRDefault="00000000">
      <w:r>
        <w:t xml:space="preserve">            {</w:t>
      </w:r>
    </w:p>
    <w:p w14:paraId="32517A32" w14:textId="77777777" w:rsidR="00916C34" w:rsidRDefault="00000000">
      <w:r>
        <w:t xml:space="preserve">                _dragMouseWorldX = p.X;</w:t>
      </w:r>
    </w:p>
    <w:p w14:paraId="7AC9A056" w14:textId="77777777" w:rsidR="00916C34" w:rsidRDefault="00000000">
      <w:r>
        <w:t xml:space="preserve">                _dragMouseWorldY = p.Y;</w:t>
      </w:r>
    </w:p>
    <w:p w14:paraId="2418EAB8" w14:textId="77777777" w:rsidR="00916C34" w:rsidRDefault="00000000">
      <w:r>
        <w:t xml:space="preserve">                UpdateDragOverlays();</w:t>
      </w:r>
    </w:p>
    <w:p w14:paraId="6AF168D6" w14:textId="77777777" w:rsidR="00916C34" w:rsidRDefault="00000000">
      <w:r>
        <w:t xml:space="preserve">                UpdateDragViewportPoint(e.GetPosition(MapScroll));</w:t>
      </w:r>
    </w:p>
    <w:p w14:paraId="4A4FCB55" w14:textId="77777777" w:rsidR="00916C34" w:rsidRDefault="00000000">
      <w:r>
        <w:t xml:space="preserve">            }</w:t>
      </w:r>
    </w:p>
    <w:p w14:paraId="723863CD" w14:textId="77777777" w:rsidR="00916C34" w:rsidRDefault="00916C34"/>
    <w:p w14:paraId="7859AD33" w14:textId="77777777" w:rsidR="00916C34" w:rsidRDefault="00000000">
      <w:r>
        <w:t xml:space="preserve">            return;</w:t>
      </w:r>
    </w:p>
    <w:p w14:paraId="235675F0" w14:textId="77777777" w:rsidR="00916C34" w:rsidRDefault="00000000">
      <w:r>
        <w:t xml:space="preserve">        }</w:t>
      </w:r>
    </w:p>
    <w:p w14:paraId="46F74E21" w14:textId="77777777" w:rsidR="00916C34" w:rsidRDefault="00916C34"/>
    <w:p w14:paraId="187D2EF1" w14:textId="77777777" w:rsidR="00916C34" w:rsidRDefault="00000000">
      <w:r>
        <w:t xml:space="preserve">        if (_mode == EditMode.Events &amp;&amp; _draggingEvent)</w:t>
      </w:r>
    </w:p>
    <w:p w14:paraId="157E9D0F" w14:textId="77777777" w:rsidR="00916C34" w:rsidRDefault="00000000">
      <w:r>
        <w:t xml:space="preserve">        {</w:t>
      </w:r>
    </w:p>
    <w:p w14:paraId="355C0332" w14:textId="77777777" w:rsidR="00916C34" w:rsidRDefault="00000000">
      <w:r>
        <w:t xml:space="preserve">            _dragMouseWorldX = p.X;</w:t>
      </w:r>
    </w:p>
    <w:p w14:paraId="25F3583A" w14:textId="77777777" w:rsidR="00916C34" w:rsidRDefault="00000000">
      <w:r>
        <w:t xml:space="preserve">            _dragMouseWorldY = p.Y;</w:t>
      </w:r>
    </w:p>
    <w:p w14:paraId="038C725B" w14:textId="77777777" w:rsidR="00916C34" w:rsidRDefault="00916C34"/>
    <w:p w14:paraId="3E0BB2E6" w14:textId="77777777" w:rsidR="00916C34" w:rsidRDefault="00000000">
      <w:r>
        <w:t xml:space="preserve">            UpdateDragOverlays();</w:t>
      </w:r>
    </w:p>
    <w:p w14:paraId="61DAF0FA" w14:textId="77777777" w:rsidR="00916C34" w:rsidRDefault="00000000">
      <w:r>
        <w:t xml:space="preserve">            UpdateDragViewportPoint(e.GetPosition(MapScroll));</w:t>
      </w:r>
    </w:p>
    <w:p w14:paraId="275B9557" w14:textId="77777777" w:rsidR="00916C34" w:rsidRDefault="00000000">
      <w:r>
        <w:t xml:space="preserve">        }</w:t>
      </w:r>
    </w:p>
    <w:p w14:paraId="7F7D015E" w14:textId="77777777" w:rsidR="00916C34" w:rsidRDefault="00916C34"/>
    <w:p w14:paraId="79AA8063" w14:textId="77777777" w:rsidR="00916C34" w:rsidRDefault="00000000">
      <w:r>
        <w:t xml:space="preserve">        int idx = tileY * map.Width + tileX;</w:t>
      </w:r>
    </w:p>
    <w:p w14:paraId="1D0C3EF1" w14:textId="77777777" w:rsidR="00916C34" w:rsidRDefault="00000000">
      <w:r>
        <w:t xml:space="preserve">        int colVal = GetCollisionLayer()?.Tiles.ElementAtOrDefault(idx) ?? 0;</w:t>
      </w:r>
    </w:p>
    <w:p w14:paraId="79D76975" w14:textId="77777777" w:rsidR="00916C34" w:rsidRDefault="00916C34"/>
    <w:p w14:paraId="57F59966" w14:textId="77777777" w:rsidR="00916C34" w:rsidRDefault="00000000">
      <w:r>
        <w:t xml:space="preserve">        var hoverEv = GetEventAt(tileX, tileY);</w:t>
      </w:r>
    </w:p>
    <w:p w14:paraId="040ACD7A" w14:textId="77777777" w:rsidR="00916C34" w:rsidRDefault="00000000">
      <w:r>
        <w:t xml:space="preserve">        </w:t>
      </w:r>
      <w:r>
        <w:rPr>
          <w:lang w:val="nl-NL"/>
        </w:rPr>
        <w:t>var hoverText = (hoverEv is null) ? "" : "  |  " + DescribeEventForHover(hoverEv);</w:t>
      </w:r>
    </w:p>
    <w:p w14:paraId="2D79789E" w14:textId="77777777" w:rsidR="00916C34" w:rsidRDefault="00916C34">
      <w:pPr>
        <w:rPr>
          <w:lang w:val="nl-NL"/>
        </w:rPr>
      </w:pPr>
    </w:p>
    <w:p w14:paraId="28152130" w14:textId="77777777" w:rsidR="00916C34" w:rsidRDefault="00000000">
      <w:pPr>
        <w:rPr>
          <w:lang w:val="nl-NL"/>
        </w:rPr>
      </w:pPr>
      <w:r>
        <w:rPr>
          <w:lang w:val="nl-NL"/>
        </w:rPr>
        <w:t xml:space="preserve">        MouseText.Text =</w:t>
      </w:r>
    </w:p>
    <w:p w14:paraId="4DA6F578" w14:textId="77777777" w:rsidR="00916C34" w:rsidRDefault="00000000">
      <w:pPr>
        <w:rPr>
          <w:lang w:val="nl-NL"/>
        </w:rPr>
      </w:pPr>
      <w:r>
        <w:rPr>
          <w:lang w:val="nl-NL"/>
        </w:rPr>
        <w:t xml:space="preserve">            $"Tile: ({tileX},{tileY})  Mode:{_mode}  Col:{colVal}" +</w:t>
      </w:r>
    </w:p>
    <w:p w14:paraId="1923DDEE" w14:textId="77777777" w:rsidR="00916C34" w:rsidRDefault="00000000">
      <w:r>
        <w:rPr>
          <w:lang w:val="nl-NL"/>
        </w:rPr>
        <w:t xml:space="preserve">            </w:t>
      </w:r>
      <w:r>
        <w:t>(_playtestActive ? $"  Player:({_playerX},{_playerY})" : "") +</w:t>
      </w:r>
    </w:p>
    <w:p w14:paraId="1005A511" w14:textId="77777777" w:rsidR="00916C34" w:rsidRDefault="00000000">
      <w:r>
        <w:t xml:space="preserve">            hoverText;</w:t>
      </w:r>
    </w:p>
    <w:p w14:paraId="439A3A18" w14:textId="77777777" w:rsidR="00916C34" w:rsidRDefault="00916C34"/>
    <w:p w14:paraId="0EB3780C" w14:textId="77777777" w:rsidR="00916C34" w:rsidRDefault="00000000">
      <w:r>
        <w:t xml:space="preserve">        if (_isPainting &amp;&amp; _mode != EditMode.Events &amp;&amp; !_playtestActive)</w:t>
      </w:r>
    </w:p>
    <w:p w14:paraId="16112939" w14:textId="77777777" w:rsidR="00916C34" w:rsidRDefault="00000000">
      <w:r>
        <w:t xml:space="preserve">        {</w:t>
      </w:r>
    </w:p>
    <w:p w14:paraId="2B672069" w14:textId="77777777" w:rsidR="00916C34" w:rsidRDefault="00000000">
      <w:r>
        <w:t xml:space="preserve">            bool right = e.RightButton == MouseButtonState.Pressed;</w:t>
      </w:r>
    </w:p>
    <w:p w14:paraId="2E533888" w14:textId="77777777" w:rsidR="00916C34" w:rsidRDefault="00000000">
      <w:r>
        <w:t xml:space="preserve">            bool left = e.LeftButton == MouseButtonState.Pressed;</w:t>
      </w:r>
    </w:p>
    <w:p w14:paraId="49AC91D2" w14:textId="77777777" w:rsidR="00916C34" w:rsidRDefault="00000000">
      <w:r>
        <w:t xml:space="preserve">            if (left || right)</w:t>
      </w:r>
    </w:p>
    <w:p w14:paraId="7C630C03" w14:textId="77777777" w:rsidR="00916C34" w:rsidRDefault="00000000">
      <w:r>
        <w:t xml:space="preserve">                PaintAtMouse(p, isRightButton: right &amp;&amp; !left);</w:t>
      </w:r>
    </w:p>
    <w:p w14:paraId="7ED0D06A" w14:textId="77777777" w:rsidR="00916C34" w:rsidRDefault="00000000">
      <w:r>
        <w:t xml:space="preserve">        }</w:t>
      </w:r>
    </w:p>
    <w:p w14:paraId="2BD86021" w14:textId="77777777" w:rsidR="00916C34" w:rsidRDefault="00000000">
      <w:r>
        <w:t xml:space="preserve">    }</w:t>
      </w:r>
    </w:p>
    <w:p w14:paraId="26ECA1F0" w14:textId="77777777" w:rsidR="00916C34" w:rsidRDefault="00916C34"/>
    <w:p w14:paraId="5F0D46C2" w14:textId="77777777" w:rsidR="00916C34" w:rsidRDefault="00000000">
      <w:r>
        <w:t xml:space="preserve">    private void SetCursorFromPoint(Point p)</w:t>
      </w:r>
    </w:p>
    <w:p w14:paraId="1B6060C3" w14:textId="77777777" w:rsidR="00916C34" w:rsidRDefault="00000000">
      <w:r>
        <w:t xml:space="preserve">    {</w:t>
      </w:r>
    </w:p>
    <w:p w14:paraId="5B6CDBF9" w14:textId="77777777" w:rsidR="00916C34" w:rsidRDefault="00000000">
      <w:r>
        <w:t xml:space="preserve">        var map = _currentMap;</w:t>
      </w:r>
    </w:p>
    <w:p w14:paraId="7A3FD611" w14:textId="77777777" w:rsidR="00916C34" w:rsidRDefault="00000000">
      <w:r>
        <w:t xml:space="preserve">        if (map is null) return;</w:t>
      </w:r>
    </w:p>
    <w:p w14:paraId="7E04389E" w14:textId="77777777" w:rsidR="00916C34" w:rsidRDefault="00916C34"/>
    <w:p w14:paraId="02FCFBB7" w14:textId="77777777" w:rsidR="00916C34" w:rsidRDefault="00000000">
      <w:r>
        <w:t xml:space="preserve">        int tileX = (int)Math.Floor(p.X / map.TileSize);</w:t>
      </w:r>
    </w:p>
    <w:p w14:paraId="3E5147C3" w14:textId="77777777" w:rsidR="00916C34" w:rsidRDefault="00000000">
      <w:r>
        <w:t xml:space="preserve">        int tileY = (int)Math.Floor(p.Y / map.TileSize);</w:t>
      </w:r>
    </w:p>
    <w:p w14:paraId="4F3AEB18" w14:textId="77777777" w:rsidR="00916C34" w:rsidRDefault="00916C34"/>
    <w:p w14:paraId="2259CDBD" w14:textId="77777777" w:rsidR="00916C34" w:rsidRDefault="00000000">
      <w:r>
        <w:t xml:space="preserve">        if (tileX &lt; 0 || tileY &lt; 0 || tileX &gt;= map.Width || tileY &gt;= map.Height)</w:t>
      </w:r>
    </w:p>
    <w:p w14:paraId="6A369337" w14:textId="77777777" w:rsidR="00916C34" w:rsidRDefault="00000000">
      <w:r>
        <w:t xml:space="preserve">            return;</w:t>
      </w:r>
    </w:p>
    <w:p w14:paraId="4ABA90BA" w14:textId="77777777" w:rsidR="00916C34" w:rsidRDefault="00916C34"/>
    <w:p w14:paraId="724F110D" w14:textId="77777777" w:rsidR="00916C34" w:rsidRDefault="00000000">
      <w:r>
        <w:t xml:space="preserve">        _cursorTileX = tileX;</w:t>
      </w:r>
    </w:p>
    <w:p w14:paraId="5E4E05A0" w14:textId="77777777" w:rsidR="00916C34" w:rsidRDefault="00000000">
      <w:r>
        <w:t xml:space="preserve">        _cursorTileY = tileY;</w:t>
      </w:r>
    </w:p>
    <w:p w14:paraId="723AA629" w14:textId="77777777" w:rsidR="00916C34" w:rsidRDefault="00000000">
      <w:r>
        <w:t xml:space="preserve">    }</w:t>
      </w:r>
    </w:p>
    <w:p w14:paraId="4F056755" w14:textId="77777777" w:rsidR="00916C34" w:rsidRDefault="00916C34"/>
    <w:p w14:paraId="1D5A0C36" w14:textId="77777777" w:rsidR="00916C34" w:rsidRDefault="00000000">
      <w:r>
        <w:t xml:space="preserve">    private void PaintAtMouse(Point p, bool isRightButton)</w:t>
      </w:r>
    </w:p>
    <w:p w14:paraId="22932F69" w14:textId="77777777" w:rsidR="00916C34" w:rsidRDefault="00000000">
      <w:r>
        <w:t xml:space="preserve">    {</w:t>
      </w:r>
    </w:p>
    <w:p w14:paraId="038EA70A" w14:textId="77777777" w:rsidR="00916C34" w:rsidRDefault="00000000">
      <w:r>
        <w:t xml:space="preserve">        var map = _currentMap;</w:t>
      </w:r>
    </w:p>
    <w:p w14:paraId="12AAE096" w14:textId="77777777" w:rsidR="00916C34" w:rsidRDefault="00000000">
      <w:r>
        <w:t xml:space="preserve">        if (map is null) return;</w:t>
      </w:r>
    </w:p>
    <w:p w14:paraId="40768594" w14:textId="77777777" w:rsidR="00916C34" w:rsidRDefault="00916C34"/>
    <w:p w14:paraId="1DEF4341" w14:textId="77777777" w:rsidR="00916C34" w:rsidRDefault="00000000">
      <w:r>
        <w:t xml:space="preserve">        int tileX = (int)Math.Floor(p.X / map.TileSize);</w:t>
      </w:r>
    </w:p>
    <w:p w14:paraId="7EF3C8D6" w14:textId="77777777" w:rsidR="00916C34" w:rsidRDefault="00000000">
      <w:r>
        <w:t xml:space="preserve">        int tileY = (int)Math.Floor(p.Y / map.TileSize);</w:t>
      </w:r>
    </w:p>
    <w:p w14:paraId="696CAABB" w14:textId="77777777" w:rsidR="00916C34" w:rsidRDefault="00000000">
      <w:r>
        <w:t xml:space="preserve">        if (tileX &lt; 0 || tileY &lt; 0 || tileX &gt;= map.Width || tileY &gt;= map.Height)</w:t>
      </w:r>
    </w:p>
    <w:p w14:paraId="08DEC4D8" w14:textId="77777777" w:rsidR="00916C34" w:rsidRDefault="00000000">
      <w:r>
        <w:t xml:space="preserve">            return;</w:t>
      </w:r>
    </w:p>
    <w:p w14:paraId="65323E13" w14:textId="77777777" w:rsidR="00916C34" w:rsidRDefault="00916C34"/>
    <w:p w14:paraId="5384542A" w14:textId="77777777" w:rsidR="00916C34" w:rsidRDefault="00000000">
      <w:r>
        <w:t xml:space="preserve">        int idx = tileY * map.Width + tileX;</w:t>
      </w:r>
    </w:p>
    <w:p w14:paraId="169DB35D" w14:textId="77777777" w:rsidR="00916C34" w:rsidRDefault="00916C34"/>
    <w:p w14:paraId="3AF6C409" w14:textId="77777777" w:rsidR="00916C34" w:rsidRDefault="00000000">
      <w:r>
        <w:t xml:space="preserve">        if (idx == _lastPaintIdx) return;</w:t>
      </w:r>
    </w:p>
    <w:p w14:paraId="27CB7186" w14:textId="77777777" w:rsidR="00916C34" w:rsidRDefault="00000000">
      <w:r>
        <w:t xml:space="preserve">        _lastPaintIdx = idx;</w:t>
      </w:r>
    </w:p>
    <w:p w14:paraId="42CEFCDE" w14:textId="77777777" w:rsidR="00916C34" w:rsidRDefault="00916C34"/>
    <w:p w14:paraId="19C7ACAA" w14:textId="77777777" w:rsidR="00916C34" w:rsidRDefault="00000000">
      <w:r>
        <w:t xml:space="preserve">        if (_mode == EditMode.Tiles)</w:t>
      </w:r>
    </w:p>
    <w:p w14:paraId="1C37AB56" w14:textId="77777777" w:rsidR="00916C34" w:rsidRDefault="00000000">
      <w:r>
        <w:t xml:space="preserve">        {</w:t>
      </w:r>
    </w:p>
    <w:p w14:paraId="1EB4B0DA" w14:textId="77777777" w:rsidR="00916C34" w:rsidRDefault="00000000">
      <w:r>
        <w:t xml:space="preserve">            var bg = GetBackgroundLayer();</w:t>
      </w:r>
    </w:p>
    <w:p w14:paraId="14F14DED" w14:textId="77777777" w:rsidR="00916C34" w:rsidRDefault="00000000">
      <w:r>
        <w:t xml:space="preserve">            if (bg is null) return;</w:t>
      </w:r>
    </w:p>
    <w:p w14:paraId="08472F74" w14:textId="77777777" w:rsidR="00916C34" w:rsidRDefault="00916C34"/>
    <w:p w14:paraId="2DF42B04" w14:textId="77777777" w:rsidR="00916C34" w:rsidRDefault="00000000">
      <w:r>
        <w:t xml:space="preserve">            int oldValue = bg.Tiles[idx];</w:t>
      </w:r>
    </w:p>
    <w:p w14:paraId="0B2302EF" w14:textId="77777777" w:rsidR="00916C34" w:rsidRDefault="00000000">
      <w:r>
        <w:t xml:space="preserve">            int newValue = _selectedTileIndex;</w:t>
      </w:r>
    </w:p>
    <w:p w14:paraId="5934536E" w14:textId="77777777" w:rsidR="00916C34" w:rsidRDefault="00000000">
      <w:r>
        <w:t xml:space="preserve">            if (oldValue == newValue) return;</w:t>
      </w:r>
    </w:p>
    <w:p w14:paraId="47717D2D" w14:textId="77777777" w:rsidR="00916C34" w:rsidRDefault="00916C34"/>
    <w:p w14:paraId="67DBF57F" w14:textId="77777777" w:rsidR="00916C34" w:rsidRDefault="00000000">
      <w:r>
        <w:t xml:space="preserve">            ExecuteCommand(new PaintIntCellCommand(this, LayerKind.Background, idx, oldValue, newValue));</w:t>
      </w:r>
    </w:p>
    <w:p w14:paraId="7C65F448" w14:textId="77777777" w:rsidR="00916C34" w:rsidRDefault="00000000">
      <w:r>
        <w:t xml:space="preserve">        }</w:t>
      </w:r>
    </w:p>
    <w:p w14:paraId="6E59649E" w14:textId="77777777" w:rsidR="00916C34" w:rsidRDefault="00000000">
      <w:r>
        <w:t xml:space="preserve">        else if (_mode == EditMode.Collision)</w:t>
      </w:r>
    </w:p>
    <w:p w14:paraId="7675E1FA" w14:textId="77777777" w:rsidR="00916C34" w:rsidRDefault="00000000">
      <w:r>
        <w:t xml:space="preserve">        {</w:t>
      </w:r>
    </w:p>
    <w:p w14:paraId="236B3945" w14:textId="77777777" w:rsidR="00916C34" w:rsidRDefault="00000000">
      <w:r>
        <w:t xml:space="preserve">            var col = GetCollisionLayer();</w:t>
      </w:r>
    </w:p>
    <w:p w14:paraId="6380D2DF" w14:textId="77777777" w:rsidR="00916C34" w:rsidRDefault="00000000">
      <w:r>
        <w:t xml:space="preserve">            if (col is null) return;</w:t>
      </w:r>
    </w:p>
    <w:p w14:paraId="6026A7CD" w14:textId="77777777" w:rsidR="00916C34" w:rsidRDefault="00916C34"/>
    <w:p w14:paraId="460047CD" w14:textId="77777777" w:rsidR="00916C34" w:rsidRDefault="00000000">
      <w:r>
        <w:t xml:space="preserve">            int oldValue = col.Tiles[idx];</w:t>
      </w:r>
    </w:p>
    <w:p w14:paraId="13CF65A2" w14:textId="77777777" w:rsidR="00916C34" w:rsidRDefault="00000000">
      <w:r>
        <w:t xml:space="preserve">            int newValue = isRightButton ? 0 : 1;</w:t>
      </w:r>
    </w:p>
    <w:p w14:paraId="167AA962" w14:textId="77777777" w:rsidR="00916C34" w:rsidRDefault="00916C34"/>
    <w:p w14:paraId="7AC0CA8C" w14:textId="77777777" w:rsidR="00916C34" w:rsidRDefault="00000000">
      <w:r>
        <w:t xml:space="preserve">            if (oldValue == newValue) return;</w:t>
      </w:r>
    </w:p>
    <w:p w14:paraId="512754AB" w14:textId="77777777" w:rsidR="00916C34" w:rsidRDefault="00916C34"/>
    <w:p w14:paraId="6CE80F0B" w14:textId="77777777" w:rsidR="00916C34" w:rsidRDefault="00000000">
      <w:r>
        <w:t xml:space="preserve">            ExecuteCommand(new PaintIntCellCommand(this, col.Kind, idx, oldValue, newValue));</w:t>
      </w:r>
    </w:p>
    <w:p w14:paraId="1D95FA8E" w14:textId="77777777" w:rsidR="00916C34" w:rsidRDefault="00000000">
      <w:r>
        <w:t xml:space="preserve">        }</w:t>
      </w:r>
    </w:p>
    <w:p w14:paraId="1DB9E03F" w14:textId="77777777" w:rsidR="00916C34" w:rsidRDefault="00000000">
      <w:r>
        <w:t xml:space="preserve">    }</w:t>
      </w:r>
    </w:p>
    <w:p w14:paraId="7EDC8F60" w14:textId="77777777" w:rsidR="00916C34" w:rsidRDefault="00916C34"/>
    <w:p w14:paraId="6E754272" w14:textId="77777777" w:rsidR="00916C34" w:rsidRDefault="00000000">
      <w:r>
        <w:t xml:space="preserve">    private void OnCreateNewMapClick(object sender, RoutedEventArgs e)</w:t>
      </w:r>
    </w:p>
    <w:p w14:paraId="2382F0E6" w14:textId="77777777" w:rsidR="00916C34" w:rsidRDefault="00000000">
      <w:r>
        <w:t xml:space="preserve">    {</w:t>
      </w:r>
    </w:p>
    <w:p w14:paraId="7160672B" w14:textId="77777777" w:rsidR="00916C34" w:rsidRDefault="00000000">
      <w:r>
        <w:t xml:space="preserve">        if (!TryReadMapSize(out int w, out int h))</w:t>
      </w:r>
    </w:p>
    <w:p w14:paraId="1A62BEA1" w14:textId="77777777" w:rsidR="00916C34" w:rsidRDefault="00000000">
      <w:r>
        <w:t xml:space="preserve">            return;</w:t>
      </w:r>
    </w:p>
    <w:p w14:paraId="5937F071" w14:textId="77777777" w:rsidR="00916C34" w:rsidRDefault="00916C34"/>
    <w:p w14:paraId="5210039B" w14:textId="77777777" w:rsidR="00916C34" w:rsidRDefault="00000000">
      <w:r>
        <w:t xml:space="preserve">        Directory.CreateDirectory(MapsFolder);</w:t>
      </w:r>
    </w:p>
    <w:p w14:paraId="4B672202" w14:textId="77777777" w:rsidR="00916C34" w:rsidRDefault="00916C34"/>
    <w:p w14:paraId="4E907241" w14:textId="77777777" w:rsidR="00916C34" w:rsidRDefault="00000000">
      <w:r>
        <w:t xml:space="preserve">        var dlg = new SaveFileDialog</w:t>
      </w:r>
    </w:p>
    <w:p w14:paraId="167C050D" w14:textId="77777777" w:rsidR="00916C34" w:rsidRDefault="00000000">
      <w:r>
        <w:t xml:space="preserve">        {</w:t>
      </w:r>
    </w:p>
    <w:p w14:paraId="2EDA8A9B" w14:textId="77777777" w:rsidR="00916C34" w:rsidRDefault="00000000">
      <w:r>
        <w:t xml:space="preserve">            Title = "Create New Map",</w:t>
      </w:r>
    </w:p>
    <w:p w14:paraId="11042FB5" w14:textId="77777777" w:rsidR="00916C34" w:rsidRDefault="00000000">
      <w:r>
        <w:t xml:space="preserve">            Filter = "Vitriol Map (*.vitmap.json)|*.vitmap.json|JSON (*.json)|*.json|All files (*.*)|*.*",</w:t>
      </w:r>
    </w:p>
    <w:p w14:paraId="68A6EC99" w14:textId="77777777" w:rsidR="00916C34" w:rsidRDefault="00000000">
      <w:r>
        <w:t xml:space="preserve">            InitialDirectory = MapsFolder,</w:t>
      </w:r>
    </w:p>
    <w:p w14:paraId="66CF8C1C" w14:textId="77777777" w:rsidR="00916C34" w:rsidRDefault="00000000">
      <w:r>
        <w:t xml:space="preserve">            FileName = "new_map" + MapFormat.DefaultExtension,</w:t>
      </w:r>
    </w:p>
    <w:p w14:paraId="433F08E8" w14:textId="77777777" w:rsidR="00916C34" w:rsidRDefault="00000000">
      <w:r>
        <w:t xml:space="preserve">            OverwritePrompt = false</w:t>
      </w:r>
    </w:p>
    <w:p w14:paraId="644573FC" w14:textId="77777777" w:rsidR="00916C34" w:rsidRDefault="00000000">
      <w:r>
        <w:t xml:space="preserve">        };</w:t>
      </w:r>
    </w:p>
    <w:p w14:paraId="577F843B" w14:textId="77777777" w:rsidR="00916C34" w:rsidRDefault="00916C34"/>
    <w:p w14:paraId="5200A4AC" w14:textId="77777777" w:rsidR="00916C34" w:rsidRDefault="00000000">
      <w:r>
        <w:t xml:space="preserve">        if (dlg.ShowDialog(this) != true)</w:t>
      </w:r>
    </w:p>
    <w:p w14:paraId="7DBA4122" w14:textId="77777777" w:rsidR="00916C34" w:rsidRDefault="00000000">
      <w:r>
        <w:t xml:space="preserve">            return;</w:t>
      </w:r>
    </w:p>
    <w:p w14:paraId="6D61AFB5" w14:textId="77777777" w:rsidR="00916C34" w:rsidRDefault="00916C34"/>
    <w:p w14:paraId="579EA46B" w14:textId="77777777" w:rsidR="00916C34" w:rsidRDefault="00000000">
      <w:r>
        <w:t xml:space="preserve">        var chosenPath = dlg.FileName;</w:t>
      </w:r>
    </w:p>
    <w:p w14:paraId="7C168BD6" w14:textId="77777777" w:rsidR="00916C34" w:rsidRDefault="00916C34"/>
    <w:p w14:paraId="07FF9153" w14:textId="77777777" w:rsidR="00916C34" w:rsidRDefault="00000000">
      <w:r>
        <w:t xml:space="preserve">        var baseName = IOPath.GetFileName(chosenPath);</w:t>
      </w:r>
    </w:p>
    <w:p w14:paraId="7276C4F0" w14:textId="77777777" w:rsidR="00916C34" w:rsidRDefault="00916C34"/>
    <w:p w14:paraId="516E1656" w14:textId="77777777" w:rsidR="00916C34" w:rsidRDefault="00000000">
      <w:r>
        <w:t xml:space="preserve">        if (baseName.EndsWith(".json", StringComparison.OrdinalIgnoreCase))</w:t>
      </w:r>
    </w:p>
    <w:p w14:paraId="075BB17F" w14:textId="77777777" w:rsidR="00916C34" w:rsidRDefault="00000000">
      <w:r>
        <w:t xml:space="preserve">            baseName = baseName[..^5];</w:t>
      </w:r>
    </w:p>
    <w:p w14:paraId="63B4F6DA" w14:textId="77777777" w:rsidR="00916C34" w:rsidRDefault="00916C34"/>
    <w:p w14:paraId="306EFF5C" w14:textId="77777777" w:rsidR="00916C34" w:rsidRDefault="00000000">
      <w:r>
        <w:t xml:space="preserve">        if (baseName.EndsWith(".vitmap", StringComparison.OrdinalIgnoreCase))</w:t>
      </w:r>
    </w:p>
    <w:p w14:paraId="2D47310F" w14:textId="77777777" w:rsidR="00916C34" w:rsidRDefault="00000000">
      <w:r>
        <w:t xml:space="preserve">            baseName = baseName[..^7];</w:t>
      </w:r>
    </w:p>
    <w:p w14:paraId="1F31CE9D" w14:textId="77777777" w:rsidR="00916C34" w:rsidRDefault="00916C34"/>
    <w:p w14:paraId="54D01F6C" w14:textId="77777777" w:rsidR="00916C34" w:rsidRDefault="00000000">
      <w:r>
        <w:t xml:space="preserve">        baseName = baseName.Trim();</w:t>
      </w:r>
    </w:p>
    <w:p w14:paraId="4F524986" w14:textId="77777777" w:rsidR="00916C34" w:rsidRDefault="00000000">
      <w:r>
        <w:t xml:space="preserve">        if (baseName.Length == 0) baseName = "new_map";</w:t>
      </w:r>
    </w:p>
    <w:p w14:paraId="22DB8AF9" w14:textId="77777777" w:rsidR="00916C34" w:rsidRDefault="00916C34"/>
    <w:p w14:paraId="5B6F3E82" w14:textId="77777777" w:rsidR="00916C34" w:rsidRDefault="00000000">
      <w:r>
        <w:t xml:space="preserve">        var mapId = MakeSafeMapId(baseName);</w:t>
      </w:r>
    </w:p>
    <w:p w14:paraId="55BDE914" w14:textId="77777777" w:rsidR="00916C34" w:rsidRDefault="00000000">
      <w:r>
        <w:t xml:space="preserve">        var mapName = baseName;</w:t>
      </w:r>
    </w:p>
    <w:p w14:paraId="71A374A9" w14:textId="77777777" w:rsidR="00916C34" w:rsidRDefault="00916C34"/>
    <w:p w14:paraId="26BF73C7" w14:textId="77777777" w:rsidR="00916C34" w:rsidRDefault="00000000">
      <w:r>
        <w:t xml:space="preserve">        var map = CreateNewBlankMap(mapId, mapName, w, h);</w:t>
      </w:r>
    </w:p>
    <w:p w14:paraId="19C960DA" w14:textId="77777777" w:rsidR="00916C34" w:rsidRDefault="00916C34"/>
    <w:p w14:paraId="5D955094" w14:textId="77777777" w:rsidR="00916C34" w:rsidRDefault="00000000">
      <w:r>
        <w:t xml:space="preserve">        </w:t>
      </w:r>
      <w:r>
        <w:rPr>
          <w:lang w:val="pt-BR"/>
        </w:rPr>
        <w:t>var errors = MapValidator.Validate(map);</w:t>
      </w:r>
    </w:p>
    <w:p w14:paraId="44411F3F" w14:textId="77777777" w:rsidR="00916C34" w:rsidRDefault="00000000">
      <w:r>
        <w:rPr>
          <w:lang w:val="pt-BR"/>
        </w:rPr>
        <w:t xml:space="preserve">        </w:t>
      </w:r>
      <w:r>
        <w:t>if (errors.Count &gt; 0)</w:t>
      </w:r>
    </w:p>
    <w:p w14:paraId="115899CB" w14:textId="77777777" w:rsidR="00916C34" w:rsidRDefault="00000000">
      <w:r>
        <w:t xml:space="preserve">        {</w:t>
      </w:r>
    </w:p>
    <w:p w14:paraId="0F10B56D" w14:textId="77777777" w:rsidR="00916C34" w:rsidRDefault="00000000">
      <w:r>
        <w:t xml:space="preserve">            StatusText.Text = "Map validation failed: " +</w:t>
      </w:r>
    </w:p>
    <w:p w14:paraId="0F0CBE50" w14:textId="77777777" w:rsidR="00916C34" w:rsidRDefault="00000000">
      <w:r>
        <w:t xml:space="preserve">                              string.Join("; ", errors.Select(er =&gt; $"{er.Field}: {er.Message}"));</w:t>
      </w:r>
    </w:p>
    <w:p w14:paraId="76EDC0E0" w14:textId="77777777" w:rsidR="00916C34" w:rsidRDefault="00000000">
      <w:r>
        <w:t xml:space="preserve">            return;</w:t>
      </w:r>
    </w:p>
    <w:p w14:paraId="1A0D4BF6" w14:textId="77777777" w:rsidR="00916C34" w:rsidRDefault="00000000">
      <w:r>
        <w:t xml:space="preserve">        }</w:t>
      </w:r>
    </w:p>
    <w:p w14:paraId="0B27D624" w14:textId="77777777" w:rsidR="00916C34" w:rsidRDefault="00916C34"/>
    <w:p w14:paraId="124ED848" w14:textId="77777777" w:rsidR="00916C34" w:rsidRDefault="00000000">
      <w:r>
        <w:t xml:space="preserve">        _currentMap = map;</w:t>
      </w:r>
    </w:p>
    <w:p w14:paraId="75CBF448" w14:textId="77777777" w:rsidR="00916C34" w:rsidRDefault="00000000">
      <w:r>
        <w:t xml:space="preserve">        _currentMapPath = chosenPath;</w:t>
      </w:r>
    </w:p>
    <w:p w14:paraId="2C675BDA" w14:textId="77777777" w:rsidR="00916C34" w:rsidRDefault="00000000">
      <w:r>
        <w:t xml:space="preserve">        _manualSavePerformed = false;</w:t>
      </w:r>
    </w:p>
    <w:p w14:paraId="143B910A" w14:textId="77777777" w:rsidR="00916C34" w:rsidRDefault="00916C34"/>
    <w:p w14:paraId="4C37F41D" w14:textId="77777777" w:rsidR="00916C34" w:rsidRDefault="00000000">
      <w:r>
        <w:t xml:space="preserve">        if (_currentMap.Events is null)</w:t>
      </w:r>
    </w:p>
    <w:p w14:paraId="199CE151" w14:textId="77777777" w:rsidR="00916C34" w:rsidRDefault="00000000">
      <w:r>
        <w:t xml:space="preserve">            _currentMap = _currentMap with { Events = Array.Empty&lt;MapEventDto&gt;() };</w:t>
      </w:r>
    </w:p>
    <w:p w14:paraId="327C9FAB" w14:textId="77777777" w:rsidR="00916C34" w:rsidRDefault="00916C34"/>
    <w:p w14:paraId="72062248" w14:textId="77777777" w:rsidR="00916C34" w:rsidRDefault="00000000">
      <w:r>
        <w:t xml:space="preserve">        _selectedEventId = null;</w:t>
      </w:r>
    </w:p>
    <w:p w14:paraId="705E2914" w14:textId="77777777" w:rsidR="00916C34" w:rsidRDefault="00000000">
      <w:r>
        <w:t xml:space="preserve">        _selectedCommandIndex = -1;</w:t>
      </w:r>
    </w:p>
    <w:p w14:paraId="675AC718" w14:textId="77777777" w:rsidR="00916C34" w:rsidRDefault="00000000">
      <w:r>
        <w:t xml:space="preserve">        UpdateEventPanel(null);</w:t>
      </w:r>
    </w:p>
    <w:p w14:paraId="2094D40A" w14:textId="77777777" w:rsidR="00916C34" w:rsidRDefault="00000000">
      <w:r>
        <w:t xml:space="preserve">        RefreshCommandList(null);</w:t>
      </w:r>
    </w:p>
    <w:p w14:paraId="089741D4" w14:textId="77777777" w:rsidR="00916C34" w:rsidRDefault="00000000">
      <w:r>
        <w:t xml:space="preserve">        UpdateCommandEditor(null);</w:t>
      </w:r>
    </w:p>
    <w:p w14:paraId="2DC50C5A" w14:textId="77777777" w:rsidR="00916C34" w:rsidRDefault="00916C34"/>
    <w:p w14:paraId="7B77A438" w14:textId="77777777" w:rsidR="00916C34" w:rsidRDefault="00000000">
      <w:r>
        <w:t xml:space="preserve">        EnsureCollisionLayer();</w:t>
      </w:r>
    </w:p>
    <w:p w14:paraId="37E3FC25" w14:textId="77777777" w:rsidR="00916C34" w:rsidRDefault="00916C34"/>
    <w:p w14:paraId="404CDE66" w14:textId="77777777" w:rsidR="00916C34" w:rsidRDefault="00000000">
      <w:r>
        <w:t xml:space="preserve">        _undo.Clear();</w:t>
      </w:r>
    </w:p>
    <w:p w14:paraId="5FFCC96B" w14:textId="77777777" w:rsidR="00916C34" w:rsidRDefault="00000000">
      <w:r>
        <w:t xml:space="preserve">        _redo.Clear();</w:t>
      </w:r>
    </w:p>
    <w:p w14:paraId="7FC7E9F4" w14:textId="77777777" w:rsidR="00916C34" w:rsidRDefault="00916C34"/>
    <w:p w14:paraId="33673EE9" w14:textId="77777777" w:rsidR="00916C34" w:rsidRDefault="00000000">
      <w:r>
        <w:t xml:space="preserve">        var tilesets = _currentMap.Tilesets ?? Array.Empty&lt;TilesetRefDto&gt;();</w:t>
      </w:r>
    </w:p>
    <w:p w14:paraId="1AE5417F" w14:textId="77777777" w:rsidR="00916C34" w:rsidRDefault="00000000">
      <w:r>
        <w:t xml:space="preserve">        foreach (var ts in tilesets)</w:t>
      </w:r>
    </w:p>
    <w:p w14:paraId="680E583C" w14:textId="77777777" w:rsidR="00916C34" w:rsidRDefault="00000000">
      <w:r>
        <w:t xml:space="preserve">        {</w:t>
      </w:r>
    </w:p>
    <w:p w14:paraId="095BF15B" w14:textId="77777777" w:rsidR="00916C34" w:rsidRDefault="00000000">
      <w:r>
        <w:t xml:space="preserve">            var key = NormalizeTilesetKey(ts.ImagePath ?? "");</w:t>
      </w:r>
    </w:p>
    <w:p w14:paraId="2746F7B1" w14:textId="77777777" w:rsidR="00916C34" w:rsidRDefault="00000000">
      <w:r>
        <w:t xml:space="preserve">            if (key.Length == 0) continue;</w:t>
      </w:r>
    </w:p>
    <w:p w14:paraId="68990DA7" w14:textId="77777777" w:rsidR="00916C34" w:rsidRDefault="00000000">
      <w:r>
        <w:t xml:space="preserve">            _tilesetLoadedState.TryAdd(key, true);</w:t>
      </w:r>
    </w:p>
    <w:p w14:paraId="52AD9D07" w14:textId="77777777" w:rsidR="00916C34" w:rsidRDefault="00000000">
      <w:r>
        <w:t xml:space="preserve">        }</w:t>
      </w:r>
    </w:p>
    <w:p w14:paraId="696DFBD1" w14:textId="77777777" w:rsidR="00916C34" w:rsidRDefault="00916C34"/>
    <w:p w14:paraId="3B627ECE" w14:textId="77777777" w:rsidR="00916C34" w:rsidRDefault="00000000">
      <w:r>
        <w:t xml:space="preserve">        MarkTilesetsDirty();</w:t>
      </w:r>
    </w:p>
    <w:p w14:paraId="4CA784AB" w14:textId="77777777" w:rsidR="00916C34" w:rsidRDefault="00916C34"/>
    <w:p w14:paraId="51997A2C" w14:textId="77777777" w:rsidR="00916C34" w:rsidRDefault="00000000">
      <w:r>
        <w:t xml:space="preserve">        EnsureViewportImageExists();</w:t>
      </w:r>
    </w:p>
    <w:p w14:paraId="07F0D2F6" w14:textId="77777777" w:rsidR="00916C34" w:rsidRDefault="00000000">
      <w:r>
        <w:t xml:space="preserve">        RefreshTilesetPanel();</w:t>
      </w:r>
    </w:p>
    <w:p w14:paraId="3CD9ED33" w14:textId="77777777" w:rsidR="00916C34" w:rsidRDefault="00000000">
      <w:r>
        <w:t xml:space="preserve">        BuildTilePalette();</w:t>
      </w:r>
    </w:p>
    <w:p w14:paraId="0F6DA276" w14:textId="77777777" w:rsidR="00916C34" w:rsidRDefault="00916C34"/>
    <w:p w14:paraId="7BFE2FAD" w14:textId="77777777" w:rsidR="00916C34" w:rsidRDefault="00000000">
      <w:r>
        <w:t xml:space="preserve">        MapScroll.ScrollToHorizontalOffset(0);</w:t>
      </w:r>
    </w:p>
    <w:p w14:paraId="6178037F" w14:textId="77777777" w:rsidR="00916C34" w:rsidRDefault="00000000">
      <w:r>
        <w:t xml:space="preserve">        MapScroll.ScrollToVerticalOffset(0);</w:t>
      </w:r>
    </w:p>
    <w:p w14:paraId="542AFE85" w14:textId="77777777" w:rsidR="00916C34" w:rsidRDefault="00916C34"/>
    <w:p w14:paraId="107316ED" w14:textId="77777777" w:rsidR="00916C34" w:rsidRDefault="00000000">
      <w:r>
        <w:t xml:space="preserve">        RefreshAvailableMaps(preserveCurrentSelection: false);</w:t>
      </w:r>
    </w:p>
    <w:p w14:paraId="2A433713" w14:textId="77777777" w:rsidR="00916C34" w:rsidRDefault="00916C34"/>
    <w:p w14:paraId="6FA4977C" w14:textId="77777777" w:rsidR="00916C34" w:rsidRDefault="00000000">
      <w:r>
        <w:t xml:space="preserve">        StatusText.Text = $"Created new map (not yet saved): {chosenPath} — press Save to enable autosave.";</w:t>
      </w:r>
    </w:p>
    <w:p w14:paraId="18546A1C" w14:textId="77777777" w:rsidR="00916C34" w:rsidRDefault="00000000">
      <w:r>
        <w:t xml:space="preserve">        RequestViewportRender();</w:t>
      </w:r>
    </w:p>
    <w:p w14:paraId="79776399" w14:textId="77777777" w:rsidR="00916C34" w:rsidRDefault="00000000">
      <w:r>
        <w:t xml:space="preserve">    }</w:t>
      </w:r>
    </w:p>
    <w:p w14:paraId="7434E3F5" w14:textId="77777777" w:rsidR="00916C34" w:rsidRDefault="00916C34"/>
    <w:p w14:paraId="2C1A261E" w14:textId="77777777" w:rsidR="00916C34" w:rsidRDefault="00000000">
      <w:r>
        <w:t xml:space="preserve">    // XAML handler: do not remove / rename</w:t>
      </w:r>
    </w:p>
    <w:p w14:paraId="023506F9" w14:textId="77777777" w:rsidR="00916C34" w:rsidRDefault="00000000">
      <w:r>
        <w:t xml:space="preserve">    private void OnMapCanvasMouseLeave(object sender, MouseEventArgs e)</w:t>
      </w:r>
    </w:p>
    <w:p w14:paraId="4759292B" w14:textId="77777777" w:rsidR="00916C34" w:rsidRDefault="00000000">
      <w:r>
        <w:t xml:space="preserve">    {</w:t>
      </w:r>
    </w:p>
    <w:p w14:paraId="428D1EA1" w14:textId="77777777" w:rsidR="00916C34" w:rsidRDefault="00000000">
      <w:r>
        <w:t xml:space="preserve">        MouseText.Text = "";</w:t>
      </w:r>
    </w:p>
    <w:p w14:paraId="3ADCE652" w14:textId="77777777" w:rsidR="00916C34" w:rsidRDefault="00000000">
      <w:r>
        <w:t xml:space="preserve">        _hoverTileX = -1;</w:t>
      </w:r>
    </w:p>
    <w:p w14:paraId="477CBDD7" w14:textId="77777777" w:rsidR="00916C34" w:rsidRDefault="00000000">
      <w:r>
        <w:t xml:space="preserve">        _hoverTileY = -1;</w:t>
      </w:r>
    </w:p>
    <w:p w14:paraId="178BCA15" w14:textId="77777777" w:rsidR="00916C34" w:rsidRDefault="00916C34"/>
    <w:p w14:paraId="68D44D76" w14:textId="77777777" w:rsidR="00916C34" w:rsidRDefault="00000000">
      <w:r>
        <w:t xml:space="preserve">        StopPainting();</w:t>
      </w:r>
    </w:p>
    <w:p w14:paraId="33AC8CCC" w14:textId="77777777" w:rsidR="00916C34" w:rsidRDefault="00000000">
      <w:r>
        <w:t xml:space="preserve">        StopEventDrag(commit: false);</w:t>
      </w:r>
    </w:p>
    <w:p w14:paraId="7DA23B48" w14:textId="77777777" w:rsidR="00916C34" w:rsidRDefault="00000000">
      <w:r>
        <w:t xml:space="preserve">    }</w:t>
      </w:r>
    </w:p>
    <w:p w14:paraId="53C93CCE" w14:textId="77777777" w:rsidR="00916C34" w:rsidRDefault="00916C34"/>
    <w:p w14:paraId="6A2E8A38" w14:textId="77777777" w:rsidR="00916C34" w:rsidRDefault="00000000">
      <w:r>
        <w:t xml:space="preserve">    // --------------------------------------------------------------------</w:t>
      </w:r>
    </w:p>
    <w:p w14:paraId="167968F4" w14:textId="77777777" w:rsidR="00916C34" w:rsidRDefault="00000000">
      <w:r>
        <w:t xml:space="preserve">    // Playtest execution</w:t>
      </w:r>
    </w:p>
    <w:p w14:paraId="4ABC0D9D" w14:textId="77777777" w:rsidR="00916C34" w:rsidRDefault="00000000">
      <w:r>
        <w:t xml:space="preserve">    // --------------------------------------------------------------------</w:t>
      </w:r>
    </w:p>
    <w:p w14:paraId="2B6329FC" w14:textId="77777777" w:rsidR="00916C34" w:rsidRDefault="00000000">
      <w:r>
        <w:t xml:space="preserve">    private void TogglePlaytest()</w:t>
      </w:r>
    </w:p>
    <w:p w14:paraId="164E7C3F" w14:textId="77777777" w:rsidR="00916C34" w:rsidRDefault="00000000">
      <w:r>
        <w:t xml:space="preserve">    {</w:t>
      </w:r>
    </w:p>
    <w:p w14:paraId="5C012C3D" w14:textId="77777777" w:rsidR="00916C34" w:rsidRDefault="00000000">
      <w:r>
        <w:t xml:space="preserve">        if (_currentMap is null)</w:t>
      </w:r>
    </w:p>
    <w:p w14:paraId="340B1892" w14:textId="77777777" w:rsidR="00916C34" w:rsidRDefault="00000000">
      <w:r>
        <w:t xml:space="preserve">        {</w:t>
      </w:r>
    </w:p>
    <w:p w14:paraId="28BA6EE9" w14:textId="77777777" w:rsidR="00916C34" w:rsidRDefault="00000000">
      <w:r>
        <w:t xml:space="preserve">            StatusText.Text = "Load or create a map first.";</w:t>
      </w:r>
    </w:p>
    <w:p w14:paraId="133D9A44" w14:textId="77777777" w:rsidR="00916C34" w:rsidRDefault="00000000">
      <w:r>
        <w:t xml:space="preserve">            return;</w:t>
      </w:r>
    </w:p>
    <w:p w14:paraId="3D53F054" w14:textId="77777777" w:rsidR="00916C34" w:rsidRDefault="00000000">
      <w:r>
        <w:t xml:space="preserve">        }</w:t>
      </w:r>
    </w:p>
    <w:p w14:paraId="5837A73F" w14:textId="77777777" w:rsidR="00916C34" w:rsidRDefault="00916C34"/>
    <w:p w14:paraId="6A1808D5" w14:textId="77777777" w:rsidR="00916C34" w:rsidRDefault="00000000">
      <w:r>
        <w:t xml:space="preserve">        _playtestActive = !_playtestActive;</w:t>
      </w:r>
    </w:p>
    <w:p w14:paraId="3717B144" w14:textId="77777777" w:rsidR="00916C34" w:rsidRDefault="00916C34"/>
    <w:p w14:paraId="22F84809" w14:textId="77777777" w:rsidR="00916C34" w:rsidRDefault="00000000">
      <w:r>
        <w:t xml:space="preserve">        if (_playtestActive)</w:t>
      </w:r>
    </w:p>
    <w:p w14:paraId="29F03BF1" w14:textId="77777777" w:rsidR="00916C34" w:rsidRDefault="00000000">
      <w:r>
        <w:t xml:space="preserve">        {</w:t>
      </w:r>
    </w:p>
    <w:p w14:paraId="003848A6" w14:textId="77777777" w:rsidR="00916C34" w:rsidRDefault="00000000">
      <w:r>
        <w:t xml:space="preserve">            _playtestFlags.Clear();</w:t>
      </w:r>
    </w:p>
    <w:p w14:paraId="0A47AF59" w14:textId="77777777" w:rsidR="00916C34" w:rsidRDefault="00000000">
      <w:r>
        <w:t xml:space="preserve">            _playerX = Math.Clamp(_playerX, 0, _currentMap.Width - 1);</w:t>
      </w:r>
    </w:p>
    <w:p w14:paraId="7B1E8ECB" w14:textId="77777777" w:rsidR="00916C34" w:rsidRDefault="00000000">
      <w:r>
        <w:t xml:space="preserve">            _playerY = Math.Clamp(_playerY, 0, _currentMap.Height - 1);</w:t>
      </w:r>
    </w:p>
    <w:p w14:paraId="5E59096E" w14:textId="77777777" w:rsidR="00916C34" w:rsidRDefault="00000000">
      <w:r>
        <w:t xml:space="preserve">            StatusText.Text = "Playtest ON — F5 toggles, WASD/Arrows move, E/Enter interact, Esc exit.";</w:t>
      </w:r>
    </w:p>
    <w:p w14:paraId="18CBB015" w14:textId="77777777" w:rsidR="00916C34" w:rsidRDefault="00000000">
      <w:r>
        <w:t xml:space="preserve">        }</w:t>
      </w:r>
    </w:p>
    <w:p w14:paraId="592ED76A" w14:textId="77777777" w:rsidR="00916C34" w:rsidRDefault="00000000">
      <w:r>
        <w:t xml:space="preserve">        else</w:t>
      </w:r>
    </w:p>
    <w:p w14:paraId="750AE9C7" w14:textId="77777777" w:rsidR="00916C34" w:rsidRDefault="00000000">
      <w:r>
        <w:t xml:space="preserve">        {</w:t>
      </w:r>
    </w:p>
    <w:p w14:paraId="3EB76331" w14:textId="77777777" w:rsidR="00916C34" w:rsidRDefault="00000000">
      <w:r>
        <w:t xml:space="preserve">            StatusText.Text = "Playtest OFF.";</w:t>
      </w:r>
    </w:p>
    <w:p w14:paraId="1C6517DC" w14:textId="77777777" w:rsidR="00916C34" w:rsidRDefault="00000000">
      <w:r>
        <w:t xml:space="preserve">        }</w:t>
      </w:r>
    </w:p>
    <w:p w14:paraId="6D510A37" w14:textId="77777777" w:rsidR="00916C34" w:rsidRDefault="00916C34"/>
    <w:p w14:paraId="5901E221" w14:textId="77777777" w:rsidR="00916C34" w:rsidRDefault="00000000">
      <w:r>
        <w:t xml:space="preserve">        RequestViewportRender();</w:t>
      </w:r>
    </w:p>
    <w:p w14:paraId="384CF976" w14:textId="77777777" w:rsidR="00916C34" w:rsidRDefault="00000000">
      <w:r>
        <w:t xml:space="preserve">    }</w:t>
      </w:r>
    </w:p>
    <w:p w14:paraId="7C0AE5CD" w14:textId="77777777" w:rsidR="00916C34" w:rsidRDefault="00916C34"/>
    <w:p w14:paraId="491EE3AE" w14:textId="77777777" w:rsidR="00916C34" w:rsidRDefault="00000000">
      <w:r>
        <w:t xml:space="preserve">    private void ExitPlaytest()</w:t>
      </w:r>
    </w:p>
    <w:p w14:paraId="41116DF1" w14:textId="77777777" w:rsidR="00916C34" w:rsidRDefault="00000000">
      <w:r>
        <w:t xml:space="preserve">    {</w:t>
      </w:r>
    </w:p>
    <w:p w14:paraId="54B38753" w14:textId="77777777" w:rsidR="00916C34" w:rsidRDefault="00000000">
      <w:r>
        <w:t xml:space="preserve">        if (!_playtestActive) return;</w:t>
      </w:r>
    </w:p>
    <w:p w14:paraId="065B4DA7" w14:textId="77777777" w:rsidR="00916C34" w:rsidRDefault="00000000">
      <w:r>
        <w:t xml:space="preserve">        _playtestActive = false;</w:t>
      </w:r>
    </w:p>
    <w:p w14:paraId="77BEB29E" w14:textId="77777777" w:rsidR="00916C34" w:rsidRDefault="00000000">
      <w:r>
        <w:t xml:space="preserve">        StatusText.Text = "Playtest OFF.";</w:t>
      </w:r>
    </w:p>
    <w:p w14:paraId="69D74504" w14:textId="77777777" w:rsidR="00916C34" w:rsidRDefault="00000000">
      <w:r>
        <w:t xml:space="preserve">        RequestViewportRender();</w:t>
      </w:r>
    </w:p>
    <w:p w14:paraId="027FA0C5" w14:textId="77777777" w:rsidR="00916C34" w:rsidRDefault="00000000">
      <w:r>
        <w:t xml:space="preserve">    }</w:t>
      </w:r>
    </w:p>
    <w:p w14:paraId="754751C5" w14:textId="77777777" w:rsidR="00916C34" w:rsidRDefault="00916C34"/>
    <w:p w14:paraId="4C18F937" w14:textId="77777777" w:rsidR="00916C34" w:rsidRDefault="00000000">
      <w:r>
        <w:t xml:space="preserve">    private void TryMovePlayer(int dx, int dy)</w:t>
      </w:r>
    </w:p>
    <w:p w14:paraId="751D8D1E" w14:textId="77777777" w:rsidR="00916C34" w:rsidRDefault="00000000">
      <w:r>
        <w:t xml:space="preserve">    {</w:t>
      </w:r>
    </w:p>
    <w:p w14:paraId="09BBA572" w14:textId="77777777" w:rsidR="00916C34" w:rsidRDefault="00000000">
      <w:r>
        <w:t xml:space="preserve">        var map = _currentMap;</w:t>
      </w:r>
    </w:p>
    <w:p w14:paraId="7EC6CF77" w14:textId="77777777" w:rsidR="00916C34" w:rsidRDefault="00000000">
      <w:r>
        <w:t xml:space="preserve">        if (map is null) return;</w:t>
      </w:r>
    </w:p>
    <w:p w14:paraId="2C120C41" w14:textId="77777777" w:rsidR="00916C34" w:rsidRDefault="00000000">
      <w:r>
        <w:t xml:space="preserve">        if (!_playtestActive) return;</w:t>
      </w:r>
    </w:p>
    <w:p w14:paraId="4B6CF58D" w14:textId="77777777" w:rsidR="00916C34" w:rsidRDefault="00916C34"/>
    <w:p w14:paraId="2E14F731" w14:textId="77777777" w:rsidR="00916C34" w:rsidRDefault="00000000">
      <w:r>
        <w:t xml:space="preserve">        int nx = _playerX + dx;</w:t>
      </w:r>
    </w:p>
    <w:p w14:paraId="755BEBE3" w14:textId="77777777" w:rsidR="00916C34" w:rsidRDefault="00000000">
      <w:r>
        <w:t xml:space="preserve">        int ny = _playerY + dy;</w:t>
      </w:r>
    </w:p>
    <w:p w14:paraId="6275628B" w14:textId="77777777" w:rsidR="00916C34" w:rsidRDefault="00916C34"/>
    <w:p w14:paraId="4C524ABB" w14:textId="77777777" w:rsidR="00916C34" w:rsidRDefault="00000000">
      <w:r>
        <w:t xml:space="preserve">        if (nx &lt; 0 || ny &lt; 0 || nx &gt;= map.Width || ny &gt;= map.Height)</w:t>
      </w:r>
    </w:p>
    <w:p w14:paraId="0C09D8C7" w14:textId="77777777" w:rsidR="00916C34" w:rsidRDefault="00000000">
      <w:r>
        <w:t xml:space="preserve">        {</w:t>
      </w:r>
    </w:p>
    <w:p w14:paraId="70CE12E5" w14:textId="77777777" w:rsidR="00916C34" w:rsidRDefault="00000000">
      <w:r>
        <w:t xml:space="preserve">            StatusText.Text = "Blocked: map boundary.";</w:t>
      </w:r>
    </w:p>
    <w:p w14:paraId="2CB7DBC5" w14:textId="77777777" w:rsidR="00916C34" w:rsidRDefault="00000000">
      <w:r>
        <w:t xml:space="preserve">            return;</w:t>
      </w:r>
    </w:p>
    <w:p w14:paraId="2476E2B8" w14:textId="77777777" w:rsidR="00916C34" w:rsidRDefault="00000000">
      <w:r>
        <w:t xml:space="preserve">        }</w:t>
      </w:r>
    </w:p>
    <w:p w14:paraId="7FE471A0" w14:textId="77777777" w:rsidR="00916C34" w:rsidRDefault="00916C34"/>
    <w:p w14:paraId="79E7FD95" w14:textId="77777777" w:rsidR="00916C34" w:rsidRDefault="00000000">
      <w:r>
        <w:t xml:space="preserve">        var col = GetCollisionLayer();</w:t>
      </w:r>
    </w:p>
    <w:p w14:paraId="53F84413" w14:textId="77777777" w:rsidR="00916C34" w:rsidRDefault="00000000">
      <w:r>
        <w:t xml:space="preserve">        if (col is not null &amp;&amp; col.Tiles.Length == map.Width * map.Height)</w:t>
      </w:r>
    </w:p>
    <w:p w14:paraId="76586BFC" w14:textId="77777777" w:rsidR="00916C34" w:rsidRDefault="00000000">
      <w:r>
        <w:t xml:space="preserve">        {</w:t>
      </w:r>
    </w:p>
    <w:p w14:paraId="39338FA5" w14:textId="77777777" w:rsidR="00916C34" w:rsidRDefault="00000000">
      <w:r>
        <w:t xml:space="preserve">            int idx = ny * map.Width + nx;</w:t>
      </w:r>
    </w:p>
    <w:p w14:paraId="0A1A7267" w14:textId="77777777" w:rsidR="00916C34" w:rsidRDefault="00000000">
      <w:r>
        <w:t xml:space="preserve">            if (idx &gt;= 0 &amp;&amp; idx &lt; col.Tiles.Length &amp;&amp; col.Tiles[idx] != 0)</w:t>
      </w:r>
    </w:p>
    <w:p w14:paraId="33A39B81" w14:textId="77777777" w:rsidR="00916C34" w:rsidRDefault="00000000">
      <w:r>
        <w:t xml:space="preserve">            {</w:t>
      </w:r>
    </w:p>
    <w:p w14:paraId="269185A6" w14:textId="77777777" w:rsidR="00916C34" w:rsidRDefault="00000000">
      <w:r>
        <w:t xml:space="preserve">                StatusText.Text = "Blocked: collision tile.";</w:t>
      </w:r>
    </w:p>
    <w:p w14:paraId="37C0E65B" w14:textId="77777777" w:rsidR="00916C34" w:rsidRDefault="00000000">
      <w:r>
        <w:t xml:space="preserve">                return;</w:t>
      </w:r>
    </w:p>
    <w:p w14:paraId="7E51FB9C" w14:textId="77777777" w:rsidR="00916C34" w:rsidRDefault="00000000">
      <w:r>
        <w:t xml:space="preserve">            }</w:t>
      </w:r>
    </w:p>
    <w:p w14:paraId="2A2E859C" w14:textId="77777777" w:rsidR="00916C34" w:rsidRDefault="00000000">
      <w:r>
        <w:t xml:space="preserve">        }</w:t>
      </w:r>
    </w:p>
    <w:p w14:paraId="55C887EA" w14:textId="77777777" w:rsidR="00916C34" w:rsidRDefault="00916C34"/>
    <w:p w14:paraId="0912F879" w14:textId="77777777" w:rsidR="00916C34" w:rsidRDefault="00000000">
      <w:r>
        <w:t xml:space="preserve">        _playerX = nx;</w:t>
      </w:r>
    </w:p>
    <w:p w14:paraId="37D2F2FA" w14:textId="77777777" w:rsidR="00916C34" w:rsidRDefault="00000000">
      <w:r>
        <w:t xml:space="preserve">        _playerY = ny;</w:t>
      </w:r>
    </w:p>
    <w:p w14:paraId="32C0436D" w14:textId="77777777" w:rsidR="00916C34" w:rsidRDefault="00916C34"/>
    <w:p w14:paraId="14E787F0" w14:textId="77777777" w:rsidR="00916C34" w:rsidRDefault="00000000">
      <w:r>
        <w:t xml:space="preserve">        RequestViewportRender();</w:t>
      </w:r>
    </w:p>
    <w:p w14:paraId="1156C5C7" w14:textId="77777777" w:rsidR="00916C34" w:rsidRDefault="00916C34"/>
    <w:p w14:paraId="48EE10A0" w14:textId="77777777" w:rsidR="00916C34" w:rsidRDefault="00000000">
      <w:r>
        <w:t xml:space="preserve">        var ev = GetEventAt(_playerX, _playerY);</w:t>
      </w:r>
    </w:p>
    <w:p w14:paraId="70009FD7" w14:textId="77777777" w:rsidR="00916C34" w:rsidRDefault="00000000">
      <w:r>
        <w:t xml:space="preserve">        if (ev is null) return;</w:t>
      </w:r>
    </w:p>
    <w:p w14:paraId="6300F383" w14:textId="77777777" w:rsidR="00916C34" w:rsidRDefault="00916C34"/>
    <w:p w14:paraId="368AE4E6" w14:textId="77777777" w:rsidR="00916C34" w:rsidRDefault="00000000">
      <w:r>
        <w:t xml:space="preserve">        if (string.Equals(ev.Type, "Warp", StringComparison.OrdinalIgnoreCase))</w:t>
      </w:r>
    </w:p>
    <w:p w14:paraId="097C0C26" w14:textId="77777777" w:rsidR="00916C34" w:rsidRDefault="00000000">
      <w:r>
        <w:t xml:space="preserve">        {</w:t>
      </w:r>
    </w:p>
    <w:p w14:paraId="76EAB0F1" w14:textId="77777777" w:rsidR="00916C34" w:rsidRDefault="00000000">
      <w:r>
        <w:t xml:space="preserve">            DoWarp(ev);</w:t>
      </w:r>
    </w:p>
    <w:p w14:paraId="24931506" w14:textId="77777777" w:rsidR="00916C34" w:rsidRDefault="00000000">
      <w:r>
        <w:t xml:space="preserve">            return;</w:t>
      </w:r>
    </w:p>
    <w:p w14:paraId="399A4A3E" w14:textId="77777777" w:rsidR="00916C34" w:rsidRDefault="00000000">
      <w:r>
        <w:t xml:space="preserve">        }</w:t>
      </w:r>
    </w:p>
    <w:p w14:paraId="6F1EF5CD" w14:textId="77777777" w:rsidR="00916C34" w:rsidRDefault="00916C34"/>
    <w:p w14:paraId="11C8AC0B" w14:textId="77777777" w:rsidR="00916C34" w:rsidRDefault="00000000">
      <w:r>
        <w:t xml:space="preserve">        if (string.Equals(ev.Type, "Trigger", StringComparison.OrdinalIgnoreCase))</w:t>
      </w:r>
    </w:p>
    <w:p w14:paraId="5A7CCB21" w14:textId="77777777" w:rsidR="00916C34" w:rsidRDefault="00000000">
      <w:r>
        <w:t xml:space="preserve">            ExecuteEventScript(ev);</w:t>
      </w:r>
    </w:p>
    <w:p w14:paraId="0089A67B" w14:textId="77777777" w:rsidR="00916C34" w:rsidRDefault="00000000">
      <w:r>
        <w:t xml:space="preserve">    }</w:t>
      </w:r>
    </w:p>
    <w:p w14:paraId="3BC468F8" w14:textId="77777777" w:rsidR="00916C34" w:rsidRDefault="00916C34"/>
    <w:p w14:paraId="78FBB2FB" w14:textId="77777777" w:rsidR="00916C34" w:rsidRDefault="00000000">
      <w:r>
        <w:t xml:space="preserve">    private void InteractAtPlayer()</w:t>
      </w:r>
    </w:p>
    <w:p w14:paraId="6B0E3806" w14:textId="77777777" w:rsidR="00916C34" w:rsidRDefault="00000000">
      <w:r>
        <w:t xml:space="preserve">    {</w:t>
      </w:r>
    </w:p>
    <w:p w14:paraId="1B882D4D" w14:textId="77777777" w:rsidR="00916C34" w:rsidRDefault="00000000">
      <w:r>
        <w:t xml:space="preserve">        var ev = GetEventAt(_playerX, _playerY);</w:t>
      </w:r>
    </w:p>
    <w:p w14:paraId="523EA4D5" w14:textId="77777777" w:rsidR="00916C34" w:rsidRDefault="00000000">
      <w:r>
        <w:t xml:space="preserve">        if (ev is null)</w:t>
      </w:r>
    </w:p>
    <w:p w14:paraId="4846729E" w14:textId="77777777" w:rsidR="00916C34" w:rsidRDefault="00000000">
      <w:r>
        <w:t xml:space="preserve">        {</w:t>
      </w:r>
    </w:p>
    <w:p w14:paraId="51A7FF2C" w14:textId="77777777" w:rsidR="00916C34" w:rsidRDefault="00000000">
      <w:r>
        <w:t xml:space="preserve">            StatusText.Text = "Interact: no event present.";</w:t>
      </w:r>
    </w:p>
    <w:p w14:paraId="34F52AC7" w14:textId="77777777" w:rsidR="00916C34" w:rsidRDefault="00000000">
      <w:r>
        <w:t xml:space="preserve">            return;</w:t>
      </w:r>
    </w:p>
    <w:p w14:paraId="3C76EE6F" w14:textId="77777777" w:rsidR="00916C34" w:rsidRDefault="00000000">
      <w:r>
        <w:t xml:space="preserve">        }</w:t>
      </w:r>
    </w:p>
    <w:p w14:paraId="39A5DF82" w14:textId="77777777" w:rsidR="00916C34" w:rsidRDefault="00916C34"/>
    <w:p w14:paraId="2B7C4722" w14:textId="77777777" w:rsidR="00916C34" w:rsidRDefault="00000000">
      <w:r>
        <w:t xml:space="preserve">        if (string.Equals(ev.Type, "NPC", StringComparison.OrdinalIgnoreCase) ||</w:t>
      </w:r>
    </w:p>
    <w:p w14:paraId="59C1B313" w14:textId="77777777" w:rsidR="00916C34" w:rsidRDefault="00000000">
      <w:r>
        <w:t xml:space="preserve">            string.Equals(ev.Type, "Trigger", StringComparison.OrdinalIgnoreCase))</w:t>
      </w:r>
    </w:p>
    <w:p w14:paraId="76FFC3EE" w14:textId="77777777" w:rsidR="00916C34" w:rsidRDefault="00000000">
      <w:r>
        <w:t xml:space="preserve">        {</w:t>
      </w:r>
    </w:p>
    <w:p w14:paraId="4D0C6E1B" w14:textId="77777777" w:rsidR="00916C34" w:rsidRDefault="00000000">
      <w:r>
        <w:t xml:space="preserve">            ExecuteEventScript(ev);</w:t>
      </w:r>
    </w:p>
    <w:p w14:paraId="70E8EA55" w14:textId="77777777" w:rsidR="00916C34" w:rsidRDefault="00000000">
      <w:r>
        <w:t xml:space="preserve">            return;</w:t>
      </w:r>
    </w:p>
    <w:p w14:paraId="3272A7A1" w14:textId="77777777" w:rsidR="00916C34" w:rsidRDefault="00000000">
      <w:r>
        <w:t xml:space="preserve">        }</w:t>
      </w:r>
    </w:p>
    <w:p w14:paraId="7395A2ED" w14:textId="77777777" w:rsidR="00916C34" w:rsidRDefault="00916C34"/>
    <w:p w14:paraId="4E985D53" w14:textId="77777777" w:rsidR="00916C34" w:rsidRDefault="00000000">
      <w:r>
        <w:t xml:space="preserve">        StatusText.Text = $"Interact: {ev.Name} ({ev.Type})";</w:t>
      </w:r>
    </w:p>
    <w:p w14:paraId="4641237A" w14:textId="77777777" w:rsidR="00916C34" w:rsidRDefault="00000000">
      <w:r>
        <w:t xml:space="preserve">    }</w:t>
      </w:r>
    </w:p>
    <w:p w14:paraId="4BFACF7E" w14:textId="77777777" w:rsidR="00916C34" w:rsidRDefault="00916C34"/>
    <w:p w14:paraId="6FF6FC3F" w14:textId="77777777" w:rsidR="00916C34" w:rsidRDefault="00000000">
      <w:r>
        <w:t xml:space="preserve">    private static string DescribeEventForHover(MapEventDto ev)</w:t>
      </w:r>
    </w:p>
    <w:p w14:paraId="7137F72B" w14:textId="77777777" w:rsidR="00916C34" w:rsidRDefault="00000000">
      <w:r>
        <w:t xml:space="preserve">    {</w:t>
      </w:r>
    </w:p>
    <w:p w14:paraId="0B12173F" w14:textId="77777777" w:rsidR="00916C34" w:rsidRDefault="00000000">
      <w:r>
        <w:t xml:space="preserve">        var type = (ev.Type ?? "Trigger").Trim();</w:t>
      </w:r>
    </w:p>
    <w:p w14:paraId="501291A5" w14:textId="77777777" w:rsidR="00916C34" w:rsidRDefault="00000000">
      <w:r>
        <w:t xml:space="preserve">        var name = string.IsNullOrWhiteSpace(ev.Name) ? "Event" : ev.Name;</w:t>
      </w:r>
    </w:p>
    <w:p w14:paraId="736A44E6" w14:textId="77777777" w:rsidR="00916C34" w:rsidRDefault="00916C34"/>
    <w:p w14:paraId="4EE22337" w14:textId="77777777" w:rsidR="00916C34" w:rsidRDefault="00000000">
      <w:r>
        <w:t xml:space="preserve">        if (type.Equals("Warp", StringComparison.OrdinalIgnoreCase))</w:t>
      </w:r>
    </w:p>
    <w:p w14:paraId="546DD1F7" w14:textId="77777777" w:rsidR="00916C34" w:rsidRDefault="00000000">
      <w:r>
        <w:t xml:space="preserve">        {</w:t>
      </w:r>
    </w:p>
    <w:p w14:paraId="141CDA88" w14:textId="77777777" w:rsidR="00916C34" w:rsidRDefault="00000000">
      <w:r>
        <w:t xml:space="preserve">            var p = ev.Parameters ?? new Dictionary&lt;string, string&gt;();</w:t>
      </w:r>
    </w:p>
    <w:p w14:paraId="31F8592A" w14:textId="77777777" w:rsidR="00916C34" w:rsidRDefault="00000000">
      <w:r>
        <w:t xml:space="preserve">            p.TryGetValue("destMap", out var dm);</w:t>
      </w:r>
    </w:p>
    <w:p w14:paraId="1F817E38" w14:textId="77777777" w:rsidR="00916C34" w:rsidRDefault="00000000">
      <w:r>
        <w:t xml:space="preserve">            p.TryGetValue("destX", out var dx);</w:t>
      </w:r>
    </w:p>
    <w:p w14:paraId="45D3FBA4" w14:textId="77777777" w:rsidR="00916C34" w:rsidRDefault="00000000">
      <w:r>
        <w:t xml:space="preserve">            p.TryGetValue("destY", out var dy);</w:t>
      </w:r>
    </w:p>
    <w:p w14:paraId="70699F7D" w14:textId="77777777" w:rsidR="00916C34" w:rsidRDefault="00916C34"/>
    <w:p w14:paraId="1F18613E" w14:textId="77777777" w:rsidR="00916C34" w:rsidRDefault="00000000">
      <w:r>
        <w:t xml:space="preserve">            </w:t>
      </w:r>
      <w:r>
        <w:rPr>
          <w:lang w:val="de-DE"/>
        </w:rPr>
        <w:t>dm = string.IsNullOrWhiteSpace(dm) ? "?" : dm;</w:t>
      </w:r>
    </w:p>
    <w:p w14:paraId="0557517B" w14:textId="77777777" w:rsidR="00916C34" w:rsidRDefault="00000000">
      <w:r>
        <w:rPr>
          <w:lang w:val="de-DE"/>
        </w:rPr>
        <w:t xml:space="preserve">            </w:t>
      </w:r>
      <w:r>
        <w:t>dx = string.IsNullOrWhiteSpace(dx) ? "?" : dx;</w:t>
      </w:r>
    </w:p>
    <w:p w14:paraId="01DD99E1" w14:textId="77777777" w:rsidR="00916C34" w:rsidRDefault="00000000">
      <w:r>
        <w:t xml:space="preserve">            dy = string.IsNullOrWhiteSpace(dy) ? "?" : dy;</w:t>
      </w:r>
    </w:p>
    <w:p w14:paraId="2D64F713" w14:textId="77777777" w:rsidR="00916C34" w:rsidRDefault="00916C34"/>
    <w:p w14:paraId="15675F6F" w14:textId="77777777" w:rsidR="00916C34" w:rsidRDefault="00000000">
      <w:r>
        <w:t xml:space="preserve">            return $"Event: {name} (Warp → {dm} @ {dx},{dy})";</w:t>
      </w:r>
    </w:p>
    <w:p w14:paraId="39C4F366" w14:textId="77777777" w:rsidR="00916C34" w:rsidRDefault="00000000">
      <w:r>
        <w:t xml:space="preserve">        }</w:t>
      </w:r>
    </w:p>
    <w:p w14:paraId="53BA743C" w14:textId="77777777" w:rsidR="00916C34" w:rsidRDefault="00916C34"/>
    <w:p w14:paraId="3309F604" w14:textId="77777777" w:rsidR="00916C34" w:rsidRDefault="00000000">
      <w:r>
        <w:t xml:space="preserve">        return $"Event: {name} ({type})";</w:t>
      </w:r>
    </w:p>
    <w:p w14:paraId="202FD797" w14:textId="77777777" w:rsidR="00916C34" w:rsidRDefault="00000000">
      <w:r>
        <w:t xml:space="preserve">    }</w:t>
      </w:r>
    </w:p>
    <w:p w14:paraId="666E710D" w14:textId="77777777" w:rsidR="00916C34" w:rsidRDefault="00916C34"/>
    <w:p w14:paraId="35F3FE94" w14:textId="77777777" w:rsidR="00916C34" w:rsidRDefault="00000000">
      <w:r>
        <w:t xml:space="preserve">    private MapEventDto? </w:t>
      </w:r>
      <w:r>
        <w:rPr>
          <w:lang w:val="fr-FR"/>
        </w:rPr>
        <w:t>GetEventAt(int x, int y)</w:t>
      </w:r>
    </w:p>
    <w:p w14:paraId="6C7A3B18" w14:textId="77777777" w:rsidR="00916C34" w:rsidRDefault="00000000">
      <w:r>
        <w:rPr>
          <w:lang w:val="fr-FR"/>
        </w:rPr>
        <w:t xml:space="preserve">    </w:t>
      </w:r>
      <w:r>
        <w:t>{</w:t>
      </w:r>
    </w:p>
    <w:p w14:paraId="283A04ED" w14:textId="77777777" w:rsidR="00916C34" w:rsidRDefault="00000000">
      <w:r>
        <w:t xml:space="preserve">        var map = _currentMap;</w:t>
      </w:r>
    </w:p>
    <w:p w14:paraId="54DBBFA7" w14:textId="77777777" w:rsidR="00916C34" w:rsidRDefault="00000000">
      <w:r>
        <w:t xml:space="preserve">        if (map is null) return null;</w:t>
      </w:r>
    </w:p>
    <w:p w14:paraId="0D54556B" w14:textId="77777777" w:rsidR="00916C34" w:rsidRDefault="00000000">
      <w:r>
        <w:t xml:space="preserve">        if (map.Events is null || map.Events.Count == 0) return null;</w:t>
      </w:r>
    </w:p>
    <w:p w14:paraId="775DA4FD" w14:textId="77777777" w:rsidR="00916C34" w:rsidRDefault="00000000">
      <w:r>
        <w:t xml:space="preserve">        return map.Events.FirstOrDefault(e =&gt; e.X == x &amp;&amp; e.Y == y);</w:t>
      </w:r>
    </w:p>
    <w:p w14:paraId="5E8F63D0" w14:textId="77777777" w:rsidR="00916C34" w:rsidRDefault="00000000">
      <w:r>
        <w:t xml:space="preserve">    }</w:t>
      </w:r>
    </w:p>
    <w:p w14:paraId="3DF4FD9A" w14:textId="77777777" w:rsidR="00916C34" w:rsidRDefault="00916C34"/>
    <w:p w14:paraId="7AB1CB04" w14:textId="77777777" w:rsidR="00916C34" w:rsidRDefault="00000000">
      <w:r>
        <w:t xml:space="preserve">    private void ExecuteEventScript(MapEventDto ev)</w:t>
      </w:r>
    </w:p>
    <w:p w14:paraId="11C66300" w14:textId="77777777" w:rsidR="00916C34" w:rsidRDefault="00000000">
      <w:r>
        <w:t xml:space="preserve">    {</w:t>
      </w:r>
    </w:p>
    <w:p w14:paraId="02D0A4EF" w14:textId="77777777" w:rsidR="00916C34" w:rsidRDefault="00000000">
      <w:r>
        <w:t xml:space="preserve">        var cmds = ev.Commands ?? Array.Empty&lt;EventCommandDto&gt;();</w:t>
      </w:r>
    </w:p>
    <w:p w14:paraId="19542591" w14:textId="77777777" w:rsidR="00916C34" w:rsidRDefault="00000000">
      <w:r>
        <w:t xml:space="preserve">        if (cmds.Count == 0)</w:t>
      </w:r>
    </w:p>
    <w:p w14:paraId="4C31DCC1" w14:textId="77777777" w:rsidR="00916C34" w:rsidRDefault="00000000">
      <w:r>
        <w:t xml:space="preserve">        {</w:t>
      </w:r>
    </w:p>
    <w:p w14:paraId="2FEEC7FC" w14:textId="77777777" w:rsidR="00916C34" w:rsidRDefault="00000000">
      <w:r>
        <w:t xml:space="preserve">            StatusText.Text = $"Event '{ev.Name}' has no script commands.";</w:t>
      </w:r>
    </w:p>
    <w:p w14:paraId="767AC94A" w14:textId="77777777" w:rsidR="00916C34" w:rsidRDefault="00000000">
      <w:r>
        <w:t xml:space="preserve">            return;</w:t>
      </w:r>
    </w:p>
    <w:p w14:paraId="5F89054E" w14:textId="77777777" w:rsidR="00916C34" w:rsidRDefault="00000000">
      <w:r>
        <w:t xml:space="preserve">        }</w:t>
      </w:r>
    </w:p>
    <w:p w14:paraId="269D710E" w14:textId="77777777" w:rsidR="00916C34" w:rsidRDefault="00916C34"/>
    <w:p w14:paraId="0106F943" w14:textId="77777777" w:rsidR="00916C34" w:rsidRDefault="00000000">
      <w:r>
        <w:t xml:space="preserve">        foreach (var cmd in cmds)</w:t>
      </w:r>
    </w:p>
    <w:p w14:paraId="03952449" w14:textId="77777777" w:rsidR="00916C34" w:rsidRDefault="00000000">
      <w:r>
        <w:t xml:space="preserve">        {</w:t>
      </w:r>
    </w:p>
    <w:p w14:paraId="0B9DA6B1" w14:textId="77777777" w:rsidR="00916C34" w:rsidRDefault="00000000">
      <w:r>
        <w:t xml:space="preserve">            switch ((cmd.Command ?? "").Trim())</w:t>
      </w:r>
    </w:p>
    <w:p w14:paraId="3A108CAE" w14:textId="77777777" w:rsidR="00916C34" w:rsidRDefault="00000000">
      <w:r>
        <w:t xml:space="preserve">            {</w:t>
      </w:r>
    </w:p>
    <w:p w14:paraId="27F1C882" w14:textId="77777777" w:rsidR="00916C34" w:rsidRDefault="00000000">
      <w:r>
        <w:t xml:space="preserve">                case "ShowText":</w:t>
      </w:r>
    </w:p>
    <w:p w14:paraId="01A5F25B" w14:textId="77777777" w:rsidR="00916C34" w:rsidRDefault="00000000">
      <w:r>
        <w:t xml:space="preserve">                {</w:t>
      </w:r>
    </w:p>
    <w:p w14:paraId="564F3957" w14:textId="77777777" w:rsidR="00916C34" w:rsidRDefault="00000000">
      <w:r>
        <w:t xml:space="preserve">                    cmd.Args.TryGetValue("text", out var text);</w:t>
      </w:r>
    </w:p>
    <w:p w14:paraId="3857A5DC" w14:textId="77777777" w:rsidR="00916C34" w:rsidRDefault="00000000">
      <w:r>
        <w:t xml:space="preserve">                    text ??= "";</w:t>
      </w:r>
    </w:p>
    <w:p w14:paraId="1582B367" w14:textId="77777777" w:rsidR="00916C34" w:rsidRDefault="00000000">
      <w:r>
        <w:t xml:space="preserve">                    if (text.Length == 0) text = "(empty text)";</w:t>
      </w:r>
    </w:p>
    <w:p w14:paraId="52293F06" w14:textId="77777777" w:rsidR="00916C34" w:rsidRDefault="00000000">
      <w:r>
        <w:t xml:space="preserve">                    MessageBox.Show(this, text, ev.Name);</w:t>
      </w:r>
    </w:p>
    <w:p w14:paraId="1363A365" w14:textId="77777777" w:rsidR="00916C34" w:rsidRDefault="00000000">
      <w:r>
        <w:t xml:space="preserve">                    break;</w:t>
      </w:r>
    </w:p>
    <w:p w14:paraId="708027D7" w14:textId="77777777" w:rsidR="00916C34" w:rsidRDefault="00000000">
      <w:r>
        <w:t xml:space="preserve">                }</w:t>
      </w:r>
    </w:p>
    <w:p w14:paraId="7F854E40" w14:textId="77777777" w:rsidR="00916C34" w:rsidRDefault="00916C34"/>
    <w:p w14:paraId="3817E3DD" w14:textId="77777777" w:rsidR="00916C34" w:rsidRDefault="00000000">
      <w:r>
        <w:t xml:space="preserve">                case "SetFlag":</w:t>
      </w:r>
    </w:p>
    <w:p w14:paraId="078D5D72" w14:textId="77777777" w:rsidR="00916C34" w:rsidRDefault="00000000">
      <w:r>
        <w:t xml:space="preserve">                {</w:t>
      </w:r>
    </w:p>
    <w:p w14:paraId="55468ED1" w14:textId="77777777" w:rsidR="00916C34" w:rsidRDefault="00000000">
      <w:r>
        <w:t xml:space="preserve">                    cmd.Args.TryGetValue("flag", out var flag);</w:t>
      </w:r>
    </w:p>
    <w:p w14:paraId="0EE1CECE" w14:textId="77777777" w:rsidR="00916C34" w:rsidRDefault="00000000">
      <w:r>
        <w:t xml:space="preserve">                    cmd.Args.TryGetValue("value", out var value);</w:t>
      </w:r>
    </w:p>
    <w:p w14:paraId="07C77760" w14:textId="77777777" w:rsidR="00916C34" w:rsidRDefault="00000000">
      <w:r>
        <w:t xml:space="preserve">                    flag = (flag ?? "").Trim();</w:t>
      </w:r>
    </w:p>
    <w:p w14:paraId="0A3B5CBE" w14:textId="77777777" w:rsidR="00916C34" w:rsidRDefault="00000000">
      <w:r>
        <w:t xml:space="preserve">                    value ??= "";</w:t>
      </w:r>
    </w:p>
    <w:p w14:paraId="2261A7B6" w14:textId="77777777" w:rsidR="00916C34" w:rsidRDefault="00916C34"/>
    <w:p w14:paraId="176BBDEC" w14:textId="77777777" w:rsidR="00916C34" w:rsidRDefault="00000000">
      <w:r>
        <w:t xml:space="preserve">                    if (flag.Length == 0)</w:t>
      </w:r>
    </w:p>
    <w:p w14:paraId="1B61C12E" w14:textId="77777777" w:rsidR="00916C34" w:rsidRDefault="00000000">
      <w:r>
        <w:t xml:space="preserve">                    {</w:t>
      </w:r>
    </w:p>
    <w:p w14:paraId="103CCF44" w14:textId="77777777" w:rsidR="00916C34" w:rsidRDefault="00000000">
      <w:r>
        <w:t xml:space="preserve">                        StatusText.Text = "SetFlag failed: flag is empty.";</w:t>
      </w:r>
    </w:p>
    <w:p w14:paraId="07E8171C" w14:textId="77777777" w:rsidR="00916C34" w:rsidRDefault="00000000">
      <w:r>
        <w:t xml:space="preserve">                        break;</w:t>
      </w:r>
    </w:p>
    <w:p w14:paraId="6DCB3182" w14:textId="77777777" w:rsidR="00916C34" w:rsidRDefault="00000000">
      <w:r>
        <w:t xml:space="preserve">                    }</w:t>
      </w:r>
    </w:p>
    <w:p w14:paraId="27374C1A" w14:textId="77777777" w:rsidR="00916C34" w:rsidRDefault="00916C34"/>
    <w:p w14:paraId="0F6F4F4D" w14:textId="77777777" w:rsidR="00916C34" w:rsidRDefault="00000000">
      <w:r>
        <w:t xml:space="preserve">                    _playtestFlags[flag] = value;</w:t>
      </w:r>
    </w:p>
    <w:p w14:paraId="3C41E5E2" w14:textId="77777777" w:rsidR="00916C34" w:rsidRDefault="00000000">
      <w:r>
        <w:t xml:space="preserve">                    StatusText.Text = $"Flag set: {flag} = '{value}'";</w:t>
      </w:r>
    </w:p>
    <w:p w14:paraId="471CEFAF" w14:textId="77777777" w:rsidR="00916C34" w:rsidRDefault="00000000">
      <w:r>
        <w:t xml:space="preserve">                    break;</w:t>
      </w:r>
    </w:p>
    <w:p w14:paraId="3C23EB95" w14:textId="77777777" w:rsidR="00916C34" w:rsidRDefault="00000000">
      <w:r>
        <w:t xml:space="preserve">                }</w:t>
      </w:r>
    </w:p>
    <w:p w14:paraId="49119942" w14:textId="77777777" w:rsidR="00916C34" w:rsidRDefault="00916C34"/>
    <w:p w14:paraId="4331428E" w14:textId="77777777" w:rsidR="00916C34" w:rsidRDefault="00000000">
      <w:r>
        <w:t xml:space="preserve">                default:</w:t>
      </w:r>
    </w:p>
    <w:p w14:paraId="53D329A9" w14:textId="77777777" w:rsidR="00916C34" w:rsidRDefault="00000000">
      <w:r>
        <w:t xml:space="preserve">                    StatusText.Text = $"Unknown command: {cmd.Command}";</w:t>
      </w:r>
    </w:p>
    <w:p w14:paraId="66F21DB2" w14:textId="77777777" w:rsidR="00916C34" w:rsidRDefault="00000000">
      <w:r>
        <w:t xml:space="preserve">                    break;</w:t>
      </w:r>
    </w:p>
    <w:p w14:paraId="716A25AE" w14:textId="77777777" w:rsidR="00916C34" w:rsidRDefault="00000000">
      <w:r>
        <w:t xml:space="preserve">            }</w:t>
      </w:r>
    </w:p>
    <w:p w14:paraId="10347342" w14:textId="77777777" w:rsidR="00916C34" w:rsidRDefault="00000000">
      <w:r>
        <w:t xml:space="preserve">        }</w:t>
      </w:r>
    </w:p>
    <w:p w14:paraId="473665F2" w14:textId="77777777" w:rsidR="00916C34" w:rsidRDefault="00000000">
      <w:r>
        <w:t xml:space="preserve">    }</w:t>
      </w:r>
    </w:p>
    <w:p w14:paraId="0CF1CCE2" w14:textId="77777777" w:rsidR="00916C34" w:rsidRDefault="00916C34"/>
    <w:p w14:paraId="334DB705" w14:textId="77777777" w:rsidR="00916C34" w:rsidRDefault="00000000">
      <w:r>
        <w:t xml:space="preserve">    private void DoWarp(MapEventDto ev)</w:t>
      </w:r>
    </w:p>
    <w:p w14:paraId="47730824" w14:textId="77777777" w:rsidR="00916C34" w:rsidRDefault="00000000">
      <w:r>
        <w:t xml:space="preserve">    {</w:t>
      </w:r>
    </w:p>
    <w:p w14:paraId="230C384D" w14:textId="77777777" w:rsidR="00916C34" w:rsidRDefault="00000000">
      <w:r>
        <w:t xml:space="preserve">        var p = ev.Parameters ?? new Dictionary&lt;string, string&gt;();</w:t>
      </w:r>
    </w:p>
    <w:p w14:paraId="26D8B90B" w14:textId="77777777" w:rsidR="00916C34" w:rsidRDefault="00916C34"/>
    <w:p w14:paraId="633F9104" w14:textId="77777777" w:rsidR="00916C34" w:rsidRDefault="00000000">
      <w:r>
        <w:t xml:space="preserve">        p.TryGetValue("destMap", out var destMap);</w:t>
      </w:r>
    </w:p>
    <w:p w14:paraId="18AB453C" w14:textId="77777777" w:rsidR="00916C34" w:rsidRDefault="00000000">
      <w:r>
        <w:t xml:space="preserve">        p.TryGetValue("destX", out var destXStr);</w:t>
      </w:r>
    </w:p>
    <w:p w14:paraId="7D8BCF28" w14:textId="77777777" w:rsidR="00916C34" w:rsidRDefault="00000000">
      <w:r>
        <w:t xml:space="preserve">        p.TryGetValue("destY", out var destYStr);</w:t>
      </w:r>
    </w:p>
    <w:p w14:paraId="779732DB" w14:textId="77777777" w:rsidR="00916C34" w:rsidRDefault="00916C34"/>
    <w:p w14:paraId="7E86E92D" w14:textId="77777777" w:rsidR="00916C34" w:rsidRDefault="00000000">
      <w:r>
        <w:t xml:space="preserve">        destMap = (destMap ?? "").Trim();</w:t>
      </w:r>
    </w:p>
    <w:p w14:paraId="18AC59AA" w14:textId="77777777" w:rsidR="00916C34" w:rsidRDefault="00000000">
      <w:r>
        <w:t xml:space="preserve">        if (string.IsNullOrWhiteSpace(destMap))</w:t>
      </w:r>
    </w:p>
    <w:p w14:paraId="26F87B0B" w14:textId="77777777" w:rsidR="00916C34" w:rsidRDefault="00000000">
      <w:r>
        <w:t xml:space="preserve">        {</w:t>
      </w:r>
    </w:p>
    <w:p w14:paraId="259515E3" w14:textId="77777777" w:rsidR="00916C34" w:rsidRDefault="00000000">
      <w:r>
        <w:t xml:space="preserve">            StatusText.Text = "Warp failed: destMap missing.";</w:t>
      </w:r>
    </w:p>
    <w:p w14:paraId="6375647A" w14:textId="77777777" w:rsidR="00916C34" w:rsidRDefault="00000000">
      <w:r>
        <w:t xml:space="preserve">            return;</w:t>
      </w:r>
    </w:p>
    <w:p w14:paraId="299C934F" w14:textId="77777777" w:rsidR="00916C34" w:rsidRDefault="00000000">
      <w:r>
        <w:t xml:space="preserve">        }</w:t>
      </w:r>
    </w:p>
    <w:p w14:paraId="76CC0241" w14:textId="77777777" w:rsidR="00916C34" w:rsidRDefault="00916C34"/>
    <w:p w14:paraId="0B7F7F89" w14:textId="77777777" w:rsidR="00916C34" w:rsidRDefault="00000000">
      <w:r>
        <w:t xml:space="preserve">        int.TryParse(destXStr, out var destX);</w:t>
      </w:r>
    </w:p>
    <w:p w14:paraId="354C716E" w14:textId="77777777" w:rsidR="00916C34" w:rsidRDefault="00000000">
      <w:r>
        <w:t xml:space="preserve">        int.TryParse(destYStr, out var destY);</w:t>
      </w:r>
    </w:p>
    <w:p w14:paraId="50A84773" w14:textId="77777777" w:rsidR="00916C34" w:rsidRDefault="00916C34"/>
    <w:p w14:paraId="62C9F359" w14:textId="77777777" w:rsidR="00916C34" w:rsidRDefault="00000000">
      <w:r>
        <w:t xml:space="preserve">        var destPath = IOPath.Combine(MapsFolder, destMap + MapFormat.DefaultExtension);</w:t>
      </w:r>
    </w:p>
    <w:p w14:paraId="78897EBC" w14:textId="77777777" w:rsidR="00916C34" w:rsidRDefault="00916C34"/>
    <w:p w14:paraId="4DCFF798" w14:textId="77777777" w:rsidR="00916C34" w:rsidRDefault="00000000">
      <w:r>
        <w:t xml:space="preserve">        if (!File.Exists(destPath))</w:t>
      </w:r>
    </w:p>
    <w:p w14:paraId="3E5A6174" w14:textId="77777777" w:rsidR="00916C34" w:rsidRDefault="00000000">
      <w:r>
        <w:t xml:space="preserve">        {</w:t>
      </w:r>
    </w:p>
    <w:p w14:paraId="2C5973D0" w14:textId="77777777" w:rsidR="00916C34" w:rsidRDefault="00000000">
      <w:r>
        <w:t xml:space="preserve">            StatusText.Text = $"Warp failed: map not found '{destMap}'";</w:t>
      </w:r>
    </w:p>
    <w:p w14:paraId="7EBCAFC7" w14:textId="77777777" w:rsidR="00916C34" w:rsidRDefault="00000000">
      <w:r>
        <w:t xml:space="preserve">            return;</w:t>
      </w:r>
    </w:p>
    <w:p w14:paraId="27B04E7E" w14:textId="77777777" w:rsidR="00916C34" w:rsidRDefault="00000000">
      <w:r>
        <w:t xml:space="preserve">        }</w:t>
      </w:r>
    </w:p>
    <w:p w14:paraId="31C01283" w14:textId="77777777" w:rsidR="00916C34" w:rsidRDefault="00916C34"/>
    <w:p w14:paraId="30930428" w14:textId="77777777" w:rsidR="00916C34" w:rsidRDefault="00000000">
      <w:r>
        <w:t xml:space="preserve">        LoadMapFromPath(destPath, $"Warped to {destMap}");</w:t>
      </w:r>
    </w:p>
    <w:p w14:paraId="131340D6" w14:textId="77777777" w:rsidR="00916C34" w:rsidRDefault="00916C34"/>
    <w:p w14:paraId="64AAFE19" w14:textId="77777777" w:rsidR="00916C34" w:rsidRDefault="00000000">
      <w:r>
        <w:t xml:space="preserve">        if (_currentMap is null) return;</w:t>
      </w:r>
    </w:p>
    <w:p w14:paraId="0EE2F34E" w14:textId="77777777" w:rsidR="00916C34" w:rsidRDefault="00916C34"/>
    <w:p w14:paraId="339CB23B" w14:textId="77777777" w:rsidR="00916C34" w:rsidRDefault="00000000">
      <w:r>
        <w:t xml:space="preserve">        _playerX = Math.Clamp(destX, 0, _currentMap.Width - 1);</w:t>
      </w:r>
    </w:p>
    <w:p w14:paraId="1D6E526F" w14:textId="77777777" w:rsidR="00916C34" w:rsidRDefault="00000000">
      <w:r>
        <w:t xml:space="preserve">        _playerY = Math.Clamp(destY, 0, _currentMap.Height - 1);</w:t>
      </w:r>
    </w:p>
    <w:p w14:paraId="2C5D2D5D" w14:textId="77777777" w:rsidR="00916C34" w:rsidRDefault="00916C34"/>
    <w:p w14:paraId="0DA215BD" w14:textId="77777777" w:rsidR="00916C34" w:rsidRDefault="00000000">
      <w:r>
        <w:t xml:space="preserve">        StatusText.Text = $"Warped: {ev.Name} -&gt; {destMap} ({_playerX},{_playerY})";</w:t>
      </w:r>
    </w:p>
    <w:p w14:paraId="1E28BC0B" w14:textId="77777777" w:rsidR="00916C34" w:rsidRDefault="00000000">
      <w:r>
        <w:t xml:space="preserve">        RequestViewportRender();</w:t>
      </w:r>
    </w:p>
    <w:p w14:paraId="1BC2B74F" w14:textId="77777777" w:rsidR="00916C34" w:rsidRDefault="00000000">
      <w:r>
        <w:t xml:space="preserve">    }</w:t>
      </w:r>
    </w:p>
    <w:p w14:paraId="17FF05DA" w14:textId="77777777" w:rsidR="00916C34" w:rsidRDefault="00916C34"/>
    <w:p w14:paraId="2D903FDB" w14:textId="77777777" w:rsidR="00916C34" w:rsidRDefault="00000000">
      <w:r>
        <w:t xml:space="preserve">    // --------------------------------------------------------------------</w:t>
      </w:r>
    </w:p>
    <w:p w14:paraId="11EE8F3A" w14:textId="77777777" w:rsidR="00916C34" w:rsidRDefault="00000000">
      <w:r>
        <w:t xml:space="preserve">    // Events editor + dragging</w:t>
      </w:r>
    </w:p>
    <w:p w14:paraId="07F94F4F" w14:textId="77777777" w:rsidR="00916C34" w:rsidRDefault="00000000">
      <w:r>
        <w:t xml:space="preserve">    // --------------------------------------------------------------------</w:t>
      </w:r>
    </w:p>
    <w:p w14:paraId="026435C3" w14:textId="77777777" w:rsidR="00916C34" w:rsidRDefault="00000000">
      <w:r>
        <w:t xml:space="preserve">    private void HandleEventLeftClick(Point p)</w:t>
      </w:r>
    </w:p>
    <w:p w14:paraId="596F25D2" w14:textId="77777777" w:rsidR="00916C34" w:rsidRDefault="00000000">
      <w:r>
        <w:t xml:space="preserve">    {</w:t>
      </w:r>
    </w:p>
    <w:p w14:paraId="180ADB09" w14:textId="77777777" w:rsidR="00916C34" w:rsidRDefault="00000000">
      <w:r>
        <w:t xml:space="preserve">        var map = _currentMap;</w:t>
      </w:r>
    </w:p>
    <w:p w14:paraId="7381A868" w14:textId="77777777" w:rsidR="00916C34" w:rsidRDefault="00000000">
      <w:r>
        <w:t xml:space="preserve">        if (map is null) return;</w:t>
      </w:r>
    </w:p>
    <w:p w14:paraId="50268A34" w14:textId="77777777" w:rsidR="00916C34" w:rsidRDefault="00916C34"/>
    <w:p w14:paraId="7190C06F" w14:textId="77777777" w:rsidR="00916C34" w:rsidRDefault="00000000">
      <w:r>
        <w:t xml:space="preserve">        int tileX = (int)Math.Floor(p.X / map.TileSize);</w:t>
      </w:r>
    </w:p>
    <w:p w14:paraId="59335078" w14:textId="77777777" w:rsidR="00916C34" w:rsidRDefault="00000000">
      <w:r>
        <w:t xml:space="preserve">        int tileY = (int)Math.Floor(p.Y / map.TileSize);</w:t>
      </w:r>
    </w:p>
    <w:p w14:paraId="20A2E609" w14:textId="77777777" w:rsidR="00916C34" w:rsidRDefault="00000000">
      <w:r>
        <w:t xml:space="preserve">        if (tileX &lt; 0 || tileY &lt; 0 || tileX &gt;= map.Width || tileY &gt;= map.Height)</w:t>
      </w:r>
    </w:p>
    <w:p w14:paraId="245FA3F7" w14:textId="77777777" w:rsidR="00916C34" w:rsidRDefault="00000000">
      <w:r>
        <w:t xml:space="preserve">            return;</w:t>
      </w:r>
    </w:p>
    <w:p w14:paraId="0421F328" w14:textId="77777777" w:rsidR="00916C34" w:rsidRDefault="00916C34"/>
    <w:p w14:paraId="2579F064" w14:textId="77777777" w:rsidR="00916C34" w:rsidRDefault="00000000">
      <w:r>
        <w:t xml:space="preserve">        _cursorTileX = tileX;</w:t>
      </w:r>
    </w:p>
    <w:p w14:paraId="52080245" w14:textId="77777777" w:rsidR="00916C34" w:rsidRDefault="00000000">
      <w:r>
        <w:t xml:space="preserve">        _cursorTileY = tileY;</w:t>
      </w:r>
    </w:p>
    <w:p w14:paraId="184BF805" w14:textId="77777777" w:rsidR="00916C34" w:rsidRDefault="00916C34"/>
    <w:p w14:paraId="3576A152" w14:textId="77777777" w:rsidR="00916C34" w:rsidRDefault="00000000">
      <w:r>
        <w:t xml:space="preserve">        var existing = map.Events.FirstOrDefault(ev =&gt; ev.X == tileX &amp;&amp; ev.Y == tileY);</w:t>
      </w:r>
    </w:p>
    <w:p w14:paraId="2317A7E6" w14:textId="77777777" w:rsidR="00916C34" w:rsidRDefault="00000000">
      <w:r>
        <w:t xml:space="preserve">        if (existing is not null)</w:t>
      </w:r>
    </w:p>
    <w:p w14:paraId="5D90E59D" w14:textId="77777777" w:rsidR="00916C34" w:rsidRDefault="00000000">
      <w:r>
        <w:t xml:space="preserve">        {</w:t>
      </w:r>
    </w:p>
    <w:p w14:paraId="1AC5A7AE" w14:textId="77777777" w:rsidR="00916C34" w:rsidRDefault="00000000">
      <w:r>
        <w:t xml:space="preserve">            _selectedEventId = existing.EventId;</w:t>
      </w:r>
    </w:p>
    <w:p w14:paraId="2BBE8A6A" w14:textId="77777777" w:rsidR="00916C34" w:rsidRDefault="00000000">
      <w:r>
        <w:t xml:space="preserve">            _selectedCommandIndex = -1;</w:t>
      </w:r>
    </w:p>
    <w:p w14:paraId="47D0D3EF" w14:textId="77777777" w:rsidR="00916C34" w:rsidRDefault="00000000">
      <w:r>
        <w:t xml:space="preserve">            UpdateEventPanel(existing);</w:t>
      </w:r>
    </w:p>
    <w:p w14:paraId="315F3FFB" w14:textId="77777777" w:rsidR="00916C34" w:rsidRDefault="00000000">
      <w:r>
        <w:t xml:space="preserve">            RefreshCommandList(existing);</w:t>
      </w:r>
    </w:p>
    <w:p w14:paraId="2E2656F4" w14:textId="77777777" w:rsidR="00916C34" w:rsidRDefault="00000000">
      <w:r>
        <w:t xml:space="preserve">            UpdateCommandEditor(null);</w:t>
      </w:r>
    </w:p>
    <w:p w14:paraId="0FE28F28" w14:textId="77777777" w:rsidR="00916C34" w:rsidRDefault="00916C34"/>
    <w:p w14:paraId="019AB412" w14:textId="77777777" w:rsidR="00916C34" w:rsidRDefault="00000000">
      <w:r>
        <w:t xml:space="preserve">            BeginEventDrag(existing);</w:t>
      </w:r>
    </w:p>
    <w:p w14:paraId="26FAD568" w14:textId="77777777" w:rsidR="00916C34" w:rsidRDefault="00000000">
      <w:r>
        <w:t xml:space="preserve">            RequestViewportRender();</w:t>
      </w:r>
    </w:p>
    <w:p w14:paraId="7FD9B977" w14:textId="77777777" w:rsidR="00916C34" w:rsidRDefault="00000000">
      <w:r>
        <w:t xml:space="preserve">            return;</w:t>
      </w:r>
    </w:p>
    <w:p w14:paraId="5EAD08E5" w14:textId="77777777" w:rsidR="00916C34" w:rsidRDefault="00000000">
      <w:r>
        <w:t xml:space="preserve">        }</w:t>
      </w:r>
    </w:p>
    <w:p w14:paraId="2F3B28C3" w14:textId="77777777" w:rsidR="00916C34" w:rsidRDefault="00916C34"/>
    <w:p w14:paraId="0B978614" w14:textId="77777777" w:rsidR="00916C34" w:rsidRDefault="00000000">
      <w:r>
        <w:t xml:space="preserve">        var newEv = new MapEventDto(</w:t>
      </w:r>
    </w:p>
    <w:p w14:paraId="4EFF5A72" w14:textId="77777777" w:rsidR="00916C34" w:rsidRDefault="00000000">
      <w:r>
        <w:t xml:space="preserve">            EventId: Guid.NewGuid().ToString("N"),</w:t>
      </w:r>
    </w:p>
    <w:p w14:paraId="353DB58F" w14:textId="77777777" w:rsidR="00916C34" w:rsidRDefault="00000000">
      <w:r>
        <w:t xml:space="preserve">            Name: "New Event",</w:t>
      </w:r>
    </w:p>
    <w:p w14:paraId="1B6B093E" w14:textId="77777777" w:rsidR="00916C34" w:rsidRDefault="00000000">
      <w:r>
        <w:t xml:space="preserve">            Type: "Trigger",</w:t>
      </w:r>
    </w:p>
    <w:p w14:paraId="744E3E47" w14:textId="77777777" w:rsidR="00916C34" w:rsidRDefault="00000000">
      <w:r>
        <w:t xml:space="preserve">            X: tileX,</w:t>
      </w:r>
    </w:p>
    <w:p w14:paraId="78B810D1" w14:textId="77777777" w:rsidR="00916C34" w:rsidRDefault="00000000">
      <w:r>
        <w:t xml:space="preserve">            Y: tileY,</w:t>
      </w:r>
    </w:p>
    <w:p w14:paraId="486A18D6" w14:textId="77777777" w:rsidR="00916C34" w:rsidRDefault="00000000">
      <w:r>
        <w:t xml:space="preserve">            Parameters: new Dictionary&lt;string, string&gt;(),</w:t>
      </w:r>
    </w:p>
    <w:p w14:paraId="2947ADC6" w14:textId="77777777" w:rsidR="00916C34" w:rsidRDefault="00000000">
      <w:r>
        <w:t xml:space="preserve">            Commands: Array.Empty&lt;EventCommandDto&gt;()</w:t>
      </w:r>
    </w:p>
    <w:p w14:paraId="3DE24B36" w14:textId="77777777" w:rsidR="00916C34" w:rsidRDefault="00000000">
      <w:r>
        <w:t xml:space="preserve">        );</w:t>
      </w:r>
    </w:p>
    <w:p w14:paraId="2D6C3EFE" w14:textId="77777777" w:rsidR="00916C34" w:rsidRDefault="00916C34"/>
    <w:p w14:paraId="2CB97117" w14:textId="77777777" w:rsidR="00916C34" w:rsidRDefault="00000000">
      <w:r>
        <w:t xml:space="preserve">        ExecuteCommand(new AddEventCommand(this, newEv));</w:t>
      </w:r>
    </w:p>
    <w:p w14:paraId="61343886" w14:textId="77777777" w:rsidR="00916C34" w:rsidRDefault="00000000">
      <w:r>
        <w:t xml:space="preserve">        _selectedEventId = newEv.EventId;</w:t>
      </w:r>
    </w:p>
    <w:p w14:paraId="2B695D39" w14:textId="77777777" w:rsidR="00916C34" w:rsidRDefault="00000000">
      <w:r>
        <w:t xml:space="preserve">        _selectedCommandIndex = -1;</w:t>
      </w:r>
    </w:p>
    <w:p w14:paraId="042A26CE" w14:textId="77777777" w:rsidR="00916C34" w:rsidRDefault="00916C34"/>
    <w:p w14:paraId="601F712B" w14:textId="77777777" w:rsidR="00916C34" w:rsidRDefault="00000000">
      <w:r>
        <w:t xml:space="preserve">        UpdateEventPanel(newEv);</w:t>
      </w:r>
    </w:p>
    <w:p w14:paraId="314571A3" w14:textId="77777777" w:rsidR="00916C34" w:rsidRDefault="00000000">
      <w:r>
        <w:t xml:space="preserve">        RefreshCommandList(newEv);</w:t>
      </w:r>
    </w:p>
    <w:p w14:paraId="50254D16" w14:textId="77777777" w:rsidR="00916C34" w:rsidRDefault="00000000">
      <w:r>
        <w:t xml:space="preserve">        UpdateCommandEditor(null);</w:t>
      </w:r>
    </w:p>
    <w:p w14:paraId="420B1AC9" w14:textId="77777777" w:rsidR="00916C34" w:rsidRDefault="00916C34"/>
    <w:p w14:paraId="3F0F6A09" w14:textId="77777777" w:rsidR="00916C34" w:rsidRDefault="00000000">
      <w:r>
        <w:t xml:space="preserve">        RequestViewportRender();</w:t>
      </w:r>
    </w:p>
    <w:p w14:paraId="4D63AD04" w14:textId="77777777" w:rsidR="00916C34" w:rsidRDefault="00000000">
      <w:r>
        <w:t xml:space="preserve">    }</w:t>
      </w:r>
    </w:p>
    <w:p w14:paraId="03F152D1" w14:textId="77777777" w:rsidR="00916C34" w:rsidRDefault="00916C34"/>
    <w:p w14:paraId="5C02BFAA" w14:textId="77777777" w:rsidR="00916C34" w:rsidRDefault="00000000">
      <w:r>
        <w:t xml:space="preserve">    private void EnsureDragOverlays()</w:t>
      </w:r>
    </w:p>
    <w:p w14:paraId="707FCF3F" w14:textId="77777777" w:rsidR="00916C34" w:rsidRDefault="00000000">
      <w:r>
        <w:t>{</w:t>
      </w:r>
    </w:p>
    <w:p w14:paraId="723E92B4" w14:textId="77777777" w:rsidR="00916C34" w:rsidRDefault="00000000">
      <w:r>
        <w:t xml:space="preserve">    if (_dragGhostShape is not null &amp;&amp; _dragGhostOutlineShape is not null) return;</w:t>
      </w:r>
    </w:p>
    <w:p w14:paraId="658EF61B" w14:textId="77777777" w:rsidR="00916C34" w:rsidRDefault="00916C34"/>
    <w:p w14:paraId="3884473F" w14:textId="77777777" w:rsidR="00916C34" w:rsidRDefault="00000000">
      <w:r>
        <w:t xml:space="preserve">    // Filled ghost (shape changes by event type)</w:t>
      </w:r>
    </w:p>
    <w:p w14:paraId="45AE02C5" w14:textId="77777777" w:rsidR="00916C34" w:rsidRDefault="00000000">
      <w:r>
        <w:t xml:space="preserve">    _dragGhostShape = new System.Windows.Shapes.Rectangle</w:t>
      </w:r>
    </w:p>
    <w:p w14:paraId="3FAD12F6" w14:textId="77777777" w:rsidR="00916C34" w:rsidRDefault="00000000">
      <w:r>
        <w:t xml:space="preserve">    {</w:t>
      </w:r>
    </w:p>
    <w:p w14:paraId="6DBD4793" w14:textId="77777777" w:rsidR="00916C34" w:rsidRDefault="00000000">
      <w:r>
        <w:t xml:space="preserve">        Width = 18,</w:t>
      </w:r>
    </w:p>
    <w:p w14:paraId="116FB4F0" w14:textId="77777777" w:rsidR="00916C34" w:rsidRDefault="00000000">
      <w:r>
        <w:t xml:space="preserve">        Height = 18,</w:t>
      </w:r>
    </w:p>
    <w:p w14:paraId="057D0946" w14:textId="77777777" w:rsidR="00916C34" w:rsidRDefault="00000000">
      <w:r>
        <w:t xml:space="preserve">        RadiusX = 4,</w:t>
      </w:r>
    </w:p>
    <w:p w14:paraId="28D96ABE" w14:textId="77777777" w:rsidR="00916C34" w:rsidRDefault="00000000">
      <w:r>
        <w:t xml:space="preserve">        RadiusY = 4,</w:t>
      </w:r>
    </w:p>
    <w:p w14:paraId="37E0CA39" w14:textId="77777777" w:rsidR="00916C34" w:rsidRDefault="00000000">
      <w:r>
        <w:t xml:space="preserve">        Fill = new SolidColorBrush(Color.FromArgb(170, 255, 215, 0)), // Trigger-ish default</w:t>
      </w:r>
    </w:p>
    <w:p w14:paraId="45BAC652" w14:textId="77777777" w:rsidR="00916C34" w:rsidRDefault="00000000">
      <w:r>
        <w:t xml:space="preserve">        StrokeThickness = 0,</w:t>
      </w:r>
    </w:p>
    <w:p w14:paraId="29571AEC" w14:textId="77777777" w:rsidR="00916C34" w:rsidRDefault="00000000">
      <w:r>
        <w:t xml:space="preserve">        IsHitTestVisible = false,</w:t>
      </w:r>
    </w:p>
    <w:p w14:paraId="0DB08F21" w14:textId="77777777" w:rsidR="00916C34" w:rsidRDefault="00000000">
      <w:r>
        <w:t xml:space="preserve">        Visibility = Visibility.Collapsed</w:t>
      </w:r>
    </w:p>
    <w:p w14:paraId="496F8BBA" w14:textId="77777777" w:rsidR="00916C34" w:rsidRDefault="00000000">
      <w:r>
        <w:t xml:space="preserve">    };</w:t>
      </w:r>
    </w:p>
    <w:p w14:paraId="575034E3" w14:textId="77777777" w:rsidR="00916C34" w:rsidRDefault="00916C34"/>
    <w:p w14:paraId="3B09CBE5" w14:textId="77777777" w:rsidR="00916C34" w:rsidRDefault="00000000">
      <w:r>
        <w:t xml:space="preserve">    // Outline ghost (shape changes too)</w:t>
      </w:r>
    </w:p>
    <w:p w14:paraId="01DFEB75" w14:textId="77777777" w:rsidR="00916C34" w:rsidRDefault="00000000">
      <w:r>
        <w:t xml:space="preserve">    _dragGhostOutlineShape = new System.Windows.Shapes.Rectangle</w:t>
      </w:r>
    </w:p>
    <w:p w14:paraId="0658A420" w14:textId="77777777" w:rsidR="00916C34" w:rsidRDefault="00000000">
      <w:r>
        <w:t xml:space="preserve">    {</w:t>
      </w:r>
    </w:p>
    <w:p w14:paraId="119D1115" w14:textId="77777777" w:rsidR="00916C34" w:rsidRDefault="00000000">
      <w:r>
        <w:t xml:space="preserve">        Width = 22,</w:t>
      </w:r>
    </w:p>
    <w:p w14:paraId="51A5189A" w14:textId="77777777" w:rsidR="00916C34" w:rsidRDefault="00000000">
      <w:r>
        <w:t xml:space="preserve">        Height = 22,</w:t>
      </w:r>
    </w:p>
    <w:p w14:paraId="45ADAF90" w14:textId="77777777" w:rsidR="00916C34" w:rsidRDefault="00000000">
      <w:r>
        <w:t xml:space="preserve">        RadiusX = 5,</w:t>
      </w:r>
    </w:p>
    <w:p w14:paraId="333500C7" w14:textId="77777777" w:rsidR="00916C34" w:rsidRDefault="00000000">
      <w:r>
        <w:t xml:space="preserve">        RadiusY = 5,</w:t>
      </w:r>
    </w:p>
    <w:p w14:paraId="136BA77D" w14:textId="77777777" w:rsidR="00916C34" w:rsidRDefault="00000000">
      <w:r>
        <w:t xml:space="preserve">        Stroke = new SolidColorBrush(Color.FromArgb(220, 0, 0, 0)),</w:t>
      </w:r>
    </w:p>
    <w:p w14:paraId="24052E0B" w14:textId="77777777" w:rsidR="00916C34" w:rsidRDefault="00000000">
      <w:r>
        <w:t xml:space="preserve">        StrokeThickness = 2,</w:t>
      </w:r>
    </w:p>
    <w:p w14:paraId="75C42858" w14:textId="77777777" w:rsidR="00916C34" w:rsidRDefault="00000000">
      <w:r>
        <w:t xml:space="preserve">        Fill = Brushes.Transparent,</w:t>
      </w:r>
    </w:p>
    <w:p w14:paraId="014CBBB2" w14:textId="77777777" w:rsidR="00916C34" w:rsidRDefault="00000000">
      <w:r>
        <w:t xml:space="preserve">        IsHitTestVisible = false,</w:t>
      </w:r>
    </w:p>
    <w:p w14:paraId="77C95BBA" w14:textId="77777777" w:rsidR="00916C34" w:rsidRDefault="00000000">
      <w:r>
        <w:t xml:space="preserve">        Visibility = Visibility.Collapsed</w:t>
      </w:r>
    </w:p>
    <w:p w14:paraId="02D0D407" w14:textId="77777777" w:rsidR="00916C34" w:rsidRDefault="00000000">
      <w:r>
        <w:t xml:space="preserve">    };</w:t>
      </w:r>
    </w:p>
    <w:p w14:paraId="2062CD50" w14:textId="77777777" w:rsidR="00916C34" w:rsidRDefault="00916C34"/>
    <w:p w14:paraId="096B3575" w14:textId="77777777" w:rsidR="00916C34" w:rsidRDefault="00000000">
      <w:r>
        <w:t xml:space="preserve">    </w:t>
      </w:r>
    </w:p>
    <w:p w14:paraId="70EE873E" w14:textId="77777777" w:rsidR="00916C34" w:rsidRDefault="00000000">
      <w:r>
        <w:t xml:space="preserve">    MapCanvas.Children.Add(_dragGhostShape);</w:t>
      </w:r>
    </w:p>
    <w:p w14:paraId="09C74924" w14:textId="77777777" w:rsidR="00916C34" w:rsidRDefault="00000000">
      <w:r>
        <w:t xml:space="preserve">    MapCanvas.Children.Add(_dragGhostOutlineShape);</w:t>
      </w:r>
    </w:p>
    <w:p w14:paraId="3D4DA80B" w14:textId="77777777" w:rsidR="00916C34" w:rsidRDefault="00000000">
      <w:r>
        <w:t>}</w:t>
      </w:r>
    </w:p>
    <w:p w14:paraId="67349026" w14:textId="77777777" w:rsidR="00916C34" w:rsidRDefault="00916C34"/>
    <w:p w14:paraId="668B000F" w14:textId="77777777" w:rsidR="00916C34" w:rsidRDefault="00916C34"/>
    <w:p w14:paraId="7D8E1BC2" w14:textId="77777777" w:rsidR="00916C34" w:rsidRDefault="00000000">
      <w:r>
        <w:t xml:space="preserve">    </w:t>
      </w:r>
    </w:p>
    <w:p w14:paraId="4FCBD949" w14:textId="77777777" w:rsidR="00916C34" w:rsidRDefault="00916C34"/>
    <w:p w14:paraId="5A5BB071" w14:textId="77777777" w:rsidR="00916C34" w:rsidRDefault="00000000">
      <w:r>
        <w:t xml:space="preserve">    private void ShowDragOverlays()</w:t>
      </w:r>
    </w:p>
    <w:p w14:paraId="0A8CC09C" w14:textId="77777777" w:rsidR="00916C34" w:rsidRDefault="00000000">
      <w:r>
        <w:t>{</w:t>
      </w:r>
    </w:p>
    <w:p w14:paraId="54C5E72E" w14:textId="77777777" w:rsidR="00916C34" w:rsidRDefault="00000000">
      <w:r>
        <w:t xml:space="preserve">    EnsureDragOverlays();</w:t>
      </w:r>
    </w:p>
    <w:p w14:paraId="4742A6A1" w14:textId="77777777" w:rsidR="00916C34" w:rsidRDefault="00000000">
      <w:r>
        <w:t xml:space="preserve">    _dragGhostShape!.Visibility = Visibility.Visible;</w:t>
      </w:r>
    </w:p>
    <w:p w14:paraId="62FF3CF0" w14:textId="77777777" w:rsidR="00916C34" w:rsidRDefault="00000000">
      <w:r>
        <w:t xml:space="preserve">    _dragGhostOutlineShape!.Visibility = Visibility.Visible;</w:t>
      </w:r>
    </w:p>
    <w:p w14:paraId="74D1A3D8" w14:textId="77777777" w:rsidR="00916C34" w:rsidRDefault="00000000">
      <w:r>
        <w:t>}</w:t>
      </w:r>
    </w:p>
    <w:p w14:paraId="29877B73" w14:textId="77777777" w:rsidR="00916C34" w:rsidRDefault="00916C34"/>
    <w:p w14:paraId="4D97A67F" w14:textId="77777777" w:rsidR="00916C34" w:rsidRDefault="00916C34"/>
    <w:p w14:paraId="4DDB270F" w14:textId="77777777" w:rsidR="00916C34" w:rsidRDefault="00000000">
      <w:r>
        <w:t xml:space="preserve">    private void HideDragOverlays()</w:t>
      </w:r>
    </w:p>
    <w:p w14:paraId="6B764AE1" w14:textId="77777777" w:rsidR="00916C34" w:rsidRDefault="00000000">
      <w:r>
        <w:t>{</w:t>
      </w:r>
    </w:p>
    <w:p w14:paraId="3423912D" w14:textId="77777777" w:rsidR="00916C34" w:rsidRDefault="00000000">
      <w:r>
        <w:t xml:space="preserve">    if (_dragGhostShape is not null) _dragGhostShape.Visibility = Visibility.Collapsed;</w:t>
      </w:r>
    </w:p>
    <w:p w14:paraId="53853381" w14:textId="77777777" w:rsidR="00916C34" w:rsidRDefault="00000000">
      <w:r>
        <w:t xml:space="preserve">    if (_dragGhostOutlineShape is not null) _dragGhostOutlineShape.Visibility = Visibility.Collapsed;</w:t>
      </w:r>
    </w:p>
    <w:p w14:paraId="3815B2A2" w14:textId="77777777" w:rsidR="00916C34" w:rsidRDefault="00000000">
      <w:r>
        <w:t>}</w:t>
      </w:r>
    </w:p>
    <w:p w14:paraId="3372B15E" w14:textId="77777777" w:rsidR="00916C34" w:rsidRDefault="00916C34"/>
    <w:p w14:paraId="520B25AF" w14:textId="77777777" w:rsidR="00916C34" w:rsidRDefault="00000000">
      <w:r>
        <w:t xml:space="preserve">    private void EnsureSwapHintOverlays()</w:t>
      </w:r>
    </w:p>
    <w:p w14:paraId="10B18FCE" w14:textId="77777777" w:rsidR="00916C34" w:rsidRDefault="00000000">
      <w:r>
        <w:t>{</w:t>
      </w:r>
    </w:p>
    <w:p w14:paraId="06E69487" w14:textId="77777777" w:rsidR="00916C34" w:rsidRDefault="00000000">
      <w:r>
        <w:t xml:space="preserve">    if (_swapHintFrom is not null &amp;&amp; _swapHintTo is not null) return;</w:t>
      </w:r>
    </w:p>
    <w:p w14:paraId="56DCA57B" w14:textId="77777777" w:rsidR="00916C34" w:rsidRDefault="00916C34"/>
    <w:p w14:paraId="69C5407D" w14:textId="77777777" w:rsidR="00916C34" w:rsidRDefault="00000000">
      <w:r>
        <w:t xml:space="preserve">    _swapHintFrom = new System.Windows.Shapes.Rectangle</w:t>
      </w:r>
    </w:p>
    <w:p w14:paraId="4F47EF53" w14:textId="77777777" w:rsidR="00916C34" w:rsidRDefault="00000000">
      <w:r>
        <w:t xml:space="preserve">    {</w:t>
      </w:r>
    </w:p>
    <w:p w14:paraId="15B51CEB" w14:textId="77777777" w:rsidR="00916C34" w:rsidRDefault="00000000">
      <w:r>
        <w:t xml:space="preserve">        Stroke = Brushes.Gold,</w:t>
      </w:r>
    </w:p>
    <w:p w14:paraId="60232E13" w14:textId="77777777" w:rsidR="00916C34" w:rsidRDefault="00000000">
      <w:r>
        <w:t xml:space="preserve">        StrokeThickness = 3,</w:t>
      </w:r>
    </w:p>
    <w:p w14:paraId="40AB6C6A" w14:textId="77777777" w:rsidR="00916C34" w:rsidRDefault="00000000">
      <w:r>
        <w:t xml:space="preserve">        Fill = Brushes.Transparent,</w:t>
      </w:r>
    </w:p>
    <w:p w14:paraId="0B6AEC5D" w14:textId="77777777" w:rsidR="00916C34" w:rsidRDefault="00000000">
      <w:r>
        <w:t xml:space="preserve">        IsHitTestVisible = false,</w:t>
      </w:r>
    </w:p>
    <w:p w14:paraId="1FFA54B3" w14:textId="77777777" w:rsidR="00916C34" w:rsidRDefault="00000000">
      <w:r>
        <w:t xml:space="preserve">        Visibility = Visibility.Collapsed</w:t>
      </w:r>
    </w:p>
    <w:p w14:paraId="6190113F" w14:textId="77777777" w:rsidR="00916C34" w:rsidRDefault="00000000">
      <w:r>
        <w:t xml:space="preserve">    };</w:t>
      </w:r>
    </w:p>
    <w:p w14:paraId="6EF27CE5" w14:textId="77777777" w:rsidR="00916C34" w:rsidRDefault="00916C34"/>
    <w:p w14:paraId="67AE4351" w14:textId="77777777" w:rsidR="00916C34" w:rsidRDefault="00000000">
      <w:r>
        <w:t xml:space="preserve">    _swapHintTo = new System.Windows.Shapes.Rectangle</w:t>
      </w:r>
    </w:p>
    <w:p w14:paraId="23596A72" w14:textId="77777777" w:rsidR="00916C34" w:rsidRDefault="00000000">
      <w:r>
        <w:t xml:space="preserve">    {</w:t>
      </w:r>
    </w:p>
    <w:p w14:paraId="38556018" w14:textId="77777777" w:rsidR="00916C34" w:rsidRDefault="00000000">
      <w:r>
        <w:t xml:space="preserve">        Stroke = Brushes.White,</w:t>
      </w:r>
    </w:p>
    <w:p w14:paraId="3E5459E7" w14:textId="77777777" w:rsidR="00916C34" w:rsidRDefault="00000000">
      <w:r>
        <w:t xml:space="preserve">        StrokeThickness = 3,</w:t>
      </w:r>
    </w:p>
    <w:p w14:paraId="4509BCF2" w14:textId="77777777" w:rsidR="00916C34" w:rsidRDefault="00000000">
      <w:r>
        <w:t xml:space="preserve">        Fill = Brushes.Transparent,</w:t>
      </w:r>
    </w:p>
    <w:p w14:paraId="21A27B70" w14:textId="77777777" w:rsidR="00916C34" w:rsidRDefault="00000000">
      <w:r>
        <w:t xml:space="preserve">        IsHitTestVisible = false,</w:t>
      </w:r>
    </w:p>
    <w:p w14:paraId="71664443" w14:textId="77777777" w:rsidR="00916C34" w:rsidRDefault="00000000">
      <w:r>
        <w:t xml:space="preserve">        Visibility = Visibility.Collapsed</w:t>
      </w:r>
    </w:p>
    <w:p w14:paraId="7B55B09A" w14:textId="77777777" w:rsidR="00916C34" w:rsidRDefault="00000000">
      <w:r>
        <w:t xml:space="preserve">    };</w:t>
      </w:r>
    </w:p>
    <w:p w14:paraId="2165044D" w14:textId="77777777" w:rsidR="00916C34" w:rsidRDefault="00916C34"/>
    <w:p w14:paraId="3B62B74B" w14:textId="77777777" w:rsidR="00916C34" w:rsidRDefault="00000000">
      <w:r>
        <w:t xml:space="preserve">    </w:t>
      </w:r>
    </w:p>
    <w:p w14:paraId="551E905C" w14:textId="77777777" w:rsidR="00916C34" w:rsidRDefault="00000000">
      <w:r>
        <w:t xml:space="preserve">    EnsureViewportImageExists();</w:t>
      </w:r>
    </w:p>
    <w:p w14:paraId="10950AA4" w14:textId="77777777" w:rsidR="00916C34" w:rsidRDefault="00000000">
      <w:r>
        <w:t xml:space="preserve">    MapCanvas.Children.Add(_swapHintFrom);</w:t>
      </w:r>
    </w:p>
    <w:p w14:paraId="40C5FAAA" w14:textId="77777777" w:rsidR="00916C34" w:rsidRDefault="00000000">
      <w:r>
        <w:t xml:space="preserve">    MapCanvas.Children.Add(_swapHintTo);</w:t>
      </w:r>
    </w:p>
    <w:p w14:paraId="062E115F" w14:textId="77777777" w:rsidR="00916C34" w:rsidRDefault="00916C34"/>
    <w:p w14:paraId="305D132C" w14:textId="77777777" w:rsidR="00916C34" w:rsidRDefault="00000000">
      <w:r>
        <w:t xml:space="preserve">    _swapHintTimer.Interval = TimeSpan.FromMilliseconds(140);</w:t>
      </w:r>
    </w:p>
    <w:p w14:paraId="7DB55885" w14:textId="77777777" w:rsidR="00916C34" w:rsidRDefault="00000000">
      <w:r>
        <w:t xml:space="preserve">    _swapHintTimer.Tick += (_, _) =&gt;</w:t>
      </w:r>
    </w:p>
    <w:p w14:paraId="3111E8D8" w14:textId="77777777" w:rsidR="00916C34" w:rsidRDefault="00000000">
      <w:r>
        <w:t xml:space="preserve">    {</w:t>
      </w:r>
    </w:p>
    <w:p w14:paraId="171E6A22" w14:textId="77777777" w:rsidR="00916C34" w:rsidRDefault="00000000">
      <w:r>
        <w:t xml:space="preserve">        _swapHintTimer.Stop();</w:t>
      </w:r>
    </w:p>
    <w:p w14:paraId="04DA4EA8" w14:textId="77777777" w:rsidR="00916C34" w:rsidRDefault="00000000">
      <w:r>
        <w:t xml:space="preserve">        if (_swapHintFrom is not null) _swapHintFrom.Visibility = Visibility.Collapsed;</w:t>
      </w:r>
    </w:p>
    <w:p w14:paraId="46082E44" w14:textId="77777777" w:rsidR="00916C34" w:rsidRDefault="00000000">
      <w:r>
        <w:t xml:space="preserve">        if (_swapHintTo is not null) _swapHintTo.Visibility = Visibility.Collapsed;</w:t>
      </w:r>
    </w:p>
    <w:p w14:paraId="42E3B920" w14:textId="77777777" w:rsidR="00916C34" w:rsidRDefault="00000000">
      <w:r>
        <w:t xml:space="preserve">    };</w:t>
      </w:r>
    </w:p>
    <w:p w14:paraId="3541D2F9" w14:textId="77777777" w:rsidR="00916C34" w:rsidRDefault="00000000">
      <w:r>
        <w:t>}</w:t>
      </w:r>
    </w:p>
    <w:p w14:paraId="394765D6" w14:textId="77777777" w:rsidR="00916C34" w:rsidRDefault="00916C34"/>
    <w:p w14:paraId="031A923F" w14:textId="77777777" w:rsidR="00916C34" w:rsidRDefault="00000000">
      <w:r>
        <w:t>private void ShowSwapHint(int fromX, int fromY, int toX, int toY)</w:t>
      </w:r>
    </w:p>
    <w:p w14:paraId="2D6923A6" w14:textId="77777777" w:rsidR="00916C34" w:rsidRDefault="00000000">
      <w:r>
        <w:t>{</w:t>
      </w:r>
    </w:p>
    <w:p w14:paraId="358969F4" w14:textId="77777777" w:rsidR="00916C34" w:rsidRDefault="00000000">
      <w:r>
        <w:t xml:space="preserve">    var map = _currentMap;</w:t>
      </w:r>
    </w:p>
    <w:p w14:paraId="73B28D87" w14:textId="77777777" w:rsidR="00916C34" w:rsidRDefault="00000000">
      <w:r>
        <w:t xml:space="preserve">    if (map is null) return;</w:t>
      </w:r>
    </w:p>
    <w:p w14:paraId="23EC76B8" w14:textId="77777777" w:rsidR="00916C34" w:rsidRDefault="00916C34"/>
    <w:p w14:paraId="4193424B" w14:textId="77777777" w:rsidR="00916C34" w:rsidRDefault="00000000">
      <w:r>
        <w:t xml:space="preserve">    EnsureSwapHintOverlays();</w:t>
      </w:r>
    </w:p>
    <w:p w14:paraId="4962FBBB" w14:textId="77777777" w:rsidR="00916C34" w:rsidRDefault="00916C34"/>
    <w:p w14:paraId="75600F85" w14:textId="77777777" w:rsidR="00916C34" w:rsidRDefault="00000000">
      <w:r>
        <w:t xml:space="preserve">    double s = map.TileSize;</w:t>
      </w:r>
    </w:p>
    <w:p w14:paraId="01405250" w14:textId="77777777" w:rsidR="00916C34" w:rsidRDefault="00916C34"/>
    <w:p w14:paraId="1BA2773E" w14:textId="77777777" w:rsidR="00916C34" w:rsidRDefault="00000000">
      <w:r>
        <w:t xml:space="preserve">    _swapHintFrom!.Width = s;</w:t>
      </w:r>
    </w:p>
    <w:p w14:paraId="42C5577F" w14:textId="77777777" w:rsidR="00916C34" w:rsidRDefault="00000000">
      <w:r>
        <w:t xml:space="preserve">    _swapHintFrom.Height = s;</w:t>
      </w:r>
    </w:p>
    <w:p w14:paraId="27BA7D8A" w14:textId="77777777" w:rsidR="00916C34" w:rsidRDefault="00000000">
      <w:r>
        <w:t xml:space="preserve">    Canvas.SetLeft(_swapHintFrom, fromX * s);</w:t>
      </w:r>
    </w:p>
    <w:p w14:paraId="386EE38F" w14:textId="77777777" w:rsidR="00916C34" w:rsidRDefault="00000000">
      <w:r>
        <w:t xml:space="preserve">    Canvas.SetTop(_swapHintFrom, fromY * s);</w:t>
      </w:r>
    </w:p>
    <w:p w14:paraId="111CC948" w14:textId="77777777" w:rsidR="00916C34" w:rsidRDefault="00000000">
      <w:r>
        <w:t xml:space="preserve">    _swapHintFrom.Visibility = Visibility.Visible;</w:t>
      </w:r>
    </w:p>
    <w:p w14:paraId="18628AF4" w14:textId="77777777" w:rsidR="00916C34" w:rsidRDefault="00916C34"/>
    <w:p w14:paraId="1779642C" w14:textId="77777777" w:rsidR="00916C34" w:rsidRDefault="00000000">
      <w:r>
        <w:t xml:space="preserve">    _swapHintTo!.Width = s;</w:t>
      </w:r>
    </w:p>
    <w:p w14:paraId="2704A1EF" w14:textId="77777777" w:rsidR="00916C34" w:rsidRDefault="00000000">
      <w:r>
        <w:t xml:space="preserve">    _swapHintTo.Height = s;</w:t>
      </w:r>
    </w:p>
    <w:p w14:paraId="77C51F45" w14:textId="77777777" w:rsidR="00916C34" w:rsidRDefault="00000000">
      <w:r>
        <w:t xml:space="preserve">    Canvas.SetLeft(_swapHintTo, toX * s);</w:t>
      </w:r>
    </w:p>
    <w:p w14:paraId="604D84EA" w14:textId="77777777" w:rsidR="00916C34" w:rsidRDefault="00000000">
      <w:r>
        <w:t xml:space="preserve">    Canvas.SetTop(_swapHintTo, toY * s);</w:t>
      </w:r>
    </w:p>
    <w:p w14:paraId="18F0DFC0" w14:textId="77777777" w:rsidR="00916C34" w:rsidRDefault="00000000">
      <w:r>
        <w:t xml:space="preserve">    _swapHintTo.Visibility = Visibility.Visible;</w:t>
      </w:r>
    </w:p>
    <w:p w14:paraId="6BC47AF3" w14:textId="77777777" w:rsidR="00916C34" w:rsidRDefault="00916C34"/>
    <w:p w14:paraId="6BADB0F0" w14:textId="77777777" w:rsidR="00916C34" w:rsidRDefault="00000000">
      <w:r>
        <w:t xml:space="preserve">    _swapHintTimer.Stop();</w:t>
      </w:r>
    </w:p>
    <w:p w14:paraId="0169E05A" w14:textId="77777777" w:rsidR="00916C34" w:rsidRDefault="00000000">
      <w:r>
        <w:t xml:space="preserve">    _swapHintTimer.Start();</w:t>
      </w:r>
    </w:p>
    <w:p w14:paraId="55D0853B" w14:textId="77777777" w:rsidR="00916C34" w:rsidRDefault="00000000">
      <w:r>
        <w:t>}</w:t>
      </w:r>
    </w:p>
    <w:p w14:paraId="3B940C8A" w14:textId="77777777" w:rsidR="00916C34" w:rsidRDefault="00916C34"/>
    <w:p w14:paraId="39B1E2D9" w14:textId="77777777" w:rsidR="00916C34" w:rsidRDefault="00916C34"/>
    <w:p w14:paraId="78587B11" w14:textId="77777777" w:rsidR="00916C34" w:rsidRDefault="00000000">
      <w:r>
        <w:t xml:space="preserve">    private void ConfigureDragGhostShapeForEvent(MapEventDto ev)</w:t>
      </w:r>
    </w:p>
    <w:p w14:paraId="75762C04" w14:textId="77777777" w:rsidR="00916C34" w:rsidRDefault="00000000">
      <w:r>
        <w:t>{</w:t>
      </w:r>
    </w:p>
    <w:p w14:paraId="51838492" w14:textId="77777777" w:rsidR="00916C34" w:rsidRDefault="00000000">
      <w:r>
        <w:t xml:space="preserve">    var type = (ev.Type ?? "Trigger").Trim();</w:t>
      </w:r>
    </w:p>
    <w:p w14:paraId="3D81BD44" w14:textId="77777777" w:rsidR="00916C34" w:rsidRDefault="00916C34"/>
    <w:p w14:paraId="3546A695" w14:textId="77777777" w:rsidR="00916C34" w:rsidRDefault="00000000">
      <w:r>
        <w:t xml:space="preserve">    </w:t>
      </w:r>
    </w:p>
    <w:p w14:paraId="7271638A" w14:textId="77777777" w:rsidR="00916C34" w:rsidRDefault="00000000">
      <w:r>
        <w:t xml:space="preserve">    Brush fill =</w:t>
      </w:r>
    </w:p>
    <w:p w14:paraId="030494EE" w14:textId="77777777" w:rsidR="00916C34" w:rsidRDefault="00000000">
      <w:r>
        <w:t xml:space="preserve">        string.Equals(type, "NPC", StringComparison.OrdinalIgnoreCase)</w:t>
      </w:r>
    </w:p>
    <w:p w14:paraId="61D2223C" w14:textId="77777777" w:rsidR="00916C34" w:rsidRDefault="00000000">
      <w:r>
        <w:t xml:space="preserve">            ? new SolidColorBrush(Color.FromArgb(220, 80, 170, 255))</w:t>
      </w:r>
    </w:p>
    <w:p w14:paraId="55784558" w14:textId="77777777" w:rsidR="00916C34" w:rsidRDefault="00000000">
      <w:r>
        <w:t xml:space="preserve">            : string.Equals(type, "Warp", StringComparison.OrdinalIgnoreCase)</w:t>
      </w:r>
    </w:p>
    <w:p w14:paraId="020920E2" w14:textId="77777777" w:rsidR="00916C34" w:rsidRDefault="00000000">
      <w:r>
        <w:t xml:space="preserve">                ? new SolidColorBrush(Color.FromArgb(220, 190, 90, 255))</w:t>
      </w:r>
    </w:p>
    <w:p w14:paraId="333F1E66" w14:textId="77777777" w:rsidR="00916C34" w:rsidRDefault="00000000">
      <w:r>
        <w:t xml:space="preserve">                : new SolidColorBrush(Color.FromArgb(220, 255, 215, 0));</w:t>
      </w:r>
    </w:p>
    <w:p w14:paraId="177DED8D" w14:textId="77777777" w:rsidR="00916C34" w:rsidRDefault="00916C34"/>
    <w:p w14:paraId="550EF112" w14:textId="77777777" w:rsidR="00916C34" w:rsidRDefault="00000000">
      <w:r>
        <w:t xml:space="preserve">    // Swap shape classes (Rectangle/Ellipse/Polygon) so the ghost matches type</w:t>
      </w:r>
    </w:p>
    <w:p w14:paraId="394317E1" w14:textId="77777777" w:rsidR="00916C34" w:rsidRDefault="00000000">
      <w:r>
        <w:t xml:space="preserve">    if (string.Equals(type, "NPC", StringComparison.OrdinalIgnoreCase))</w:t>
      </w:r>
    </w:p>
    <w:p w14:paraId="5DF7F27F" w14:textId="77777777" w:rsidR="00916C34" w:rsidRDefault="00000000">
      <w:r>
        <w:t xml:space="preserve">    {</w:t>
      </w:r>
    </w:p>
    <w:p w14:paraId="0C1ED139" w14:textId="77777777" w:rsidR="00916C34" w:rsidRDefault="00000000">
      <w:r>
        <w:t xml:space="preserve">        EnsureOverlayIs&lt;System.Windows.Shapes.Ellipse&gt;(ref _dragGhostShape);</w:t>
      </w:r>
    </w:p>
    <w:p w14:paraId="154D3E71" w14:textId="77777777" w:rsidR="00916C34" w:rsidRDefault="00000000">
      <w:r>
        <w:t xml:space="preserve">        EnsureOverlayIs&lt;System.Windows.Shapes.Ellipse&gt;(ref _dragGhostOutlineShape);</w:t>
      </w:r>
    </w:p>
    <w:p w14:paraId="4F613A82" w14:textId="77777777" w:rsidR="00916C34" w:rsidRDefault="00916C34"/>
    <w:p w14:paraId="600E75AD" w14:textId="77777777" w:rsidR="00916C34" w:rsidRDefault="00000000">
      <w:r>
        <w:t xml:space="preserve">        _dragGhostShape!.Fill = fill;</w:t>
      </w:r>
    </w:p>
    <w:p w14:paraId="25C54FA2" w14:textId="77777777" w:rsidR="00916C34" w:rsidRDefault="00000000">
      <w:r>
        <w:t xml:space="preserve">        _dragGhostOutlineShape!.Fill = Brushes.Transparent;</w:t>
      </w:r>
    </w:p>
    <w:p w14:paraId="1D8CAEE7" w14:textId="77777777" w:rsidR="00916C34" w:rsidRDefault="00000000">
      <w:r>
        <w:t xml:space="preserve">        _dragGhostOutlineShape!.Stroke = new SolidColorBrush(Color.FromArgb(220, 0, 0, 0));</w:t>
      </w:r>
    </w:p>
    <w:p w14:paraId="391E9E79" w14:textId="77777777" w:rsidR="00916C34" w:rsidRDefault="00000000">
      <w:r>
        <w:t xml:space="preserve">        _dragGhostOutlineShape!.StrokeThickness = 2;</w:t>
      </w:r>
    </w:p>
    <w:p w14:paraId="66B25787" w14:textId="77777777" w:rsidR="00916C34" w:rsidRDefault="00000000">
      <w:r>
        <w:t xml:space="preserve">    }</w:t>
      </w:r>
    </w:p>
    <w:p w14:paraId="62D4D27F" w14:textId="77777777" w:rsidR="00916C34" w:rsidRDefault="00000000">
      <w:r>
        <w:t xml:space="preserve">    else if (string.Equals(type, "Warp", StringComparison.OrdinalIgnoreCase))</w:t>
      </w:r>
    </w:p>
    <w:p w14:paraId="199C4707" w14:textId="77777777" w:rsidR="00916C34" w:rsidRDefault="00000000">
      <w:r>
        <w:t xml:space="preserve">    {</w:t>
      </w:r>
    </w:p>
    <w:p w14:paraId="1B5D98CF" w14:textId="77777777" w:rsidR="00916C34" w:rsidRDefault="00000000">
      <w:r>
        <w:t xml:space="preserve">        EnsureOverlayIs&lt;System.Windows.Shapes.Polygon&gt;(ref _dragGhostShape);</w:t>
      </w:r>
    </w:p>
    <w:p w14:paraId="70BBF8B1" w14:textId="77777777" w:rsidR="00916C34" w:rsidRDefault="00000000">
      <w:r>
        <w:t xml:space="preserve">        EnsureOverlayIs&lt;System.Windows.Shapes.Polygon&gt;(ref _dragGhostOutlineShape);</w:t>
      </w:r>
    </w:p>
    <w:p w14:paraId="764080AE" w14:textId="77777777" w:rsidR="00916C34" w:rsidRDefault="00916C34"/>
    <w:p w14:paraId="23958015" w14:textId="77777777" w:rsidR="00916C34" w:rsidRDefault="00000000">
      <w:r>
        <w:t xml:space="preserve">        ((System.Windows.Shapes.Polygon)_dragGhostShape!).Fill = fill;</w:t>
      </w:r>
    </w:p>
    <w:p w14:paraId="395F7C9F" w14:textId="77777777" w:rsidR="00916C34" w:rsidRDefault="00000000">
      <w:r>
        <w:t xml:space="preserve">        ((System.Windows.Shapes.Polygon)_dragGhostShape!).StrokeThickness = 0;</w:t>
      </w:r>
    </w:p>
    <w:p w14:paraId="1F3CB52F" w14:textId="77777777" w:rsidR="00916C34" w:rsidRDefault="00916C34"/>
    <w:p w14:paraId="76FF823F" w14:textId="77777777" w:rsidR="00916C34" w:rsidRDefault="00000000">
      <w:r>
        <w:t xml:space="preserve">        var o = (System.Windows.Shapes.Polygon)_dragGhostOutlineShape!;</w:t>
      </w:r>
    </w:p>
    <w:p w14:paraId="4334913D" w14:textId="77777777" w:rsidR="00916C34" w:rsidRDefault="00000000">
      <w:r>
        <w:t xml:space="preserve">        o.Fill = Brushes.Transparent;</w:t>
      </w:r>
    </w:p>
    <w:p w14:paraId="52B4AFCB" w14:textId="77777777" w:rsidR="00916C34" w:rsidRDefault="00000000">
      <w:r>
        <w:t xml:space="preserve">        o.Stroke = new SolidColorBrush(Color.FromArgb(220, 0, 0, 0));</w:t>
      </w:r>
    </w:p>
    <w:p w14:paraId="78C8E864" w14:textId="77777777" w:rsidR="00916C34" w:rsidRDefault="00000000">
      <w:r>
        <w:t xml:space="preserve">        o.StrokeThickness = 2;</w:t>
      </w:r>
    </w:p>
    <w:p w14:paraId="4E8848E0" w14:textId="77777777" w:rsidR="00916C34" w:rsidRDefault="00000000">
      <w:r>
        <w:t xml:space="preserve">    }</w:t>
      </w:r>
    </w:p>
    <w:p w14:paraId="5D609FA7" w14:textId="77777777" w:rsidR="00916C34" w:rsidRDefault="00000000">
      <w:r>
        <w:t xml:space="preserve">    else</w:t>
      </w:r>
    </w:p>
    <w:p w14:paraId="5ED9A12F" w14:textId="77777777" w:rsidR="00916C34" w:rsidRDefault="00000000">
      <w:r>
        <w:t xml:space="preserve">    {</w:t>
      </w:r>
    </w:p>
    <w:p w14:paraId="5E0967E8" w14:textId="77777777" w:rsidR="00916C34" w:rsidRDefault="00000000">
      <w:r>
        <w:t xml:space="preserve">        EnsureOverlayIs&lt;System.Windows.Shapes.Rectangle&gt;(ref _dragGhostShape);</w:t>
      </w:r>
    </w:p>
    <w:p w14:paraId="29E41556" w14:textId="77777777" w:rsidR="00916C34" w:rsidRDefault="00000000">
      <w:r>
        <w:t xml:space="preserve">        EnsureOverlayIs&lt;System.Windows.Shapes.Rectangle&gt;(ref _dragGhostOutlineShape);</w:t>
      </w:r>
    </w:p>
    <w:p w14:paraId="2E1346DB" w14:textId="77777777" w:rsidR="00916C34" w:rsidRDefault="00916C34"/>
    <w:p w14:paraId="34920565" w14:textId="77777777" w:rsidR="00916C34" w:rsidRDefault="00000000">
      <w:r>
        <w:t xml:space="preserve">        var r = (System.Windows.Shapes.Rectangle)_dragGhostShape!;</w:t>
      </w:r>
    </w:p>
    <w:p w14:paraId="60E5B241" w14:textId="77777777" w:rsidR="00916C34" w:rsidRDefault="00000000">
      <w:r>
        <w:t xml:space="preserve">        r.Fill = fill;</w:t>
      </w:r>
    </w:p>
    <w:p w14:paraId="66F45B27" w14:textId="77777777" w:rsidR="00916C34" w:rsidRDefault="00000000">
      <w:r>
        <w:t xml:space="preserve">        r.StrokeThickness = 0;</w:t>
      </w:r>
    </w:p>
    <w:p w14:paraId="4759C474" w14:textId="77777777" w:rsidR="00916C34" w:rsidRDefault="00916C34"/>
    <w:p w14:paraId="59D27573" w14:textId="77777777" w:rsidR="00916C34" w:rsidRDefault="00000000">
      <w:r>
        <w:t xml:space="preserve">        var ro = (System.Windows.Shapes.Rectangle)_dragGhostOutlineShape!;</w:t>
      </w:r>
    </w:p>
    <w:p w14:paraId="79F09869" w14:textId="77777777" w:rsidR="00916C34" w:rsidRDefault="00000000">
      <w:r>
        <w:t xml:space="preserve">        ro.Fill = Brushes.Transparent;</w:t>
      </w:r>
    </w:p>
    <w:p w14:paraId="1E13F9F8" w14:textId="77777777" w:rsidR="00916C34" w:rsidRDefault="00000000">
      <w:r>
        <w:t xml:space="preserve">        ro.Stroke = new SolidColorBrush(Color.FromArgb(220, 0, 0, 0));</w:t>
      </w:r>
    </w:p>
    <w:p w14:paraId="7F696273" w14:textId="77777777" w:rsidR="00916C34" w:rsidRDefault="00000000">
      <w:r>
        <w:t xml:space="preserve">        ro.StrokeThickness = 2;</w:t>
      </w:r>
    </w:p>
    <w:p w14:paraId="08F2E14C" w14:textId="77777777" w:rsidR="00916C34" w:rsidRDefault="00000000">
      <w:r>
        <w:t xml:space="preserve">    }</w:t>
      </w:r>
    </w:p>
    <w:p w14:paraId="68B9DC7A" w14:textId="77777777" w:rsidR="00916C34" w:rsidRDefault="00000000">
      <w:r>
        <w:t>}</w:t>
      </w:r>
    </w:p>
    <w:p w14:paraId="3D4C132E" w14:textId="77777777" w:rsidR="00916C34" w:rsidRDefault="00916C34"/>
    <w:p w14:paraId="2A88A3E7" w14:textId="77777777" w:rsidR="00916C34" w:rsidRDefault="00000000">
      <w:r>
        <w:t>private void EnsureOverlayIs&lt;T&gt;(ref System.Windows.Shapes.Shape? shape) where T : System.Windows.Shapes.Shape, new()</w:t>
      </w:r>
    </w:p>
    <w:p w14:paraId="5704A6BD" w14:textId="77777777" w:rsidR="00916C34" w:rsidRDefault="00000000">
      <w:r>
        <w:t>{</w:t>
      </w:r>
    </w:p>
    <w:p w14:paraId="687D87FC" w14:textId="77777777" w:rsidR="00916C34" w:rsidRDefault="00000000">
      <w:r>
        <w:t xml:space="preserve">    if (shape is T) return;</w:t>
      </w:r>
    </w:p>
    <w:p w14:paraId="32D6BAE5" w14:textId="77777777" w:rsidR="00916C34" w:rsidRDefault="00916C34"/>
    <w:p w14:paraId="72CCAFB1" w14:textId="77777777" w:rsidR="00916C34" w:rsidRDefault="00000000">
      <w:r>
        <w:t xml:space="preserve">    // preserve current z-order by replacing in-place</w:t>
      </w:r>
    </w:p>
    <w:p w14:paraId="317D0499" w14:textId="77777777" w:rsidR="00916C34" w:rsidRDefault="00000000">
      <w:r>
        <w:t xml:space="preserve">    int idx = -1;</w:t>
      </w:r>
    </w:p>
    <w:p w14:paraId="24263F9E" w14:textId="77777777" w:rsidR="00916C34" w:rsidRDefault="00000000">
      <w:r>
        <w:t xml:space="preserve">    if (shape is not null) idx = MapCanvas.Children.IndexOf(shape);</w:t>
      </w:r>
    </w:p>
    <w:p w14:paraId="6A6368A9" w14:textId="77777777" w:rsidR="00916C34" w:rsidRDefault="00916C34"/>
    <w:p w14:paraId="02B31A8D" w14:textId="77777777" w:rsidR="00916C34" w:rsidRDefault="00000000">
      <w:r>
        <w:t xml:space="preserve">    var newShape = new T</w:t>
      </w:r>
    </w:p>
    <w:p w14:paraId="2C0E5011" w14:textId="77777777" w:rsidR="00916C34" w:rsidRDefault="00000000">
      <w:r>
        <w:t xml:space="preserve">    {</w:t>
      </w:r>
    </w:p>
    <w:p w14:paraId="3C226289" w14:textId="77777777" w:rsidR="00916C34" w:rsidRDefault="00000000">
      <w:r>
        <w:t xml:space="preserve">        IsHitTestVisible = false,</w:t>
      </w:r>
    </w:p>
    <w:p w14:paraId="0E2B01C2" w14:textId="77777777" w:rsidR="00916C34" w:rsidRDefault="00000000">
      <w:r>
        <w:t xml:space="preserve">        Visibility = shape?.Visibility ?? Visibility.Collapsed</w:t>
      </w:r>
    </w:p>
    <w:p w14:paraId="22EF16BE" w14:textId="77777777" w:rsidR="00916C34" w:rsidRDefault="00000000">
      <w:r>
        <w:t xml:space="preserve">    };</w:t>
      </w:r>
    </w:p>
    <w:p w14:paraId="49483164" w14:textId="77777777" w:rsidR="00916C34" w:rsidRDefault="00916C34"/>
    <w:p w14:paraId="719BB645" w14:textId="77777777" w:rsidR="00916C34" w:rsidRDefault="00000000">
      <w:r>
        <w:t xml:space="preserve">    // carry over basic styling defaults</w:t>
      </w:r>
    </w:p>
    <w:p w14:paraId="7DAC7950" w14:textId="77777777" w:rsidR="00916C34" w:rsidRDefault="00000000">
      <w:r>
        <w:t xml:space="preserve">    if (newShape is System.Windows.Shapes.Rectangle rr)</w:t>
      </w:r>
    </w:p>
    <w:p w14:paraId="5CB6E2D4" w14:textId="77777777" w:rsidR="00916C34" w:rsidRDefault="00000000">
      <w:r>
        <w:t xml:space="preserve">    {</w:t>
      </w:r>
    </w:p>
    <w:p w14:paraId="6F28C717" w14:textId="77777777" w:rsidR="00916C34" w:rsidRDefault="00000000">
      <w:r>
        <w:t xml:space="preserve">        rr.RadiusX = 4;</w:t>
      </w:r>
    </w:p>
    <w:p w14:paraId="0A6AA2AA" w14:textId="77777777" w:rsidR="00916C34" w:rsidRDefault="00000000">
      <w:r>
        <w:t xml:space="preserve">        rr.RadiusY = 4;</w:t>
      </w:r>
    </w:p>
    <w:p w14:paraId="37EEF70D" w14:textId="77777777" w:rsidR="00916C34" w:rsidRDefault="00000000">
      <w:r>
        <w:t xml:space="preserve">    }</w:t>
      </w:r>
    </w:p>
    <w:p w14:paraId="65887667" w14:textId="77777777" w:rsidR="00916C34" w:rsidRDefault="00916C34"/>
    <w:p w14:paraId="3F332E9A" w14:textId="77777777" w:rsidR="00916C34" w:rsidRDefault="00000000">
      <w:r>
        <w:t xml:space="preserve">    if (idx &gt;= 0)</w:t>
      </w:r>
    </w:p>
    <w:p w14:paraId="298F93FA" w14:textId="77777777" w:rsidR="00916C34" w:rsidRDefault="00000000">
      <w:r>
        <w:t xml:space="preserve">    {</w:t>
      </w:r>
    </w:p>
    <w:p w14:paraId="042CA2FC" w14:textId="77777777" w:rsidR="00916C34" w:rsidRDefault="00000000">
      <w:r>
        <w:t xml:space="preserve">        MapCanvas.Children.RemoveAt(idx);</w:t>
      </w:r>
    </w:p>
    <w:p w14:paraId="3F7543C3" w14:textId="77777777" w:rsidR="00916C34" w:rsidRDefault="00000000">
      <w:r>
        <w:t xml:space="preserve">        MapCanvas.Children.Insert(idx, newShape);</w:t>
      </w:r>
    </w:p>
    <w:p w14:paraId="10B55BBF" w14:textId="77777777" w:rsidR="00916C34" w:rsidRDefault="00000000">
      <w:r>
        <w:t xml:space="preserve">    }</w:t>
      </w:r>
    </w:p>
    <w:p w14:paraId="188D61F1" w14:textId="77777777" w:rsidR="00916C34" w:rsidRDefault="00000000">
      <w:r>
        <w:t xml:space="preserve">    else</w:t>
      </w:r>
    </w:p>
    <w:p w14:paraId="02F30CD5" w14:textId="77777777" w:rsidR="00916C34" w:rsidRDefault="00000000">
      <w:r>
        <w:t xml:space="preserve">    {</w:t>
      </w:r>
    </w:p>
    <w:p w14:paraId="413FF649" w14:textId="77777777" w:rsidR="00916C34" w:rsidRDefault="00000000">
      <w:r>
        <w:t xml:space="preserve">        MapCanvas.Children.Add(newShape);</w:t>
      </w:r>
    </w:p>
    <w:p w14:paraId="4DD81D1F" w14:textId="77777777" w:rsidR="00916C34" w:rsidRDefault="00000000">
      <w:r>
        <w:t xml:space="preserve">    }</w:t>
      </w:r>
    </w:p>
    <w:p w14:paraId="76E20D7E" w14:textId="77777777" w:rsidR="00916C34" w:rsidRDefault="00916C34"/>
    <w:p w14:paraId="592C95CE" w14:textId="77777777" w:rsidR="00916C34" w:rsidRDefault="00000000">
      <w:r>
        <w:t xml:space="preserve">    shape = newShape;</w:t>
      </w:r>
    </w:p>
    <w:p w14:paraId="1E7BE391" w14:textId="77777777" w:rsidR="00916C34" w:rsidRDefault="00000000">
      <w:r>
        <w:t>}</w:t>
      </w:r>
    </w:p>
    <w:p w14:paraId="11D60274" w14:textId="77777777" w:rsidR="00916C34" w:rsidRDefault="00916C34"/>
    <w:p w14:paraId="5A28C846" w14:textId="77777777" w:rsidR="00916C34" w:rsidRDefault="00916C34"/>
    <w:p w14:paraId="6997FEBE" w14:textId="77777777" w:rsidR="00916C34" w:rsidRDefault="00000000">
      <w:r>
        <w:t xml:space="preserve">    private void BeginEventDrag(MapEventDto ev)</w:t>
      </w:r>
    </w:p>
    <w:p w14:paraId="0714ACA6" w14:textId="77777777" w:rsidR="00916C34" w:rsidRDefault="00000000">
      <w:r>
        <w:t xml:space="preserve">    {</w:t>
      </w:r>
    </w:p>
    <w:p w14:paraId="3F3005D1" w14:textId="77777777" w:rsidR="00916C34" w:rsidRDefault="00000000">
      <w:r>
        <w:t xml:space="preserve">        var map = _currentMap;</w:t>
      </w:r>
    </w:p>
    <w:p w14:paraId="305BEE88" w14:textId="77777777" w:rsidR="00916C34" w:rsidRDefault="00000000">
      <w:r>
        <w:t xml:space="preserve">        if (map is null) return;</w:t>
      </w:r>
    </w:p>
    <w:p w14:paraId="51DA9572" w14:textId="77777777" w:rsidR="00916C34" w:rsidRDefault="00916C34"/>
    <w:p w14:paraId="49A41F8A" w14:textId="77777777" w:rsidR="00916C34" w:rsidRDefault="00000000">
      <w:r>
        <w:t xml:space="preserve">        </w:t>
      </w:r>
      <w:r>
        <w:rPr>
          <w:lang w:val="nl-NL"/>
        </w:rPr>
        <w:t>_draggingEvent = true;</w:t>
      </w:r>
    </w:p>
    <w:p w14:paraId="385AC4E7" w14:textId="77777777" w:rsidR="00916C34" w:rsidRDefault="00000000">
      <w:pPr>
        <w:rPr>
          <w:lang w:val="nl-NL"/>
        </w:rPr>
      </w:pPr>
      <w:r>
        <w:rPr>
          <w:lang w:val="nl-NL"/>
        </w:rPr>
        <w:t xml:space="preserve">        _dragEventId = ev.EventId;</w:t>
      </w:r>
    </w:p>
    <w:p w14:paraId="0D40AE9C" w14:textId="77777777" w:rsidR="00916C34" w:rsidRDefault="00916C34">
      <w:pPr>
        <w:rPr>
          <w:lang w:val="nl-NL"/>
        </w:rPr>
      </w:pPr>
    </w:p>
    <w:p w14:paraId="05773E3D" w14:textId="77777777" w:rsidR="00916C34" w:rsidRDefault="00000000">
      <w:r>
        <w:rPr>
          <w:lang w:val="nl-NL"/>
        </w:rPr>
        <w:t xml:space="preserve">        </w:t>
      </w:r>
      <w:r>
        <w:t>var mouse = Mouse.GetPosition(MapCanvas);</w:t>
      </w:r>
    </w:p>
    <w:p w14:paraId="4A9B5A0A" w14:textId="77777777" w:rsidR="00916C34" w:rsidRDefault="00000000">
      <w:r>
        <w:t xml:space="preserve">        _dragMouseWorldX = mouse.X;</w:t>
      </w:r>
    </w:p>
    <w:p w14:paraId="44DA0E18" w14:textId="77777777" w:rsidR="00916C34" w:rsidRDefault="00000000">
      <w:r>
        <w:t xml:space="preserve">        _dragMouseWorldY = mouse.Y;</w:t>
      </w:r>
    </w:p>
    <w:p w14:paraId="7C5B8E19" w14:textId="77777777" w:rsidR="00916C34" w:rsidRDefault="00916C34"/>
    <w:p w14:paraId="5F675E0D" w14:textId="77777777" w:rsidR="00916C34" w:rsidRDefault="00000000">
      <w:r>
        <w:t xml:space="preserve">        _dragPreviewX = ev.X;</w:t>
      </w:r>
    </w:p>
    <w:p w14:paraId="1B8FF410" w14:textId="77777777" w:rsidR="00916C34" w:rsidRDefault="00000000">
      <w:r>
        <w:t xml:space="preserve">        _dragPreviewY = ev.Y;</w:t>
      </w:r>
    </w:p>
    <w:p w14:paraId="7C92CD65" w14:textId="77777777" w:rsidR="00916C34" w:rsidRDefault="00916C34"/>
    <w:p w14:paraId="26DE95C0" w14:textId="77777777" w:rsidR="00916C34" w:rsidRDefault="00000000">
      <w:r>
        <w:t xml:space="preserve">        MapCanvas.CaptureMouse();</w:t>
      </w:r>
    </w:p>
    <w:p w14:paraId="4423BC8B" w14:textId="77777777" w:rsidR="00916C34" w:rsidRDefault="00000000">
      <w:r>
        <w:t xml:space="preserve">        ShowDragOverlays();</w:t>
      </w:r>
    </w:p>
    <w:p w14:paraId="2A04F983" w14:textId="77777777" w:rsidR="00916C34" w:rsidRDefault="00000000">
      <w:r>
        <w:t xml:space="preserve">        ConfigureDragGhostShapeForEvent(ev);</w:t>
      </w:r>
    </w:p>
    <w:p w14:paraId="1BE4E857" w14:textId="77777777" w:rsidR="00916C34" w:rsidRDefault="00000000">
      <w:r>
        <w:t xml:space="preserve">        UpdateDragOverlays();</w:t>
      </w:r>
    </w:p>
    <w:p w14:paraId="37B20B9A" w14:textId="77777777" w:rsidR="00916C34" w:rsidRDefault="00916C34"/>
    <w:p w14:paraId="4473DD0D" w14:textId="77777777" w:rsidR="00916C34" w:rsidRDefault="00000000">
      <w:r>
        <w:t xml:space="preserve">        StatusText.Text = $"Dragging event '{ev.Name}' — release to drop.";</w:t>
      </w:r>
    </w:p>
    <w:p w14:paraId="2BF407DA" w14:textId="77777777" w:rsidR="00916C34" w:rsidRDefault="00000000">
      <w:r>
        <w:t xml:space="preserve">    }</w:t>
      </w:r>
    </w:p>
    <w:p w14:paraId="4BDDFEA7" w14:textId="77777777" w:rsidR="00916C34" w:rsidRDefault="00916C34"/>
    <w:p w14:paraId="1E7F18F3" w14:textId="77777777" w:rsidR="00916C34" w:rsidRDefault="00000000">
      <w:r>
        <w:t xml:space="preserve">    private void UpdateDragOverlays()</w:t>
      </w:r>
    </w:p>
    <w:p w14:paraId="0CECD24F" w14:textId="77777777" w:rsidR="00916C34" w:rsidRDefault="00000000">
      <w:r>
        <w:t>{</w:t>
      </w:r>
    </w:p>
    <w:p w14:paraId="744CE4BB" w14:textId="77777777" w:rsidR="00916C34" w:rsidRDefault="00000000">
      <w:r>
        <w:t xml:space="preserve">    var map = _currentMap;</w:t>
      </w:r>
    </w:p>
    <w:p w14:paraId="44EFD770" w14:textId="77777777" w:rsidR="00916C34" w:rsidRDefault="00000000">
      <w:r>
        <w:t xml:space="preserve">    if (map is null) return;</w:t>
      </w:r>
    </w:p>
    <w:p w14:paraId="4028C71E" w14:textId="77777777" w:rsidR="00916C34" w:rsidRDefault="00000000">
      <w:r>
        <w:t xml:space="preserve">    if (!_draggingEvent) return;</w:t>
      </w:r>
    </w:p>
    <w:p w14:paraId="776BA528" w14:textId="77777777" w:rsidR="00916C34" w:rsidRDefault="00000000">
      <w:r>
        <w:t xml:space="preserve">    if (_dragGhostShape is null || _dragGhostOutlineShape is null) return;</w:t>
      </w:r>
    </w:p>
    <w:p w14:paraId="77ABF8DF" w14:textId="77777777" w:rsidR="00916C34" w:rsidRDefault="00916C34"/>
    <w:p w14:paraId="1B778145" w14:textId="77777777" w:rsidR="00916C34" w:rsidRDefault="00000000">
      <w:r>
        <w:t xml:space="preserve">    var ev = GetSelectedEvent();</w:t>
      </w:r>
    </w:p>
    <w:p w14:paraId="52A6EA17" w14:textId="77777777" w:rsidR="00916C34" w:rsidRDefault="00000000">
      <w:r>
        <w:t xml:space="preserve">    if (ev is not null)</w:t>
      </w:r>
    </w:p>
    <w:p w14:paraId="686F4CC5" w14:textId="77777777" w:rsidR="00916C34" w:rsidRDefault="00000000">
      <w:r>
        <w:t xml:space="preserve">        ConfigureDragGhostShapeForEvent(ev);</w:t>
      </w:r>
    </w:p>
    <w:p w14:paraId="10E1084C" w14:textId="77777777" w:rsidR="00916C34" w:rsidRDefault="00916C34"/>
    <w:p w14:paraId="24080036" w14:textId="77777777" w:rsidR="00916C34" w:rsidRDefault="00000000">
      <w:r>
        <w:t xml:space="preserve">    // Snap preview to tile but clamp to map bounds so it never disappears</w:t>
      </w:r>
    </w:p>
    <w:p w14:paraId="61FCDEB9" w14:textId="77777777" w:rsidR="00916C34" w:rsidRDefault="00000000">
      <w:r>
        <w:t xml:space="preserve">    int tx = (int)Math.Floor(_dragMouseWorldX / map.TileSize);</w:t>
      </w:r>
    </w:p>
    <w:p w14:paraId="3CF94782" w14:textId="77777777" w:rsidR="00916C34" w:rsidRDefault="00000000">
      <w:r>
        <w:t xml:space="preserve">    int ty = (int)Math.Floor(_dragMouseWorldY / map.TileSize);</w:t>
      </w:r>
    </w:p>
    <w:p w14:paraId="42391A12" w14:textId="77777777" w:rsidR="00916C34" w:rsidRDefault="00916C34"/>
    <w:p w14:paraId="23AA0832" w14:textId="77777777" w:rsidR="00916C34" w:rsidRDefault="00000000">
      <w:r>
        <w:t xml:space="preserve">    tx = Math.Clamp(tx, 0, map.Width - 1);</w:t>
      </w:r>
    </w:p>
    <w:p w14:paraId="4D092FF8" w14:textId="77777777" w:rsidR="00916C34" w:rsidRDefault="00000000">
      <w:r>
        <w:t xml:space="preserve">    ty = Math.Clamp(ty, 0, map.Height - 1);</w:t>
      </w:r>
    </w:p>
    <w:p w14:paraId="748213B5" w14:textId="77777777" w:rsidR="00916C34" w:rsidRDefault="00916C34"/>
    <w:p w14:paraId="3D3B060F" w14:textId="77777777" w:rsidR="00916C34" w:rsidRDefault="00000000">
      <w:r>
        <w:t xml:space="preserve">    _dragPreviewX = tx;</w:t>
      </w:r>
    </w:p>
    <w:p w14:paraId="1C64384E" w14:textId="77777777" w:rsidR="00916C34" w:rsidRDefault="00000000">
      <w:r>
        <w:t xml:space="preserve">    _dragPreviewY = ty;</w:t>
      </w:r>
    </w:p>
    <w:p w14:paraId="4BD0CD6B" w14:textId="77777777" w:rsidR="00916C34" w:rsidRDefault="00916C34"/>
    <w:p w14:paraId="24656DD8" w14:textId="77777777" w:rsidR="00916C34" w:rsidRDefault="00000000">
      <w:r>
        <w:t xml:space="preserve">    // Ghost follows mouse, but if mouse is outside map, clamp ghost to tile center</w:t>
      </w:r>
    </w:p>
    <w:p w14:paraId="6233C77E" w14:textId="77777777" w:rsidR="00916C34" w:rsidRDefault="00000000">
      <w:r>
        <w:t xml:space="preserve">    double cx = _dragMouseWorldX;</w:t>
      </w:r>
    </w:p>
    <w:p w14:paraId="7779064F" w14:textId="77777777" w:rsidR="00916C34" w:rsidRDefault="00000000">
      <w:r>
        <w:t xml:space="preserve">    double cy = _dragMouseWorldY;</w:t>
      </w:r>
    </w:p>
    <w:p w14:paraId="78F40739" w14:textId="77777777" w:rsidR="00916C34" w:rsidRDefault="00916C34"/>
    <w:p w14:paraId="44C5FFBB" w14:textId="77777777" w:rsidR="00916C34" w:rsidRDefault="00000000">
      <w:r>
        <w:t xml:space="preserve">    if (_dragMouseWorldX &lt; 0 || _dragMouseWorldY &lt; 0 ||</w:t>
      </w:r>
    </w:p>
    <w:p w14:paraId="7AF083AB" w14:textId="77777777" w:rsidR="00916C34" w:rsidRDefault="00000000">
      <w:r>
        <w:t xml:space="preserve">        _dragMouseWorldX &gt;= map.Width * map.TileSize ||</w:t>
      </w:r>
    </w:p>
    <w:p w14:paraId="77F8360C" w14:textId="77777777" w:rsidR="00916C34" w:rsidRDefault="00000000">
      <w:r>
        <w:t xml:space="preserve">        _dragMouseWorldY &gt;= map.Height * map.TileSize)</w:t>
      </w:r>
    </w:p>
    <w:p w14:paraId="083E5F2D" w14:textId="77777777" w:rsidR="00916C34" w:rsidRDefault="00000000">
      <w:r>
        <w:t xml:space="preserve">    {</w:t>
      </w:r>
    </w:p>
    <w:p w14:paraId="5BD5FBB7" w14:textId="77777777" w:rsidR="00916C34" w:rsidRDefault="00000000">
      <w:r>
        <w:t xml:space="preserve">        cx = tx * map.TileSize + map.TileSize / 2.0;</w:t>
      </w:r>
    </w:p>
    <w:p w14:paraId="3B26886D" w14:textId="77777777" w:rsidR="00916C34" w:rsidRDefault="00000000">
      <w:r>
        <w:t xml:space="preserve">        cy = ty * map.TileSize + map.TileSize / 2.0;</w:t>
      </w:r>
    </w:p>
    <w:p w14:paraId="504C9B7B" w14:textId="77777777" w:rsidR="00916C34" w:rsidRDefault="00000000">
      <w:r>
        <w:t xml:space="preserve">    }</w:t>
      </w:r>
    </w:p>
    <w:p w14:paraId="25F5AE61" w14:textId="77777777" w:rsidR="00916C34" w:rsidRDefault="00916C34"/>
    <w:p w14:paraId="5D2F79E8" w14:textId="77777777" w:rsidR="00916C34" w:rsidRDefault="00000000">
      <w:r>
        <w:t xml:space="preserve">    double inner = map.TileSize * 0.40;</w:t>
      </w:r>
    </w:p>
    <w:p w14:paraId="01649BBE" w14:textId="77777777" w:rsidR="00916C34" w:rsidRDefault="00000000">
      <w:r>
        <w:t xml:space="preserve">    double outer = map.TileSize * 0.48;</w:t>
      </w:r>
    </w:p>
    <w:p w14:paraId="0BB76F11" w14:textId="77777777" w:rsidR="00916C34" w:rsidRDefault="00916C34"/>
    <w:p w14:paraId="172C84A5" w14:textId="77777777" w:rsidR="00916C34" w:rsidRDefault="00000000">
      <w:r>
        <w:t xml:space="preserve">    _dragGhostShape.Width = inner;</w:t>
      </w:r>
    </w:p>
    <w:p w14:paraId="21E96607" w14:textId="77777777" w:rsidR="00916C34" w:rsidRDefault="00000000">
      <w:r>
        <w:t xml:space="preserve">    _dragGhostShape.Height = inner;</w:t>
      </w:r>
    </w:p>
    <w:p w14:paraId="11FBDF98" w14:textId="77777777" w:rsidR="00916C34" w:rsidRDefault="00916C34"/>
    <w:p w14:paraId="06BD792A" w14:textId="77777777" w:rsidR="00916C34" w:rsidRDefault="00000000">
      <w:r>
        <w:t xml:space="preserve">    _dragGhostOutlineShape.Width = outer;</w:t>
      </w:r>
    </w:p>
    <w:p w14:paraId="2DDDFF29" w14:textId="77777777" w:rsidR="00916C34" w:rsidRDefault="00000000">
      <w:r>
        <w:t xml:space="preserve">    _dragGhostOutlineShape.Height = outer;</w:t>
      </w:r>
    </w:p>
    <w:p w14:paraId="3892A13F" w14:textId="77777777" w:rsidR="00916C34" w:rsidRDefault="00916C34"/>
    <w:p w14:paraId="6C40CBCF" w14:textId="77777777" w:rsidR="00916C34" w:rsidRDefault="00000000">
      <w:r>
        <w:t xml:space="preserve">    // Warp uses diamond points</w:t>
      </w:r>
    </w:p>
    <w:p w14:paraId="0CD7A529" w14:textId="77777777" w:rsidR="00916C34" w:rsidRDefault="00000000">
      <w:r>
        <w:t xml:space="preserve">    if (_dragGhostShape is System.Windows.Shapes.Polygon p1)</w:t>
      </w:r>
    </w:p>
    <w:p w14:paraId="47E7CB2B" w14:textId="77777777" w:rsidR="00916C34" w:rsidRDefault="00000000">
      <w:r>
        <w:t xml:space="preserve">    {</w:t>
      </w:r>
    </w:p>
    <w:p w14:paraId="226A1015" w14:textId="77777777" w:rsidR="00916C34" w:rsidRDefault="00000000">
      <w:r>
        <w:t xml:space="preserve">        p1.Points = new PointCollection</w:t>
      </w:r>
    </w:p>
    <w:p w14:paraId="59F7B8D7" w14:textId="77777777" w:rsidR="00916C34" w:rsidRDefault="00000000">
      <w:r>
        <w:t xml:space="preserve">        {</w:t>
      </w:r>
    </w:p>
    <w:p w14:paraId="0F7AE753" w14:textId="77777777" w:rsidR="00916C34" w:rsidRDefault="00000000">
      <w:r>
        <w:t xml:space="preserve">            new Point(inner/2, 0),</w:t>
      </w:r>
    </w:p>
    <w:p w14:paraId="79091F1C" w14:textId="77777777" w:rsidR="00916C34" w:rsidRDefault="00000000">
      <w:r>
        <w:t xml:space="preserve">            new Point(inner, inner/2),</w:t>
      </w:r>
    </w:p>
    <w:p w14:paraId="6DFB6BB5" w14:textId="77777777" w:rsidR="00916C34" w:rsidRDefault="00000000">
      <w:r>
        <w:t xml:space="preserve">            new Point(inner/2, inner),</w:t>
      </w:r>
    </w:p>
    <w:p w14:paraId="615FE661" w14:textId="77777777" w:rsidR="00916C34" w:rsidRDefault="00000000">
      <w:r>
        <w:t xml:space="preserve">            new Point(0, inner/2)</w:t>
      </w:r>
    </w:p>
    <w:p w14:paraId="3715F92C" w14:textId="77777777" w:rsidR="00916C34" w:rsidRDefault="00000000">
      <w:r>
        <w:t xml:space="preserve">        };</w:t>
      </w:r>
    </w:p>
    <w:p w14:paraId="6104CFF8" w14:textId="77777777" w:rsidR="00916C34" w:rsidRDefault="00000000">
      <w:r>
        <w:t xml:space="preserve">    }</w:t>
      </w:r>
    </w:p>
    <w:p w14:paraId="10AB45C6" w14:textId="77777777" w:rsidR="00916C34" w:rsidRDefault="00000000">
      <w:r>
        <w:t xml:space="preserve">    if (_dragGhostOutlineShape is System.Windows.Shapes.Polygon p2)</w:t>
      </w:r>
    </w:p>
    <w:p w14:paraId="15A066E4" w14:textId="77777777" w:rsidR="00916C34" w:rsidRDefault="00000000">
      <w:r>
        <w:t xml:space="preserve">    {</w:t>
      </w:r>
    </w:p>
    <w:p w14:paraId="459807E1" w14:textId="77777777" w:rsidR="00916C34" w:rsidRDefault="00000000">
      <w:r>
        <w:t xml:space="preserve">        p2.Points = new PointCollection</w:t>
      </w:r>
    </w:p>
    <w:p w14:paraId="74730E6A" w14:textId="77777777" w:rsidR="00916C34" w:rsidRDefault="00000000">
      <w:r>
        <w:t xml:space="preserve">        {</w:t>
      </w:r>
    </w:p>
    <w:p w14:paraId="7CFCE3E0" w14:textId="77777777" w:rsidR="00916C34" w:rsidRDefault="00000000">
      <w:r>
        <w:t xml:space="preserve">            new Point(outer/2, 0),</w:t>
      </w:r>
    </w:p>
    <w:p w14:paraId="0CBF13D2" w14:textId="77777777" w:rsidR="00916C34" w:rsidRDefault="00000000">
      <w:r>
        <w:t xml:space="preserve">            new Point(outer, outer/2),</w:t>
      </w:r>
    </w:p>
    <w:p w14:paraId="1968141E" w14:textId="77777777" w:rsidR="00916C34" w:rsidRDefault="00000000">
      <w:r>
        <w:t xml:space="preserve">            new Point(outer/2, outer),</w:t>
      </w:r>
    </w:p>
    <w:p w14:paraId="48D8788C" w14:textId="77777777" w:rsidR="00916C34" w:rsidRDefault="00000000">
      <w:r>
        <w:t xml:space="preserve">            new Point(0, outer/2)</w:t>
      </w:r>
    </w:p>
    <w:p w14:paraId="33956ECC" w14:textId="77777777" w:rsidR="00916C34" w:rsidRDefault="00000000">
      <w:r>
        <w:t xml:space="preserve">        };</w:t>
      </w:r>
    </w:p>
    <w:p w14:paraId="06C85D15" w14:textId="77777777" w:rsidR="00916C34" w:rsidRDefault="00000000">
      <w:r>
        <w:t xml:space="preserve">    }</w:t>
      </w:r>
    </w:p>
    <w:p w14:paraId="4FA7A15B" w14:textId="77777777" w:rsidR="00916C34" w:rsidRDefault="00916C34"/>
    <w:p w14:paraId="6CE5F8C5" w14:textId="77777777" w:rsidR="00916C34" w:rsidRDefault="00000000">
      <w:r>
        <w:t xml:space="preserve">    // Trigger uses rounded rect</w:t>
      </w:r>
    </w:p>
    <w:p w14:paraId="4D85A02A" w14:textId="77777777" w:rsidR="00916C34" w:rsidRDefault="00000000">
      <w:r>
        <w:t xml:space="preserve">    if (_dragGhostShape is System.Windows.Shapes.Rectangle r1)</w:t>
      </w:r>
    </w:p>
    <w:p w14:paraId="1A5E5C2D" w14:textId="77777777" w:rsidR="00916C34" w:rsidRDefault="00000000">
      <w:r>
        <w:t xml:space="preserve">    {</w:t>
      </w:r>
    </w:p>
    <w:p w14:paraId="3102F9EC" w14:textId="77777777" w:rsidR="00916C34" w:rsidRDefault="00000000">
      <w:r>
        <w:t xml:space="preserve">        r1.RadiusX = Math.Max(2, inner * 0.18);</w:t>
      </w:r>
    </w:p>
    <w:p w14:paraId="5A3AA8D3" w14:textId="77777777" w:rsidR="00916C34" w:rsidRDefault="00000000">
      <w:r>
        <w:t xml:space="preserve">        r1.RadiusY = Math.Max(2, inner * 0.18);</w:t>
      </w:r>
    </w:p>
    <w:p w14:paraId="176B9B8B" w14:textId="77777777" w:rsidR="00916C34" w:rsidRDefault="00000000">
      <w:r>
        <w:t xml:space="preserve">    }</w:t>
      </w:r>
    </w:p>
    <w:p w14:paraId="163AE4C3" w14:textId="77777777" w:rsidR="00916C34" w:rsidRDefault="00000000">
      <w:r>
        <w:t xml:space="preserve">    if (_dragGhostOutlineShape is System.Windows.Shapes.Rectangle r2)</w:t>
      </w:r>
    </w:p>
    <w:p w14:paraId="6C66C855" w14:textId="77777777" w:rsidR="00916C34" w:rsidRDefault="00000000">
      <w:r>
        <w:t xml:space="preserve">    </w:t>
      </w:r>
      <w:r>
        <w:rPr>
          <w:lang w:val="fr-FR"/>
        </w:rPr>
        <w:t>{</w:t>
      </w:r>
    </w:p>
    <w:p w14:paraId="3E204743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r2.RadiusX = Math.Max(2, outer * 0.18);</w:t>
      </w:r>
    </w:p>
    <w:p w14:paraId="775A9BD8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r2.RadiusY = Math.Max(2, outer * 0.18);</w:t>
      </w:r>
    </w:p>
    <w:p w14:paraId="6A19AABF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}</w:t>
      </w:r>
    </w:p>
    <w:p w14:paraId="75B85632" w14:textId="77777777" w:rsidR="00916C34" w:rsidRDefault="00916C34">
      <w:pPr>
        <w:rPr>
          <w:lang w:val="fr-FR"/>
        </w:rPr>
      </w:pPr>
    </w:p>
    <w:p w14:paraId="3BCFC32F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Canvas.SetLeft(_dragGhostShape, cx - inner / 2.0);</w:t>
      </w:r>
    </w:p>
    <w:p w14:paraId="2C7FC834" w14:textId="77777777" w:rsidR="00916C34" w:rsidRDefault="00000000">
      <w:r>
        <w:rPr>
          <w:lang w:val="fr-FR"/>
        </w:rPr>
        <w:t xml:space="preserve">    </w:t>
      </w:r>
      <w:r>
        <w:t>Canvas.SetTop(_dragGhostShape, cy - inner / 2.0);</w:t>
      </w:r>
    </w:p>
    <w:p w14:paraId="3D303C79" w14:textId="77777777" w:rsidR="00916C34" w:rsidRDefault="00916C34"/>
    <w:p w14:paraId="7E8CAFAA" w14:textId="77777777" w:rsidR="00916C34" w:rsidRDefault="00000000">
      <w:r>
        <w:t xml:space="preserve">    Canvas.SetLeft(_dragGhostOutlineShape, cx - outer / 2.0);</w:t>
      </w:r>
    </w:p>
    <w:p w14:paraId="763C186C" w14:textId="77777777" w:rsidR="00916C34" w:rsidRDefault="00000000">
      <w:r>
        <w:t xml:space="preserve">    Canvas.SetTop(_dragGhostOutlineShape, cy - outer / 2.0);</w:t>
      </w:r>
    </w:p>
    <w:p w14:paraId="7A81D740" w14:textId="77777777" w:rsidR="00916C34" w:rsidRDefault="00000000">
      <w:r>
        <w:t>}</w:t>
      </w:r>
    </w:p>
    <w:p w14:paraId="622BA15E" w14:textId="77777777" w:rsidR="00916C34" w:rsidRDefault="00916C34"/>
    <w:p w14:paraId="3EDA7B60" w14:textId="77777777" w:rsidR="00916C34" w:rsidRDefault="00916C34"/>
    <w:p w14:paraId="5EBBDEC0" w14:textId="77777777" w:rsidR="00916C34" w:rsidRDefault="00000000">
      <w:r>
        <w:t xml:space="preserve">    private void StopEventDrag(bool commit)</w:t>
      </w:r>
    </w:p>
    <w:p w14:paraId="685D5386" w14:textId="77777777" w:rsidR="00916C34" w:rsidRDefault="00000000">
      <w:r>
        <w:t xml:space="preserve">    {</w:t>
      </w:r>
    </w:p>
    <w:p w14:paraId="5F5A2B79" w14:textId="77777777" w:rsidR="00916C34" w:rsidRDefault="00000000">
      <w:r>
        <w:t xml:space="preserve">        if (!_draggingEvent)</w:t>
      </w:r>
    </w:p>
    <w:p w14:paraId="21429B19" w14:textId="77777777" w:rsidR="00916C34" w:rsidRDefault="00000000">
      <w:r>
        <w:t xml:space="preserve">            return;</w:t>
      </w:r>
    </w:p>
    <w:p w14:paraId="1344D544" w14:textId="77777777" w:rsidR="00916C34" w:rsidRDefault="00916C34"/>
    <w:p w14:paraId="52B65A9C" w14:textId="77777777" w:rsidR="00916C34" w:rsidRDefault="00000000">
      <w:r>
        <w:t xml:space="preserve">        try</w:t>
      </w:r>
    </w:p>
    <w:p w14:paraId="38BEE265" w14:textId="77777777" w:rsidR="00916C34" w:rsidRDefault="00000000">
      <w:r>
        <w:t xml:space="preserve">        {</w:t>
      </w:r>
    </w:p>
    <w:p w14:paraId="0E0020B9" w14:textId="77777777" w:rsidR="00916C34" w:rsidRDefault="00000000">
      <w:r>
        <w:t xml:space="preserve">            if (!commit)</w:t>
      </w:r>
    </w:p>
    <w:p w14:paraId="35F41F7E" w14:textId="77777777" w:rsidR="00916C34" w:rsidRDefault="00000000">
      <w:r>
        <w:t xml:space="preserve">                return;</w:t>
      </w:r>
    </w:p>
    <w:p w14:paraId="7168E6C8" w14:textId="77777777" w:rsidR="00916C34" w:rsidRDefault="00916C34"/>
    <w:p w14:paraId="606A87D5" w14:textId="77777777" w:rsidR="00916C34" w:rsidRDefault="00000000">
      <w:r>
        <w:t xml:space="preserve">            var ev = GetSelectedEvent();</w:t>
      </w:r>
    </w:p>
    <w:p w14:paraId="71E9D5E9" w14:textId="77777777" w:rsidR="00916C34" w:rsidRDefault="00000000">
      <w:r>
        <w:t xml:space="preserve">            if (ev is null || _dragEventId is null || ev.EventId != _dragEventId)</w:t>
      </w:r>
    </w:p>
    <w:p w14:paraId="32C03C30" w14:textId="77777777" w:rsidR="00916C34" w:rsidRDefault="00000000">
      <w:r>
        <w:t xml:space="preserve">                return;</w:t>
      </w:r>
    </w:p>
    <w:p w14:paraId="13D1D0B0" w14:textId="77777777" w:rsidR="00916C34" w:rsidRDefault="00916C34"/>
    <w:p w14:paraId="733F9BD8" w14:textId="77777777" w:rsidR="00916C34" w:rsidRDefault="00000000">
      <w:r>
        <w:t xml:space="preserve">            var map = _currentMap;</w:t>
      </w:r>
    </w:p>
    <w:p w14:paraId="6A4A983D" w14:textId="77777777" w:rsidR="00916C34" w:rsidRDefault="00000000">
      <w:r>
        <w:t xml:space="preserve">            if (map is null) return;</w:t>
      </w:r>
    </w:p>
    <w:p w14:paraId="4ABF5638" w14:textId="77777777" w:rsidR="00916C34" w:rsidRDefault="00916C34"/>
    <w:p w14:paraId="295B7810" w14:textId="77777777" w:rsidR="00916C34" w:rsidRDefault="00000000">
      <w:r>
        <w:t xml:space="preserve">            int nx = _dragPreviewX;</w:t>
      </w:r>
    </w:p>
    <w:p w14:paraId="3519CFDC" w14:textId="77777777" w:rsidR="00916C34" w:rsidRDefault="00000000">
      <w:r>
        <w:t xml:space="preserve">            int ny = _dragPreviewY;</w:t>
      </w:r>
    </w:p>
    <w:p w14:paraId="3A4800CA" w14:textId="77777777" w:rsidR="00916C34" w:rsidRDefault="00916C34"/>
    <w:p w14:paraId="7753255D" w14:textId="77777777" w:rsidR="00916C34" w:rsidRDefault="00000000">
      <w:r>
        <w:t xml:space="preserve">            nx = Math.Clamp(nx, 0, map.Width - 1);</w:t>
      </w:r>
    </w:p>
    <w:p w14:paraId="4BCD54C6" w14:textId="77777777" w:rsidR="00916C34" w:rsidRDefault="00000000">
      <w:r>
        <w:t xml:space="preserve">            ny = Math.Clamp(ny, 0, map.Height - 1);</w:t>
      </w:r>
    </w:p>
    <w:p w14:paraId="1F3A10AA" w14:textId="77777777" w:rsidR="00916C34" w:rsidRDefault="00916C34"/>
    <w:p w14:paraId="119E1058" w14:textId="77777777" w:rsidR="00916C34" w:rsidRDefault="00000000">
      <w:r>
        <w:t xml:space="preserve">            if (nx == ev.X &amp;&amp; ny == ev.Y)</w:t>
      </w:r>
    </w:p>
    <w:p w14:paraId="77E5B77D" w14:textId="77777777" w:rsidR="00916C34" w:rsidRDefault="00000000">
      <w:r>
        <w:t xml:space="preserve">                return;</w:t>
      </w:r>
    </w:p>
    <w:p w14:paraId="42BD271A" w14:textId="77777777" w:rsidR="00916C34" w:rsidRDefault="00916C34"/>
    <w:p w14:paraId="6D91F17A" w14:textId="77777777" w:rsidR="00916C34" w:rsidRDefault="00000000">
      <w:r>
        <w:t xml:space="preserve">            // Prevent stacking events by swapping if needed</w:t>
      </w:r>
    </w:p>
    <w:p w14:paraId="12E9B7C7" w14:textId="77777777" w:rsidR="00916C34" w:rsidRDefault="00000000">
      <w:r>
        <w:t xml:space="preserve">            var other = GetEventAt(nx, ny);</w:t>
      </w:r>
    </w:p>
    <w:p w14:paraId="2B3C1AD8" w14:textId="77777777" w:rsidR="00916C34" w:rsidRDefault="00000000">
      <w:r>
        <w:t xml:space="preserve">            if (other is not null &amp;&amp; other.EventId != ev.EventId)</w:t>
      </w:r>
    </w:p>
    <w:p w14:paraId="3BDEAA3C" w14:textId="77777777" w:rsidR="00916C34" w:rsidRDefault="00000000">
      <w:r>
        <w:t xml:space="preserve">            {</w:t>
      </w:r>
    </w:p>
    <w:p w14:paraId="68358A80" w14:textId="77777777" w:rsidR="00916C34" w:rsidRDefault="00000000">
      <w:r>
        <w:t xml:space="preserve">                var updatedA = ev with { X = nx, Y = ny };</w:t>
      </w:r>
    </w:p>
    <w:p w14:paraId="690F2E02" w14:textId="77777777" w:rsidR="00916C34" w:rsidRDefault="00000000">
      <w:r>
        <w:t xml:space="preserve">                var updatedB = other with { X = ev.X, Y = ev.Y };</w:t>
      </w:r>
    </w:p>
    <w:p w14:paraId="0664F6F2" w14:textId="77777777" w:rsidR="00916C34" w:rsidRDefault="00916C34"/>
    <w:p w14:paraId="6A624AD3" w14:textId="77777777" w:rsidR="00916C34" w:rsidRDefault="00000000">
      <w:r>
        <w:t xml:space="preserve">                ExecuteCommand(new SwapEventsCommand(this, ev, updatedA, other, updatedB));</w:t>
      </w:r>
    </w:p>
    <w:p w14:paraId="57DD613C" w14:textId="77777777" w:rsidR="00916C34" w:rsidRDefault="00916C34"/>
    <w:p w14:paraId="62E819CE" w14:textId="77777777" w:rsidR="00916C34" w:rsidRDefault="00000000">
      <w:r>
        <w:t xml:space="preserve">                _selectedEventId = updatedA.EventId;</w:t>
      </w:r>
    </w:p>
    <w:p w14:paraId="7D32D9F6" w14:textId="77777777" w:rsidR="00916C34" w:rsidRDefault="00000000">
      <w:r>
        <w:t xml:space="preserve">                UpdateEventPanel(updatedA);</w:t>
      </w:r>
    </w:p>
    <w:p w14:paraId="22E0A250" w14:textId="77777777" w:rsidR="00916C34" w:rsidRDefault="00000000">
      <w:r>
        <w:t xml:space="preserve">                RefreshCommandList(updatedA);</w:t>
      </w:r>
    </w:p>
    <w:p w14:paraId="1EBF98ED" w14:textId="77777777" w:rsidR="00916C34" w:rsidRDefault="00000000">
      <w:r>
        <w:t xml:space="preserve">                UpdateCommandEditor(null);</w:t>
      </w:r>
    </w:p>
    <w:p w14:paraId="375A88FA" w14:textId="77777777" w:rsidR="00916C34" w:rsidRDefault="00916C34"/>
    <w:p w14:paraId="2745A03C" w14:textId="77777777" w:rsidR="00916C34" w:rsidRDefault="00000000">
      <w:r>
        <w:t xml:space="preserve">                StatusText.Text = $"Events swapped.";</w:t>
      </w:r>
    </w:p>
    <w:p w14:paraId="3520E73A" w14:textId="77777777" w:rsidR="00916C34" w:rsidRDefault="00000000">
      <w:r>
        <w:t xml:space="preserve">                return;</w:t>
      </w:r>
    </w:p>
    <w:p w14:paraId="4A537635" w14:textId="77777777" w:rsidR="00916C34" w:rsidRDefault="00000000">
      <w:r>
        <w:t xml:space="preserve">            }</w:t>
      </w:r>
    </w:p>
    <w:p w14:paraId="7EEABCCC" w14:textId="77777777" w:rsidR="00916C34" w:rsidRDefault="00916C34"/>
    <w:p w14:paraId="0E59CD62" w14:textId="77777777" w:rsidR="00916C34" w:rsidRDefault="00000000">
      <w:r>
        <w:t xml:space="preserve">            var updated = ev with { X = nx, Y = ny };</w:t>
      </w:r>
    </w:p>
    <w:p w14:paraId="2628D20A" w14:textId="77777777" w:rsidR="00916C34" w:rsidRDefault="00000000">
      <w:r>
        <w:t xml:space="preserve">            ExecuteCommand(new ReplaceEventCommand(this, ev, updated));</w:t>
      </w:r>
    </w:p>
    <w:p w14:paraId="070E8E45" w14:textId="77777777" w:rsidR="00916C34" w:rsidRDefault="00000000">
      <w:r>
        <w:t xml:space="preserve">            _selectedEventId = updated.EventId;</w:t>
      </w:r>
    </w:p>
    <w:p w14:paraId="5474AF3A" w14:textId="77777777" w:rsidR="00916C34" w:rsidRDefault="00916C34"/>
    <w:p w14:paraId="1B732CD3" w14:textId="77777777" w:rsidR="00916C34" w:rsidRDefault="00000000">
      <w:r>
        <w:t xml:space="preserve">            UpdateEventPanel(updated);</w:t>
      </w:r>
    </w:p>
    <w:p w14:paraId="2C8B4B95" w14:textId="77777777" w:rsidR="00916C34" w:rsidRDefault="00000000">
      <w:r>
        <w:t xml:space="preserve">            RefreshCommandList(updated);</w:t>
      </w:r>
    </w:p>
    <w:p w14:paraId="76DF5E0E" w14:textId="77777777" w:rsidR="00916C34" w:rsidRDefault="00000000">
      <w:r>
        <w:t xml:space="preserve">            UpdateCommandEditor(null);</w:t>
      </w:r>
    </w:p>
    <w:p w14:paraId="72283180" w14:textId="77777777" w:rsidR="00916C34" w:rsidRDefault="00916C34"/>
    <w:p w14:paraId="0AFFE36E" w14:textId="77777777" w:rsidR="00916C34" w:rsidRDefault="00000000">
      <w:r>
        <w:t xml:space="preserve">            StatusText.Text = $"Event moved to ({nx},{ny}).";</w:t>
      </w:r>
    </w:p>
    <w:p w14:paraId="15C4A40B" w14:textId="77777777" w:rsidR="00916C34" w:rsidRDefault="00000000">
      <w:r>
        <w:t xml:space="preserve">        }</w:t>
      </w:r>
    </w:p>
    <w:p w14:paraId="33D5EC80" w14:textId="77777777" w:rsidR="00916C34" w:rsidRDefault="00000000">
      <w:r>
        <w:t xml:space="preserve">        finally</w:t>
      </w:r>
    </w:p>
    <w:p w14:paraId="30DEAE50" w14:textId="77777777" w:rsidR="00916C34" w:rsidRDefault="00000000">
      <w:r>
        <w:t xml:space="preserve">        {</w:t>
      </w:r>
    </w:p>
    <w:p w14:paraId="69D1F54C" w14:textId="77777777" w:rsidR="00916C34" w:rsidRDefault="00000000">
      <w:r>
        <w:t xml:space="preserve">            _draggingEvent = false;</w:t>
      </w:r>
    </w:p>
    <w:p w14:paraId="36BC5454" w14:textId="77777777" w:rsidR="00916C34" w:rsidRDefault="00000000">
      <w:r>
        <w:t xml:space="preserve">            _dragEventId = null;</w:t>
      </w:r>
    </w:p>
    <w:p w14:paraId="71FBEDAF" w14:textId="77777777" w:rsidR="00916C34" w:rsidRDefault="00000000">
      <w:r>
        <w:t xml:space="preserve">            _dragPreviewX = -1;</w:t>
      </w:r>
    </w:p>
    <w:p w14:paraId="68DA443D" w14:textId="77777777" w:rsidR="00916C34" w:rsidRDefault="00000000">
      <w:r>
        <w:t xml:space="preserve">            _dragPreviewY = -1;</w:t>
      </w:r>
    </w:p>
    <w:p w14:paraId="1878C722" w14:textId="77777777" w:rsidR="00916C34" w:rsidRDefault="00916C34"/>
    <w:p w14:paraId="6C7C1733" w14:textId="77777777" w:rsidR="00916C34" w:rsidRDefault="00000000">
      <w:r>
        <w:t xml:space="preserve">            HideDragOverlays();</w:t>
      </w:r>
    </w:p>
    <w:p w14:paraId="6F92F40A" w14:textId="77777777" w:rsidR="00916C34" w:rsidRDefault="00000000">
      <w:r>
        <w:t xml:space="preserve">            _dragAutoScrollTimer.Stop();</w:t>
      </w:r>
    </w:p>
    <w:p w14:paraId="73A90EDA" w14:textId="77777777" w:rsidR="00916C34" w:rsidRDefault="00916C34"/>
    <w:p w14:paraId="37ABBEB3" w14:textId="77777777" w:rsidR="00916C34" w:rsidRDefault="00000000">
      <w:r>
        <w:t xml:space="preserve">            if (Mouse.Captured == MapCanvas)</w:t>
      </w:r>
    </w:p>
    <w:p w14:paraId="52BFBC75" w14:textId="77777777" w:rsidR="00916C34" w:rsidRDefault="00000000">
      <w:r>
        <w:t xml:space="preserve">                MapCanvas.ReleaseMouseCapture();</w:t>
      </w:r>
    </w:p>
    <w:p w14:paraId="20ADAFC5" w14:textId="77777777" w:rsidR="00916C34" w:rsidRDefault="00916C34"/>
    <w:p w14:paraId="423CD52F" w14:textId="77777777" w:rsidR="00916C34" w:rsidRDefault="00000000">
      <w:r>
        <w:t xml:space="preserve">            RequestViewportRender();</w:t>
      </w:r>
    </w:p>
    <w:p w14:paraId="32CB43E4" w14:textId="77777777" w:rsidR="00916C34" w:rsidRDefault="00000000">
      <w:r>
        <w:t xml:space="preserve">        }</w:t>
      </w:r>
    </w:p>
    <w:p w14:paraId="3AF8572C" w14:textId="77777777" w:rsidR="00916C34" w:rsidRDefault="00000000">
      <w:r>
        <w:t xml:space="preserve">    }</w:t>
      </w:r>
    </w:p>
    <w:p w14:paraId="6435088D" w14:textId="77777777" w:rsidR="00916C34" w:rsidRDefault="00916C34"/>
    <w:p w14:paraId="6195F3B2" w14:textId="77777777" w:rsidR="00916C34" w:rsidRDefault="00000000">
      <w:r>
        <w:t xml:space="preserve">    private void UpdateDragViewportPoint(Point mouseViewport)</w:t>
      </w:r>
    </w:p>
    <w:p w14:paraId="50B2D1C6" w14:textId="77777777" w:rsidR="00916C34" w:rsidRDefault="00000000">
      <w:r>
        <w:t xml:space="preserve">    {</w:t>
      </w:r>
    </w:p>
    <w:p w14:paraId="77267829" w14:textId="77777777" w:rsidR="00916C34" w:rsidRDefault="00000000">
      <w:r>
        <w:t xml:space="preserve">        _dragLastViewportX = mouseViewport.X;</w:t>
      </w:r>
    </w:p>
    <w:p w14:paraId="19DCB7EE" w14:textId="77777777" w:rsidR="00916C34" w:rsidRDefault="00000000">
      <w:r>
        <w:t xml:space="preserve">        _dragLastViewportY = mouseViewport.Y;</w:t>
      </w:r>
    </w:p>
    <w:p w14:paraId="4388E2D4" w14:textId="77777777" w:rsidR="00916C34" w:rsidRDefault="00916C34"/>
    <w:p w14:paraId="7572AFC9" w14:textId="77777777" w:rsidR="00916C34" w:rsidRDefault="00000000">
      <w:r>
        <w:t xml:space="preserve">        if (_draggingEvent)</w:t>
      </w:r>
    </w:p>
    <w:p w14:paraId="4BCEAAE1" w14:textId="77777777" w:rsidR="00916C34" w:rsidRDefault="00000000">
      <w:r>
        <w:t xml:space="preserve">        {</w:t>
      </w:r>
    </w:p>
    <w:p w14:paraId="527E5320" w14:textId="77777777" w:rsidR="00916C34" w:rsidRDefault="00000000">
      <w:r>
        <w:t xml:space="preserve">            if (!_dragAutoScrollTimer.IsEnabled)</w:t>
      </w:r>
    </w:p>
    <w:p w14:paraId="5347E736" w14:textId="77777777" w:rsidR="00916C34" w:rsidRDefault="00000000">
      <w:r>
        <w:t xml:space="preserve">                _dragAutoScrollTimer.Start();</w:t>
      </w:r>
    </w:p>
    <w:p w14:paraId="087DF4BD" w14:textId="77777777" w:rsidR="00916C34" w:rsidRDefault="00000000">
      <w:r>
        <w:t xml:space="preserve">        }</w:t>
      </w:r>
    </w:p>
    <w:p w14:paraId="63229C46" w14:textId="77777777" w:rsidR="00916C34" w:rsidRDefault="00000000">
      <w:r>
        <w:t xml:space="preserve">        else</w:t>
      </w:r>
    </w:p>
    <w:p w14:paraId="41D20A50" w14:textId="77777777" w:rsidR="00916C34" w:rsidRDefault="00000000">
      <w:r>
        <w:t xml:space="preserve">        {</w:t>
      </w:r>
    </w:p>
    <w:p w14:paraId="31E27395" w14:textId="77777777" w:rsidR="00916C34" w:rsidRDefault="00000000">
      <w:r>
        <w:t xml:space="preserve">            _dragAutoScrollTimer.Stop();</w:t>
      </w:r>
    </w:p>
    <w:p w14:paraId="5778F0C5" w14:textId="77777777" w:rsidR="00916C34" w:rsidRDefault="00000000">
      <w:r>
        <w:t xml:space="preserve">        }</w:t>
      </w:r>
    </w:p>
    <w:p w14:paraId="55B9A702" w14:textId="77777777" w:rsidR="00916C34" w:rsidRDefault="00000000">
      <w:r>
        <w:t xml:space="preserve">    }</w:t>
      </w:r>
    </w:p>
    <w:p w14:paraId="4E48D1B7" w14:textId="77777777" w:rsidR="00916C34" w:rsidRDefault="00916C34"/>
    <w:p w14:paraId="5AA23916" w14:textId="77777777" w:rsidR="00916C34" w:rsidRDefault="00000000">
      <w:r>
        <w:t xml:space="preserve">    private void TickDragAutoScroll()</w:t>
      </w:r>
    </w:p>
    <w:p w14:paraId="1C74F881" w14:textId="77777777" w:rsidR="00916C34" w:rsidRDefault="00000000">
      <w:r>
        <w:t xml:space="preserve">    {</w:t>
      </w:r>
    </w:p>
    <w:p w14:paraId="4E6E3BD6" w14:textId="77777777" w:rsidR="00916C34" w:rsidRDefault="00000000">
      <w:r>
        <w:t xml:space="preserve">        if (!_draggingEvent) { _dragAutoScrollTimer.Stop(); return; }</w:t>
      </w:r>
    </w:p>
    <w:p w14:paraId="75FA6BD0" w14:textId="77777777" w:rsidR="00916C34" w:rsidRDefault="00000000">
      <w:r>
        <w:t xml:space="preserve">        if (_currentMap is null) { _dragAutoScrollTimer.Stop(); return; }</w:t>
      </w:r>
    </w:p>
    <w:p w14:paraId="2306FA0F" w14:textId="77777777" w:rsidR="00916C34" w:rsidRDefault="00916C34"/>
    <w:p w14:paraId="5DB3CFB7" w14:textId="77777777" w:rsidR="00916C34" w:rsidRDefault="00000000">
      <w:r>
        <w:t xml:space="preserve">        double vw = MapScroll.ViewportWidth;</w:t>
      </w:r>
    </w:p>
    <w:p w14:paraId="56347725" w14:textId="77777777" w:rsidR="00916C34" w:rsidRDefault="00000000">
      <w:r>
        <w:t xml:space="preserve">        double vh = MapScroll.ViewportHeight;</w:t>
      </w:r>
    </w:p>
    <w:p w14:paraId="35CBB436" w14:textId="77777777" w:rsidR="00916C34" w:rsidRDefault="00000000">
      <w:r>
        <w:t xml:space="preserve">        if (vw &lt;= 1 || vh &lt;= 1) return;</w:t>
      </w:r>
    </w:p>
    <w:p w14:paraId="62CD596D" w14:textId="77777777" w:rsidR="00916C34" w:rsidRDefault="00916C34"/>
    <w:p w14:paraId="7AEC9451" w14:textId="77777777" w:rsidR="00916C34" w:rsidRDefault="00000000">
      <w:r>
        <w:t xml:space="preserve">        double dx = 0;</w:t>
      </w:r>
    </w:p>
    <w:p w14:paraId="6102F2F1" w14:textId="77777777" w:rsidR="00916C34" w:rsidRDefault="00000000">
      <w:r>
        <w:t xml:space="preserve">        double dy = 0;</w:t>
      </w:r>
    </w:p>
    <w:p w14:paraId="492EE9C8" w14:textId="77777777" w:rsidR="00916C34" w:rsidRDefault="00916C34"/>
    <w:p w14:paraId="27CB7C84" w14:textId="77777777" w:rsidR="00916C34" w:rsidRDefault="00000000">
      <w:r>
        <w:t xml:space="preserve">        if (_dragLastViewportX &lt; DragAutoScrollMargin) dx = -DragAutoScrollSpeed;</w:t>
      </w:r>
    </w:p>
    <w:p w14:paraId="4474AC25" w14:textId="77777777" w:rsidR="00916C34" w:rsidRDefault="00000000">
      <w:r>
        <w:t xml:space="preserve">        else if (_dragLastViewportX &gt; vw - DragAutoScrollMargin) dx = +DragAutoScrollSpeed;</w:t>
      </w:r>
    </w:p>
    <w:p w14:paraId="4AFCD943" w14:textId="77777777" w:rsidR="00916C34" w:rsidRDefault="00916C34"/>
    <w:p w14:paraId="6127C6AA" w14:textId="77777777" w:rsidR="00916C34" w:rsidRDefault="00000000">
      <w:r>
        <w:t xml:space="preserve">        if (_dragLastViewportY &lt; DragAutoScrollMargin) dy = -DragAutoScrollSpeed;</w:t>
      </w:r>
    </w:p>
    <w:p w14:paraId="4DFD541B" w14:textId="77777777" w:rsidR="00916C34" w:rsidRDefault="00000000">
      <w:r>
        <w:t xml:space="preserve">        else if (_dragLastViewportY &gt; vh - DragAutoScrollMargin) dy = +DragAutoScrollSpeed;</w:t>
      </w:r>
    </w:p>
    <w:p w14:paraId="0A905C50" w14:textId="77777777" w:rsidR="00916C34" w:rsidRDefault="00916C34"/>
    <w:p w14:paraId="5F322DFF" w14:textId="77777777" w:rsidR="00916C34" w:rsidRDefault="00000000">
      <w:r>
        <w:t xml:space="preserve">        if (dx == 0 &amp;&amp; dy == 0) return;</w:t>
      </w:r>
    </w:p>
    <w:p w14:paraId="231B6DAC" w14:textId="77777777" w:rsidR="00916C34" w:rsidRDefault="00916C34"/>
    <w:p w14:paraId="6E4B37BF" w14:textId="77777777" w:rsidR="00916C34" w:rsidRDefault="00000000">
      <w:r>
        <w:t xml:space="preserve">        double newX = MapScroll.HorizontalOffset + dx;</w:t>
      </w:r>
    </w:p>
    <w:p w14:paraId="56A6998A" w14:textId="77777777" w:rsidR="00916C34" w:rsidRDefault="00000000">
      <w:r>
        <w:t xml:space="preserve">        double newY = MapScroll.VerticalOffset + dy;</w:t>
      </w:r>
    </w:p>
    <w:p w14:paraId="505D266A" w14:textId="77777777" w:rsidR="00916C34" w:rsidRDefault="00916C34"/>
    <w:p w14:paraId="20977DD6" w14:textId="77777777" w:rsidR="00916C34" w:rsidRDefault="00000000">
      <w:r>
        <w:t xml:space="preserve">        if (newX &lt; 0) newX = 0;</w:t>
      </w:r>
    </w:p>
    <w:p w14:paraId="6EC33F99" w14:textId="77777777" w:rsidR="00916C34" w:rsidRDefault="00000000">
      <w:r>
        <w:t xml:space="preserve">        if (newY &lt; 0) newY = 0;</w:t>
      </w:r>
    </w:p>
    <w:p w14:paraId="536BCE03" w14:textId="77777777" w:rsidR="00916C34" w:rsidRDefault="00916C34"/>
    <w:p w14:paraId="69CB25A0" w14:textId="77777777" w:rsidR="00916C34" w:rsidRDefault="00000000">
      <w:r>
        <w:t xml:space="preserve">        MapScroll.ScrollToHorizontalOffset(newX);</w:t>
      </w:r>
    </w:p>
    <w:p w14:paraId="316F517A" w14:textId="77777777" w:rsidR="00916C34" w:rsidRDefault="00000000">
      <w:r>
        <w:t xml:space="preserve">        MapScroll.ScrollToVerticalOffset(newY);</w:t>
      </w:r>
    </w:p>
    <w:p w14:paraId="169593CF" w14:textId="77777777" w:rsidR="00916C34" w:rsidRDefault="00916C34"/>
    <w:p w14:paraId="0354218D" w14:textId="77777777" w:rsidR="00916C34" w:rsidRDefault="00000000">
      <w:r>
        <w:t xml:space="preserve">        var mouseWorld = Mouse.GetPosition(MapCanvas);</w:t>
      </w:r>
    </w:p>
    <w:p w14:paraId="4D97DE49" w14:textId="77777777" w:rsidR="00916C34" w:rsidRDefault="00000000">
      <w:r>
        <w:t xml:space="preserve">        _dragMouseWorldX = mouseWorld.X;</w:t>
      </w:r>
    </w:p>
    <w:p w14:paraId="56377BF9" w14:textId="77777777" w:rsidR="00916C34" w:rsidRDefault="00000000">
      <w:r>
        <w:t xml:space="preserve">        _dragMouseWorldY = mouseWorld.Y;</w:t>
      </w:r>
    </w:p>
    <w:p w14:paraId="299BEE0E" w14:textId="77777777" w:rsidR="00916C34" w:rsidRDefault="00000000">
      <w:r>
        <w:t xml:space="preserve">        UpdateDragOverlays();</w:t>
      </w:r>
    </w:p>
    <w:p w14:paraId="5E084675" w14:textId="77777777" w:rsidR="00916C34" w:rsidRDefault="00000000">
      <w:r>
        <w:t xml:space="preserve">    }</w:t>
      </w:r>
    </w:p>
    <w:p w14:paraId="7E83D942" w14:textId="77777777" w:rsidR="00916C34" w:rsidRDefault="00916C34"/>
    <w:p w14:paraId="2332A241" w14:textId="77777777" w:rsidR="00916C34" w:rsidRDefault="00000000">
      <w:r>
        <w:t xml:space="preserve">    private MapEventDto? GetSelectedEvent()</w:t>
      </w:r>
    </w:p>
    <w:p w14:paraId="68875307" w14:textId="77777777" w:rsidR="00916C34" w:rsidRDefault="00000000">
      <w:r>
        <w:t xml:space="preserve">    {</w:t>
      </w:r>
    </w:p>
    <w:p w14:paraId="2A893552" w14:textId="77777777" w:rsidR="00916C34" w:rsidRDefault="00000000">
      <w:r>
        <w:t xml:space="preserve">        var map = _currentMap;</w:t>
      </w:r>
    </w:p>
    <w:p w14:paraId="6CCF5557" w14:textId="77777777" w:rsidR="00916C34" w:rsidRDefault="00000000">
      <w:r>
        <w:t xml:space="preserve">        if (map is null) return null;</w:t>
      </w:r>
    </w:p>
    <w:p w14:paraId="6909E08A" w14:textId="77777777" w:rsidR="00916C34" w:rsidRDefault="00000000">
      <w:r>
        <w:t xml:space="preserve">        if (string.IsNullOrWhiteSpace(_selectedEventId)) return null;</w:t>
      </w:r>
    </w:p>
    <w:p w14:paraId="3AF80ABD" w14:textId="77777777" w:rsidR="00916C34" w:rsidRDefault="00000000">
      <w:r>
        <w:t xml:space="preserve">        return map.Events.FirstOrDefault(ev =&gt; ev.EventId == _selectedEventId);</w:t>
      </w:r>
    </w:p>
    <w:p w14:paraId="58C0D11F" w14:textId="77777777" w:rsidR="00916C34" w:rsidRDefault="00000000">
      <w:r>
        <w:t xml:space="preserve">    }</w:t>
      </w:r>
    </w:p>
    <w:p w14:paraId="782371A4" w14:textId="77777777" w:rsidR="00916C34" w:rsidRDefault="00916C34"/>
    <w:p w14:paraId="02CBA98D" w14:textId="77777777" w:rsidR="00916C34" w:rsidRDefault="00000000">
      <w:r>
        <w:t xml:space="preserve">    // --------------------------------------------------------------------</w:t>
      </w:r>
    </w:p>
    <w:p w14:paraId="5A343B32" w14:textId="77777777" w:rsidR="00916C34" w:rsidRDefault="00000000">
      <w:r>
        <w:t xml:space="preserve">    // Event panel + event list ops</w:t>
      </w:r>
    </w:p>
    <w:p w14:paraId="20CFD71E" w14:textId="77777777" w:rsidR="00916C34" w:rsidRDefault="00000000">
      <w:r>
        <w:t xml:space="preserve">    // --------------------------------------------------------------------</w:t>
      </w:r>
    </w:p>
    <w:p w14:paraId="607C5E3B" w14:textId="77777777" w:rsidR="00916C34" w:rsidRDefault="00000000">
      <w:r>
        <w:t xml:space="preserve">    private void UpdateEventPanel(MapEventDto? ev)</w:t>
      </w:r>
    </w:p>
    <w:p w14:paraId="1E37F073" w14:textId="77777777" w:rsidR="00916C34" w:rsidRDefault="00000000">
      <w:r>
        <w:t xml:space="preserve">    {</w:t>
      </w:r>
    </w:p>
    <w:p w14:paraId="63103EA5" w14:textId="77777777" w:rsidR="00916C34" w:rsidRDefault="00000000">
      <w:r>
        <w:t xml:space="preserve">        if (ev is null)</w:t>
      </w:r>
    </w:p>
    <w:p w14:paraId="01403C1A" w14:textId="77777777" w:rsidR="00916C34" w:rsidRDefault="00000000">
      <w:r>
        <w:t xml:space="preserve">        {</w:t>
      </w:r>
    </w:p>
    <w:p w14:paraId="184E6419" w14:textId="77777777" w:rsidR="00916C34" w:rsidRDefault="00000000">
      <w:r>
        <w:t xml:space="preserve">            EventSelectedText.Text = "No event selected";</w:t>
      </w:r>
    </w:p>
    <w:p w14:paraId="1262E4D5" w14:textId="77777777" w:rsidR="00916C34" w:rsidRDefault="00000000">
      <w:r>
        <w:t xml:space="preserve">            EventNameBox.Text = "";</w:t>
      </w:r>
    </w:p>
    <w:p w14:paraId="76F184DF" w14:textId="77777777" w:rsidR="00916C34" w:rsidRDefault="00000000">
      <w:r>
        <w:t xml:space="preserve">            EventTypeBox.SelectedIndex = 0;</w:t>
      </w:r>
    </w:p>
    <w:p w14:paraId="2A835E21" w14:textId="77777777" w:rsidR="00916C34" w:rsidRDefault="00916C34"/>
    <w:p w14:paraId="0CBEE4A5" w14:textId="77777777" w:rsidR="00916C34" w:rsidRDefault="00000000">
      <w:r>
        <w:t xml:space="preserve">            EventNameBox.IsEnabled = false;</w:t>
      </w:r>
    </w:p>
    <w:p w14:paraId="12563A74" w14:textId="77777777" w:rsidR="00916C34" w:rsidRDefault="00000000">
      <w:r>
        <w:t xml:space="preserve">            EventTypeBox.IsEnabled = false;</w:t>
      </w:r>
    </w:p>
    <w:p w14:paraId="110D2393" w14:textId="77777777" w:rsidR="00916C34" w:rsidRDefault="00000000">
      <w:r>
        <w:t xml:space="preserve">            DeleteEventButton.IsEnabled = false;</w:t>
      </w:r>
    </w:p>
    <w:p w14:paraId="401A710E" w14:textId="77777777" w:rsidR="00916C34" w:rsidRDefault="00916C34"/>
    <w:p w14:paraId="516FF7D5" w14:textId="77777777" w:rsidR="00916C34" w:rsidRDefault="00000000">
      <w:r>
        <w:t xml:space="preserve">            WarpFieldsPanel.Visibility = Visibility.Collapsed;</w:t>
      </w:r>
    </w:p>
    <w:p w14:paraId="4F8386BC" w14:textId="77777777" w:rsidR="00916C34" w:rsidRDefault="00000000">
      <w:r>
        <w:t xml:space="preserve">            SetWarpDestMapUiValue("");</w:t>
      </w:r>
    </w:p>
    <w:p w14:paraId="03D4CAC5" w14:textId="77777777" w:rsidR="00916C34" w:rsidRDefault="00000000">
      <w:r>
        <w:t xml:space="preserve">            WarpDestXBox.Text = "";</w:t>
      </w:r>
    </w:p>
    <w:p w14:paraId="15738D55" w14:textId="77777777" w:rsidR="00916C34" w:rsidRDefault="00000000">
      <w:r>
        <w:t xml:space="preserve">            WarpDestYBox.Text = "";</w:t>
      </w:r>
    </w:p>
    <w:p w14:paraId="0D01BE57" w14:textId="77777777" w:rsidR="00916C34" w:rsidRDefault="00000000">
      <w:r>
        <w:t xml:space="preserve">            WarpDestMapBox.IsEnabled = false;</w:t>
      </w:r>
    </w:p>
    <w:p w14:paraId="16EFB586" w14:textId="77777777" w:rsidR="00916C34" w:rsidRDefault="00000000">
      <w:r>
        <w:t xml:space="preserve">            WarpDestXBox.IsEnabled = false;</w:t>
      </w:r>
    </w:p>
    <w:p w14:paraId="051385B6" w14:textId="77777777" w:rsidR="00916C34" w:rsidRDefault="00000000">
      <w:r>
        <w:t xml:space="preserve">            WarpDestYBox.IsEnabled = false;</w:t>
      </w:r>
    </w:p>
    <w:p w14:paraId="58FD5B27" w14:textId="77777777" w:rsidR="00916C34" w:rsidRDefault="00916C34"/>
    <w:p w14:paraId="0A9EBE50" w14:textId="77777777" w:rsidR="00916C34" w:rsidRDefault="00000000">
      <w:r>
        <w:t xml:space="preserve">            RefreshParamsList(null);</w:t>
      </w:r>
    </w:p>
    <w:p w14:paraId="06F7C00F" w14:textId="77777777" w:rsidR="00916C34" w:rsidRDefault="00000000">
      <w:r>
        <w:t xml:space="preserve">            return;</w:t>
      </w:r>
    </w:p>
    <w:p w14:paraId="698FAD61" w14:textId="77777777" w:rsidR="00916C34" w:rsidRDefault="00000000">
      <w:r>
        <w:t xml:space="preserve">        }</w:t>
      </w:r>
    </w:p>
    <w:p w14:paraId="47FB4957" w14:textId="77777777" w:rsidR="00916C34" w:rsidRDefault="00916C34"/>
    <w:p w14:paraId="0E39660D" w14:textId="77777777" w:rsidR="00916C34" w:rsidRDefault="00000000">
      <w:r>
        <w:t xml:space="preserve">        EventSelectedText.Text = $"Selected @ ({ev.X},{ev.Y})  id={ev.EventId}";</w:t>
      </w:r>
    </w:p>
    <w:p w14:paraId="4B0CB339" w14:textId="77777777" w:rsidR="00916C34" w:rsidRDefault="00000000">
      <w:r>
        <w:t xml:space="preserve">        EventNameBox.Text = ev.Name;</w:t>
      </w:r>
    </w:p>
    <w:p w14:paraId="41447BE1" w14:textId="77777777" w:rsidR="00916C34" w:rsidRDefault="00916C34"/>
    <w:p w14:paraId="7B514F56" w14:textId="77777777" w:rsidR="00916C34" w:rsidRDefault="00000000">
      <w:r>
        <w:t xml:space="preserve">        var types = ((IEnumerable&lt;string&gt;)EventTypeBox.ItemsSource!).ToList();</w:t>
      </w:r>
    </w:p>
    <w:p w14:paraId="795D85F5" w14:textId="77777777" w:rsidR="00916C34" w:rsidRDefault="00000000">
      <w:r>
        <w:t xml:space="preserve">        var idx = types.IndexOf(ev.Type);</w:t>
      </w:r>
    </w:p>
    <w:p w14:paraId="13E9019E" w14:textId="77777777" w:rsidR="00916C34" w:rsidRDefault="00000000">
      <w:r>
        <w:t xml:space="preserve">        EventTypeBox.SelectedIndex = idx &gt;= 0 ? idx : 0;</w:t>
      </w:r>
    </w:p>
    <w:p w14:paraId="6CEFB661" w14:textId="77777777" w:rsidR="00916C34" w:rsidRDefault="00916C34"/>
    <w:p w14:paraId="433498FB" w14:textId="77777777" w:rsidR="00916C34" w:rsidRDefault="00000000">
      <w:r>
        <w:t xml:space="preserve">        EventNameBox.IsEnabled = true;</w:t>
      </w:r>
    </w:p>
    <w:p w14:paraId="53DDA4D5" w14:textId="77777777" w:rsidR="00916C34" w:rsidRDefault="00000000">
      <w:r>
        <w:t xml:space="preserve">        EventTypeBox.IsEnabled = true;</w:t>
      </w:r>
    </w:p>
    <w:p w14:paraId="79095C70" w14:textId="77777777" w:rsidR="00916C34" w:rsidRDefault="00000000">
      <w:r>
        <w:t xml:space="preserve">        DeleteEventButton.IsEnabled = true;</w:t>
      </w:r>
    </w:p>
    <w:p w14:paraId="772C2574" w14:textId="77777777" w:rsidR="00916C34" w:rsidRDefault="00916C34"/>
    <w:p w14:paraId="73A5BB37" w14:textId="77777777" w:rsidR="00916C34" w:rsidRDefault="00000000">
      <w:r>
        <w:t xml:space="preserve">        bool isWarp = string.Equals(ev.Type, "Warp", StringComparison.OrdinalIgnoreCase);</w:t>
      </w:r>
    </w:p>
    <w:p w14:paraId="380C125C" w14:textId="77777777" w:rsidR="00916C34" w:rsidRDefault="00000000">
      <w:r>
        <w:t xml:space="preserve">        WarpFieldsPanel.Visibility = isWarp ? Visibility.Visible : Visibility.Collapsed;</w:t>
      </w:r>
    </w:p>
    <w:p w14:paraId="4229241F" w14:textId="77777777" w:rsidR="00916C34" w:rsidRDefault="00916C34"/>
    <w:p w14:paraId="3F5B84CA" w14:textId="77777777" w:rsidR="00916C34" w:rsidRDefault="00000000">
      <w:r>
        <w:t xml:space="preserve">        WarpDestMapBox.IsEnabled = isWarp;</w:t>
      </w:r>
    </w:p>
    <w:p w14:paraId="350216D2" w14:textId="77777777" w:rsidR="00916C34" w:rsidRDefault="00000000">
      <w:r>
        <w:t xml:space="preserve">        WarpDestXBox.IsEnabled = isWarp;</w:t>
      </w:r>
    </w:p>
    <w:p w14:paraId="2C323D2C" w14:textId="77777777" w:rsidR="00916C34" w:rsidRDefault="00000000">
      <w:r>
        <w:t xml:space="preserve">        WarpDestYBox.IsEnabled = isWarp;</w:t>
      </w:r>
    </w:p>
    <w:p w14:paraId="1E619462" w14:textId="77777777" w:rsidR="00916C34" w:rsidRDefault="00916C34"/>
    <w:p w14:paraId="20862D73" w14:textId="77777777" w:rsidR="00916C34" w:rsidRDefault="00000000">
      <w:r>
        <w:t xml:space="preserve">        if (isWarp)</w:t>
      </w:r>
    </w:p>
    <w:p w14:paraId="568A50F2" w14:textId="77777777" w:rsidR="00916C34" w:rsidRDefault="00000000">
      <w:r>
        <w:t xml:space="preserve">            RefreshAvailableMaps(preserveCurrentSelection: false);</w:t>
      </w:r>
    </w:p>
    <w:p w14:paraId="13502849" w14:textId="77777777" w:rsidR="00916C34" w:rsidRDefault="00916C34"/>
    <w:p w14:paraId="0526403B" w14:textId="77777777" w:rsidR="00916C34" w:rsidRDefault="00000000">
      <w:r>
        <w:t xml:space="preserve">        if (isWarp)</w:t>
      </w:r>
    </w:p>
    <w:p w14:paraId="277AC464" w14:textId="77777777" w:rsidR="00916C34" w:rsidRDefault="00000000">
      <w:r>
        <w:t xml:space="preserve">        {</w:t>
      </w:r>
    </w:p>
    <w:p w14:paraId="2BCD0992" w14:textId="77777777" w:rsidR="00916C34" w:rsidRDefault="00000000">
      <w:r>
        <w:t xml:space="preserve">            var p = ev.Parameters ?? new Dictionary&lt;string, string&gt;();</w:t>
      </w:r>
    </w:p>
    <w:p w14:paraId="73F4E653" w14:textId="77777777" w:rsidR="00916C34" w:rsidRDefault="00000000">
      <w:r>
        <w:t xml:space="preserve">            SetWarpDestMapUiValue(p.TryGetValue("destMap", out var dm) ? dm : "");</w:t>
      </w:r>
    </w:p>
    <w:p w14:paraId="1534F883" w14:textId="77777777" w:rsidR="00916C34" w:rsidRDefault="00000000">
      <w:r>
        <w:t xml:space="preserve">            WarpDestXBox.Text = p.TryGetValue("destX", out var dx) ? dx : "0";</w:t>
      </w:r>
    </w:p>
    <w:p w14:paraId="2C2E84E5" w14:textId="77777777" w:rsidR="00916C34" w:rsidRDefault="00000000">
      <w:r>
        <w:t xml:space="preserve">            WarpDestYBox.Text = p.TryGetValue("destY", out var dy) ? dy : "0";</w:t>
      </w:r>
    </w:p>
    <w:p w14:paraId="0FAD0DBA" w14:textId="77777777" w:rsidR="00916C34" w:rsidRDefault="00000000">
      <w:r>
        <w:t xml:space="preserve">        }</w:t>
      </w:r>
    </w:p>
    <w:p w14:paraId="7CF44573" w14:textId="77777777" w:rsidR="00916C34" w:rsidRDefault="00000000">
      <w:r>
        <w:t xml:space="preserve">        else</w:t>
      </w:r>
    </w:p>
    <w:p w14:paraId="42194569" w14:textId="77777777" w:rsidR="00916C34" w:rsidRDefault="00000000">
      <w:r>
        <w:t xml:space="preserve">        {</w:t>
      </w:r>
    </w:p>
    <w:p w14:paraId="5E88B811" w14:textId="77777777" w:rsidR="00916C34" w:rsidRDefault="00000000">
      <w:r>
        <w:t xml:space="preserve">            SetWarpDestMapUiValue("");</w:t>
      </w:r>
    </w:p>
    <w:p w14:paraId="3E0A45BC" w14:textId="77777777" w:rsidR="00916C34" w:rsidRDefault="00000000">
      <w:r>
        <w:t xml:space="preserve">            WarpDestXBox.Text = "";</w:t>
      </w:r>
    </w:p>
    <w:p w14:paraId="2B2203CE" w14:textId="77777777" w:rsidR="00916C34" w:rsidRDefault="00000000">
      <w:r>
        <w:t xml:space="preserve">            WarpDestYBox.Text = "";</w:t>
      </w:r>
    </w:p>
    <w:p w14:paraId="52F8CCC0" w14:textId="77777777" w:rsidR="00916C34" w:rsidRDefault="00000000">
      <w:r>
        <w:t xml:space="preserve">        }</w:t>
      </w:r>
    </w:p>
    <w:p w14:paraId="2DD3D691" w14:textId="77777777" w:rsidR="00916C34" w:rsidRDefault="00916C34"/>
    <w:p w14:paraId="32DB32F9" w14:textId="77777777" w:rsidR="00916C34" w:rsidRDefault="00000000">
      <w:r>
        <w:t xml:space="preserve">        RefreshParamsList(ev);</w:t>
      </w:r>
    </w:p>
    <w:p w14:paraId="1E3F3A13" w14:textId="77777777" w:rsidR="00916C34" w:rsidRDefault="00000000">
      <w:r>
        <w:t xml:space="preserve">    }</w:t>
      </w:r>
    </w:p>
    <w:p w14:paraId="7AA3A68B" w14:textId="77777777" w:rsidR="00916C34" w:rsidRDefault="00916C34"/>
    <w:p w14:paraId="733912D0" w14:textId="77777777" w:rsidR="00916C34" w:rsidRDefault="00000000">
      <w:r>
        <w:t xml:space="preserve">    private void AddEvent(MapEventDto ev)</w:t>
      </w:r>
    </w:p>
    <w:p w14:paraId="6F939A30" w14:textId="77777777" w:rsidR="00916C34" w:rsidRDefault="00000000">
      <w:r>
        <w:t xml:space="preserve">    {</w:t>
      </w:r>
    </w:p>
    <w:p w14:paraId="0C8F218C" w14:textId="77777777" w:rsidR="00916C34" w:rsidRDefault="00000000">
      <w:r>
        <w:t xml:space="preserve">        if (_currentMap is null) return;</w:t>
      </w:r>
    </w:p>
    <w:p w14:paraId="6A069FF2" w14:textId="77777777" w:rsidR="00916C34" w:rsidRDefault="00000000">
      <w:r>
        <w:t xml:space="preserve">        var list = _currentMap.Events.ToList();</w:t>
      </w:r>
    </w:p>
    <w:p w14:paraId="1B32E793" w14:textId="77777777" w:rsidR="00916C34" w:rsidRDefault="00000000">
      <w:r>
        <w:t xml:space="preserve">        list.Add(ev);</w:t>
      </w:r>
    </w:p>
    <w:p w14:paraId="0AEAB205" w14:textId="77777777" w:rsidR="00916C34" w:rsidRDefault="00000000">
      <w:r>
        <w:t xml:space="preserve">        _currentMap = _currentMap with { Events = list };</w:t>
      </w:r>
    </w:p>
    <w:p w14:paraId="68BC2575" w14:textId="77777777" w:rsidR="00916C34" w:rsidRDefault="00000000">
      <w:r>
        <w:t xml:space="preserve">    }</w:t>
      </w:r>
    </w:p>
    <w:p w14:paraId="14F5E9D3" w14:textId="77777777" w:rsidR="00916C34" w:rsidRDefault="00916C34"/>
    <w:p w14:paraId="391801D8" w14:textId="77777777" w:rsidR="00916C34" w:rsidRDefault="00000000">
      <w:r>
        <w:t xml:space="preserve">    private void DeleteEvent(MapEventDto ev)</w:t>
      </w:r>
    </w:p>
    <w:p w14:paraId="690B8C2A" w14:textId="77777777" w:rsidR="00916C34" w:rsidRDefault="00000000">
      <w:r>
        <w:t xml:space="preserve">    {</w:t>
      </w:r>
    </w:p>
    <w:p w14:paraId="7B0D1925" w14:textId="77777777" w:rsidR="00916C34" w:rsidRDefault="00000000">
      <w:r>
        <w:t xml:space="preserve">        if (_currentMap is null) return;</w:t>
      </w:r>
    </w:p>
    <w:p w14:paraId="408AA43E" w14:textId="77777777" w:rsidR="00916C34" w:rsidRDefault="00000000">
      <w:r>
        <w:t xml:space="preserve">        var list = _currentMap.Events.Where(x =&gt; x.EventId != ev.EventId).ToList();</w:t>
      </w:r>
    </w:p>
    <w:p w14:paraId="21CBA57C" w14:textId="77777777" w:rsidR="00916C34" w:rsidRDefault="00000000">
      <w:r>
        <w:t xml:space="preserve">        _currentMap = _currentMap with { Events = list };</w:t>
      </w:r>
    </w:p>
    <w:p w14:paraId="1C983A0D" w14:textId="77777777" w:rsidR="00916C34" w:rsidRDefault="00000000">
      <w:r>
        <w:t xml:space="preserve">    }</w:t>
      </w:r>
    </w:p>
    <w:p w14:paraId="16F7BA73" w14:textId="77777777" w:rsidR="00916C34" w:rsidRDefault="00916C34"/>
    <w:p w14:paraId="38B88A52" w14:textId="77777777" w:rsidR="00916C34" w:rsidRDefault="00000000">
      <w:r>
        <w:t xml:space="preserve">    private void ReplaceEvent(MapEventDto oldEv, MapEventDto newEv)</w:t>
      </w:r>
    </w:p>
    <w:p w14:paraId="1A9F3CA4" w14:textId="77777777" w:rsidR="00916C34" w:rsidRDefault="00000000">
      <w:r>
        <w:t xml:space="preserve">    {</w:t>
      </w:r>
    </w:p>
    <w:p w14:paraId="69E612AD" w14:textId="77777777" w:rsidR="00916C34" w:rsidRDefault="00000000">
      <w:r>
        <w:t xml:space="preserve">        if (_currentMap is null) return;</w:t>
      </w:r>
    </w:p>
    <w:p w14:paraId="3A677268" w14:textId="77777777" w:rsidR="00916C34" w:rsidRDefault="00000000">
      <w:r>
        <w:t xml:space="preserve">        var list = _currentMap.Events.ToList();</w:t>
      </w:r>
    </w:p>
    <w:p w14:paraId="2D9CC76A" w14:textId="77777777" w:rsidR="00916C34" w:rsidRDefault="00000000">
      <w:r>
        <w:t xml:space="preserve">        var idx = list.FindIndex(x =&gt; x.EventId == oldEv.EventId);</w:t>
      </w:r>
    </w:p>
    <w:p w14:paraId="729AF9DB" w14:textId="77777777" w:rsidR="00916C34" w:rsidRDefault="00000000">
      <w:r>
        <w:t xml:space="preserve">        if (idx &lt; 0) return;</w:t>
      </w:r>
    </w:p>
    <w:p w14:paraId="3E704A48" w14:textId="77777777" w:rsidR="00916C34" w:rsidRDefault="00000000">
      <w:r>
        <w:t xml:space="preserve">        list[idx] = newEv;</w:t>
      </w:r>
    </w:p>
    <w:p w14:paraId="74DE9295" w14:textId="77777777" w:rsidR="00916C34" w:rsidRDefault="00000000">
      <w:r>
        <w:t xml:space="preserve">        _currentMap = _currentMap with { Events = list };</w:t>
      </w:r>
    </w:p>
    <w:p w14:paraId="19AA4396" w14:textId="77777777" w:rsidR="00916C34" w:rsidRDefault="00000000">
      <w:r>
        <w:t xml:space="preserve">    }</w:t>
      </w:r>
    </w:p>
    <w:p w14:paraId="33EF82DF" w14:textId="77777777" w:rsidR="00916C34" w:rsidRDefault="00916C34"/>
    <w:p w14:paraId="067C7364" w14:textId="77777777" w:rsidR="00916C34" w:rsidRDefault="00000000">
      <w:r>
        <w:t xml:space="preserve">    private void OnDeleteEventClick(object sender, RoutedEventArgs e)</w:t>
      </w:r>
    </w:p>
    <w:p w14:paraId="6F6376A7" w14:textId="77777777" w:rsidR="00916C34" w:rsidRDefault="00000000">
      <w:r>
        <w:t xml:space="preserve">    {</w:t>
      </w:r>
    </w:p>
    <w:p w14:paraId="55CBCEC4" w14:textId="77777777" w:rsidR="00916C34" w:rsidRDefault="00000000">
      <w:r>
        <w:t xml:space="preserve">        var ev = GetSelectedEvent();</w:t>
      </w:r>
    </w:p>
    <w:p w14:paraId="06C816D7" w14:textId="77777777" w:rsidR="00916C34" w:rsidRDefault="00000000">
      <w:r>
        <w:t xml:space="preserve">        if (ev is null) return;</w:t>
      </w:r>
    </w:p>
    <w:p w14:paraId="4520DD38" w14:textId="77777777" w:rsidR="00916C34" w:rsidRDefault="00916C34"/>
    <w:p w14:paraId="18D38024" w14:textId="77777777" w:rsidR="00916C34" w:rsidRDefault="00000000">
      <w:r>
        <w:t xml:space="preserve">        ExecuteCommand(new DeleteEventCommand(this, ev));</w:t>
      </w:r>
    </w:p>
    <w:p w14:paraId="04E7B3E8" w14:textId="77777777" w:rsidR="00916C34" w:rsidRDefault="00916C34"/>
    <w:p w14:paraId="47ED820E" w14:textId="77777777" w:rsidR="00916C34" w:rsidRDefault="00000000">
      <w:r>
        <w:t xml:space="preserve">        _selectedEventId = null;</w:t>
      </w:r>
    </w:p>
    <w:p w14:paraId="7DA32474" w14:textId="77777777" w:rsidR="00916C34" w:rsidRDefault="00000000">
      <w:r>
        <w:t xml:space="preserve">        _selectedCommandIndex = -1;</w:t>
      </w:r>
    </w:p>
    <w:p w14:paraId="76BA8061" w14:textId="77777777" w:rsidR="00916C34" w:rsidRDefault="00000000">
      <w:r>
        <w:t xml:space="preserve">        UpdateEventPanel(null);</w:t>
      </w:r>
    </w:p>
    <w:p w14:paraId="6BDC0E62" w14:textId="77777777" w:rsidR="00916C34" w:rsidRDefault="00000000">
      <w:r>
        <w:t xml:space="preserve">        RefreshCommandList(null);</w:t>
      </w:r>
    </w:p>
    <w:p w14:paraId="7420BD42" w14:textId="77777777" w:rsidR="00916C34" w:rsidRDefault="00000000">
      <w:r>
        <w:t xml:space="preserve">        UpdateCommandEditor(null);</w:t>
      </w:r>
    </w:p>
    <w:p w14:paraId="27099054" w14:textId="77777777" w:rsidR="00916C34" w:rsidRDefault="00916C34"/>
    <w:p w14:paraId="34F2AA07" w14:textId="77777777" w:rsidR="00916C34" w:rsidRDefault="00000000">
      <w:r>
        <w:t xml:space="preserve">        RequestViewportRender();</w:t>
      </w:r>
    </w:p>
    <w:p w14:paraId="5C719B45" w14:textId="77777777" w:rsidR="00916C34" w:rsidRDefault="00000000">
      <w:r>
        <w:t xml:space="preserve">    }</w:t>
      </w:r>
    </w:p>
    <w:p w14:paraId="0D5E7FE9" w14:textId="77777777" w:rsidR="00916C34" w:rsidRDefault="00916C34"/>
    <w:p w14:paraId="7D5DB8F3" w14:textId="77777777" w:rsidR="00916C34" w:rsidRDefault="00000000">
      <w:r>
        <w:t xml:space="preserve">    private void OnEventNameLostFocus(object sender, RoutedEventArgs e)</w:t>
      </w:r>
    </w:p>
    <w:p w14:paraId="0F8D4209" w14:textId="77777777" w:rsidR="00916C34" w:rsidRDefault="00000000">
      <w:r>
        <w:t xml:space="preserve">    {</w:t>
      </w:r>
    </w:p>
    <w:p w14:paraId="392AFB35" w14:textId="77777777" w:rsidR="00916C34" w:rsidRDefault="00000000">
      <w:r>
        <w:t xml:space="preserve">        var ev = GetSelectedEvent();</w:t>
      </w:r>
    </w:p>
    <w:p w14:paraId="40F3F2FA" w14:textId="77777777" w:rsidR="00916C34" w:rsidRDefault="00000000">
      <w:r>
        <w:t xml:space="preserve">        if (ev is null) return;</w:t>
      </w:r>
    </w:p>
    <w:p w14:paraId="69BD28AD" w14:textId="77777777" w:rsidR="00916C34" w:rsidRDefault="00916C34"/>
    <w:p w14:paraId="18CE561B" w14:textId="77777777" w:rsidR="00916C34" w:rsidRDefault="00000000">
      <w:r>
        <w:t xml:space="preserve">        var newName = (EventNameBox.Text ?? "").Trim();</w:t>
      </w:r>
    </w:p>
    <w:p w14:paraId="3ECA1ACE" w14:textId="77777777" w:rsidR="00916C34" w:rsidRDefault="00000000">
      <w:r>
        <w:t xml:space="preserve">        if (string.IsNullOrWhiteSpace(newName)) newName = "Event";</w:t>
      </w:r>
    </w:p>
    <w:p w14:paraId="6A73383C" w14:textId="77777777" w:rsidR="00916C34" w:rsidRDefault="00000000">
      <w:r>
        <w:t xml:space="preserve">        if (newName == ev.Name) return;</w:t>
      </w:r>
    </w:p>
    <w:p w14:paraId="6141491C" w14:textId="77777777" w:rsidR="00916C34" w:rsidRDefault="00916C34"/>
    <w:p w14:paraId="209EA5EB" w14:textId="77777777" w:rsidR="00916C34" w:rsidRDefault="00000000">
      <w:r>
        <w:t xml:space="preserve">        var updated = ev with { Name = newName };</w:t>
      </w:r>
    </w:p>
    <w:p w14:paraId="014FEDAF" w14:textId="77777777" w:rsidR="00916C34" w:rsidRDefault="00000000">
      <w:r>
        <w:t xml:space="preserve">        ExecuteCommand(new ReplaceEventCommand(this, ev, updated));</w:t>
      </w:r>
    </w:p>
    <w:p w14:paraId="725E06B9" w14:textId="77777777" w:rsidR="00916C34" w:rsidRDefault="00000000">
      <w:r>
        <w:t xml:space="preserve">        UpdateEventPanel(updated);</w:t>
      </w:r>
    </w:p>
    <w:p w14:paraId="1C34D13C" w14:textId="77777777" w:rsidR="00916C34" w:rsidRDefault="00000000">
      <w:r>
        <w:t xml:space="preserve">        RefreshCommandList(updated);</w:t>
      </w:r>
    </w:p>
    <w:p w14:paraId="314BAAB6" w14:textId="77777777" w:rsidR="00916C34" w:rsidRDefault="00000000">
      <w:r>
        <w:t xml:space="preserve">    }</w:t>
      </w:r>
    </w:p>
    <w:p w14:paraId="3EE0DFA2" w14:textId="77777777" w:rsidR="00916C34" w:rsidRDefault="00916C34"/>
    <w:p w14:paraId="53F029AF" w14:textId="77777777" w:rsidR="00916C34" w:rsidRDefault="00000000">
      <w:r>
        <w:t xml:space="preserve">    private void OnEventTypeChanged(object sender, SelectionChangedEventArgs e)</w:t>
      </w:r>
    </w:p>
    <w:p w14:paraId="3F7C04A0" w14:textId="77777777" w:rsidR="00916C34" w:rsidRDefault="00000000">
      <w:r>
        <w:t xml:space="preserve">    {</w:t>
      </w:r>
    </w:p>
    <w:p w14:paraId="13CA571A" w14:textId="77777777" w:rsidR="00916C34" w:rsidRDefault="00000000">
      <w:r>
        <w:t xml:space="preserve">        if (!IsLoaded) return;</w:t>
      </w:r>
    </w:p>
    <w:p w14:paraId="547C4647" w14:textId="77777777" w:rsidR="00916C34" w:rsidRDefault="00916C34"/>
    <w:p w14:paraId="3EA0F6B9" w14:textId="77777777" w:rsidR="00916C34" w:rsidRDefault="00000000">
      <w:r>
        <w:t xml:space="preserve">        var ev = GetSelectedEvent();</w:t>
      </w:r>
    </w:p>
    <w:p w14:paraId="4025E462" w14:textId="77777777" w:rsidR="00916C34" w:rsidRDefault="00000000">
      <w:r>
        <w:t xml:space="preserve">        if (ev is null) return;</w:t>
      </w:r>
    </w:p>
    <w:p w14:paraId="08B760E4" w14:textId="77777777" w:rsidR="00916C34" w:rsidRDefault="00916C34"/>
    <w:p w14:paraId="7E0CC3C5" w14:textId="77777777" w:rsidR="00916C34" w:rsidRDefault="00000000">
      <w:r>
        <w:t xml:space="preserve">        var type = (EventTypeBox.SelectedItem as string) ?? "Trigger";</w:t>
      </w:r>
    </w:p>
    <w:p w14:paraId="4ABF5E91" w14:textId="77777777" w:rsidR="00916C34" w:rsidRDefault="00000000">
      <w:r>
        <w:t xml:space="preserve">        if (type == ev.Type) return;</w:t>
      </w:r>
    </w:p>
    <w:p w14:paraId="2A9BC036" w14:textId="77777777" w:rsidR="00916C34" w:rsidRDefault="00916C34"/>
    <w:p w14:paraId="3429A1CC" w14:textId="77777777" w:rsidR="00916C34" w:rsidRDefault="00000000">
      <w:r>
        <w:t xml:space="preserve">        var newParams = ev.Parameters is null</w:t>
      </w:r>
    </w:p>
    <w:p w14:paraId="3C30E235" w14:textId="77777777" w:rsidR="00916C34" w:rsidRDefault="00000000">
      <w:r>
        <w:t xml:space="preserve">            ? new Dictionary&lt;string, string&gt;()</w:t>
      </w:r>
    </w:p>
    <w:p w14:paraId="3A62CF97" w14:textId="77777777" w:rsidR="00916C34" w:rsidRDefault="00000000">
      <w:r>
        <w:t xml:space="preserve">            : new Dictionary&lt;string, string&gt;(ev.Parameters);</w:t>
      </w:r>
    </w:p>
    <w:p w14:paraId="7BC2A081" w14:textId="77777777" w:rsidR="00916C34" w:rsidRDefault="00916C34"/>
    <w:p w14:paraId="74946E18" w14:textId="77777777" w:rsidR="00916C34" w:rsidRDefault="00000000">
      <w:r>
        <w:t xml:space="preserve">        if (string.Equals(type, "Warp", StringComparison.OrdinalIgnoreCase))</w:t>
      </w:r>
    </w:p>
    <w:p w14:paraId="7D508B05" w14:textId="77777777" w:rsidR="00916C34" w:rsidRDefault="00000000">
      <w:r>
        <w:t xml:space="preserve">        {</w:t>
      </w:r>
    </w:p>
    <w:p w14:paraId="15F24C36" w14:textId="77777777" w:rsidR="00916C34" w:rsidRDefault="00000000">
      <w:r>
        <w:t xml:space="preserve">            if (!newParams.ContainsKey("destMap")) newParams["destMap"] = "test_map_01";</w:t>
      </w:r>
    </w:p>
    <w:p w14:paraId="0B625DCE" w14:textId="77777777" w:rsidR="00916C34" w:rsidRDefault="00000000">
      <w:r>
        <w:t xml:space="preserve">            if (!newParams.ContainsKey("destX")) newParams["destX"] = "0";</w:t>
      </w:r>
    </w:p>
    <w:p w14:paraId="57B5656D" w14:textId="77777777" w:rsidR="00916C34" w:rsidRDefault="00000000">
      <w:r>
        <w:t xml:space="preserve">            if (!newParams.ContainsKey("destY")) newParams["destY"] = "0";</w:t>
      </w:r>
    </w:p>
    <w:p w14:paraId="6500EC46" w14:textId="77777777" w:rsidR="00916C34" w:rsidRDefault="00000000">
      <w:r>
        <w:t xml:space="preserve">        }</w:t>
      </w:r>
    </w:p>
    <w:p w14:paraId="6F7525EC" w14:textId="77777777" w:rsidR="00916C34" w:rsidRDefault="00916C34"/>
    <w:p w14:paraId="7C3CCF88" w14:textId="77777777" w:rsidR="00916C34" w:rsidRDefault="00000000">
      <w:r>
        <w:t xml:space="preserve">        var updated = ev with { Type = type, Parameters = newParams };</w:t>
      </w:r>
    </w:p>
    <w:p w14:paraId="43F29DE6" w14:textId="77777777" w:rsidR="00916C34" w:rsidRDefault="00000000">
      <w:r>
        <w:t xml:space="preserve">        ExecuteCommand(new ReplaceEventCommand(this, ev, updated));</w:t>
      </w:r>
    </w:p>
    <w:p w14:paraId="4DA06662" w14:textId="77777777" w:rsidR="00916C34" w:rsidRDefault="00000000">
      <w:r>
        <w:t xml:space="preserve">        _selectedEventId = updated.EventId;</w:t>
      </w:r>
    </w:p>
    <w:p w14:paraId="1D8491AC" w14:textId="77777777" w:rsidR="00916C34" w:rsidRDefault="00916C34"/>
    <w:p w14:paraId="01D545AF" w14:textId="77777777" w:rsidR="00916C34" w:rsidRDefault="00000000">
      <w:r>
        <w:t xml:space="preserve">        UpdateEventPanel(updated);</w:t>
      </w:r>
    </w:p>
    <w:p w14:paraId="6DDF0803" w14:textId="77777777" w:rsidR="00916C34" w:rsidRDefault="00000000">
      <w:r>
        <w:t xml:space="preserve">        RefreshCommandList(updated);</w:t>
      </w:r>
    </w:p>
    <w:p w14:paraId="20435933" w14:textId="77777777" w:rsidR="00916C34" w:rsidRDefault="00000000">
      <w:r>
        <w:t xml:space="preserve">        UpdateCommandEditor(null);</w:t>
      </w:r>
    </w:p>
    <w:p w14:paraId="52C1B88B" w14:textId="77777777" w:rsidR="00916C34" w:rsidRDefault="00000000">
      <w:r>
        <w:t xml:space="preserve">        _selectedCommandIndex = -1;</w:t>
      </w:r>
    </w:p>
    <w:p w14:paraId="6CD17D1E" w14:textId="77777777" w:rsidR="00916C34" w:rsidRDefault="00916C34"/>
    <w:p w14:paraId="3BB9D2D2" w14:textId="77777777" w:rsidR="00916C34" w:rsidRDefault="00000000">
      <w:r>
        <w:t xml:space="preserve">        RequestViewportRender();</w:t>
      </w:r>
    </w:p>
    <w:p w14:paraId="62D9A3EB" w14:textId="77777777" w:rsidR="00916C34" w:rsidRDefault="00000000">
      <w:r>
        <w:t xml:space="preserve">    }</w:t>
      </w:r>
    </w:p>
    <w:p w14:paraId="52726236" w14:textId="77777777" w:rsidR="00916C34" w:rsidRDefault="00916C34"/>
    <w:p w14:paraId="092E846B" w14:textId="77777777" w:rsidR="00916C34" w:rsidRDefault="00000000">
      <w:r>
        <w:t xml:space="preserve">    private void OnWarpFieldsLostFocus(object sender, RoutedEventArgs e)</w:t>
      </w:r>
    </w:p>
    <w:p w14:paraId="589AA555" w14:textId="77777777" w:rsidR="00916C34" w:rsidRDefault="00000000">
      <w:r>
        <w:t xml:space="preserve">    {</w:t>
      </w:r>
    </w:p>
    <w:p w14:paraId="3FC58B04" w14:textId="77777777" w:rsidR="00916C34" w:rsidRDefault="00000000">
      <w:r>
        <w:t xml:space="preserve">        var ev = GetSelectedEvent();</w:t>
      </w:r>
    </w:p>
    <w:p w14:paraId="1872E9D4" w14:textId="77777777" w:rsidR="00916C34" w:rsidRDefault="00000000">
      <w:r>
        <w:t xml:space="preserve">        if (ev is null) return;</w:t>
      </w:r>
    </w:p>
    <w:p w14:paraId="0B812789" w14:textId="77777777" w:rsidR="00916C34" w:rsidRDefault="00000000">
      <w:r>
        <w:t xml:space="preserve">        if (!string.Equals(ev.Type, "Warp", StringComparison.OrdinalIgnoreCase)) return;</w:t>
      </w:r>
    </w:p>
    <w:p w14:paraId="74D66B1D" w14:textId="77777777" w:rsidR="00916C34" w:rsidRDefault="00916C34"/>
    <w:p w14:paraId="60D82827" w14:textId="77777777" w:rsidR="00916C34" w:rsidRDefault="00000000">
      <w:r>
        <w:t xml:space="preserve">        var destMap = GetWarpDestMapUiValue();</w:t>
      </w:r>
    </w:p>
    <w:p w14:paraId="5F893A4E" w14:textId="77777777" w:rsidR="00916C34" w:rsidRDefault="00000000">
      <w:r>
        <w:t xml:space="preserve">        if (string.IsNullOrWhiteSpace(destMap))</w:t>
      </w:r>
    </w:p>
    <w:p w14:paraId="2E8EAFE2" w14:textId="77777777" w:rsidR="00916C34" w:rsidRDefault="00000000">
      <w:r>
        <w:t xml:space="preserve">        {</w:t>
      </w:r>
    </w:p>
    <w:p w14:paraId="32FE3A02" w14:textId="77777777" w:rsidR="00916C34" w:rsidRDefault="00000000">
      <w:r>
        <w:t xml:space="preserve">            StatusText.Text = "Warp destMap cannot be empty.";</w:t>
      </w:r>
    </w:p>
    <w:p w14:paraId="5E042E73" w14:textId="77777777" w:rsidR="00916C34" w:rsidRDefault="00000000">
      <w:r>
        <w:t xml:space="preserve">            UpdateEventPanel(ev);</w:t>
      </w:r>
    </w:p>
    <w:p w14:paraId="6176D5CE" w14:textId="77777777" w:rsidR="00916C34" w:rsidRDefault="00000000">
      <w:r>
        <w:t xml:space="preserve">            return;</w:t>
      </w:r>
    </w:p>
    <w:p w14:paraId="26F52C7C" w14:textId="77777777" w:rsidR="00916C34" w:rsidRDefault="00000000">
      <w:r>
        <w:t xml:space="preserve">        }</w:t>
      </w:r>
    </w:p>
    <w:p w14:paraId="26B85310" w14:textId="77777777" w:rsidR="00916C34" w:rsidRDefault="00916C34"/>
    <w:p w14:paraId="08574144" w14:textId="77777777" w:rsidR="00916C34" w:rsidRDefault="00000000">
      <w:r>
        <w:t xml:space="preserve">        </w:t>
      </w:r>
    </w:p>
    <w:p w14:paraId="166F86E0" w14:textId="77777777" w:rsidR="00916C34" w:rsidRDefault="00000000">
      <w:r>
        <w:t xml:space="preserve">        var destPathCheck = IOPath.Combine(MapsFolder, destMap + MapFormat.DefaultExtension);</w:t>
      </w:r>
    </w:p>
    <w:p w14:paraId="4F96098E" w14:textId="77777777" w:rsidR="00916C34" w:rsidRDefault="00000000">
      <w:r>
        <w:t xml:space="preserve">        if (!File.Exists(destPathCheck))</w:t>
      </w:r>
    </w:p>
    <w:p w14:paraId="49F95FAE" w14:textId="77777777" w:rsidR="00916C34" w:rsidRDefault="00000000">
      <w:r>
        <w:t xml:space="preserve">        {</w:t>
      </w:r>
    </w:p>
    <w:p w14:paraId="7ED880E8" w14:textId="77777777" w:rsidR="00916C34" w:rsidRDefault="00000000">
      <w:r>
        <w:t xml:space="preserve">            StatusText.Text = $"Warp destMap '{destMap}' does not exist in the maps folder.";</w:t>
      </w:r>
    </w:p>
    <w:p w14:paraId="52D6374C" w14:textId="77777777" w:rsidR="00916C34" w:rsidRDefault="00000000">
      <w:r>
        <w:t xml:space="preserve">            UpdateEventPanel(ev);</w:t>
      </w:r>
    </w:p>
    <w:p w14:paraId="7F14318D" w14:textId="77777777" w:rsidR="00916C34" w:rsidRDefault="00000000">
      <w:r>
        <w:t xml:space="preserve">            return;</w:t>
      </w:r>
    </w:p>
    <w:p w14:paraId="44BDF159" w14:textId="77777777" w:rsidR="00916C34" w:rsidRDefault="00000000">
      <w:r>
        <w:t xml:space="preserve">        }</w:t>
      </w:r>
    </w:p>
    <w:p w14:paraId="45E0B860" w14:textId="77777777" w:rsidR="00916C34" w:rsidRDefault="00916C34"/>
    <w:p w14:paraId="590E1AEF" w14:textId="77777777" w:rsidR="00916C34" w:rsidRDefault="00916C34"/>
    <w:p w14:paraId="0D2C176C" w14:textId="77777777" w:rsidR="00916C34" w:rsidRDefault="00000000">
      <w:r>
        <w:t xml:space="preserve">        if (!int.TryParse((WarpDestXBox.Text ?? "").Trim(), out var destX) ||</w:t>
      </w:r>
    </w:p>
    <w:p w14:paraId="6F8B407B" w14:textId="77777777" w:rsidR="00916C34" w:rsidRDefault="00000000">
      <w:r>
        <w:t xml:space="preserve">            !int.TryParse((WarpDestYBox.Text ?? "").Trim(), out var destY))</w:t>
      </w:r>
    </w:p>
    <w:p w14:paraId="4C359C01" w14:textId="77777777" w:rsidR="00916C34" w:rsidRDefault="00000000">
      <w:r>
        <w:t xml:space="preserve">        {</w:t>
      </w:r>
    </w:p>
    <w:p w14:paraId="3FAEACCD" w14:textId="77777777" w:rsidR="00916C34" w:rsidRDefault="00000000">
      <w:r>
        <w:t xml:space="preserve">            StatusText.Text = "Warp destX/destY must be whole numbers.";</w:t>
      </w:r>
    </w:p>
    <w:p w14:paraId="2B281788" w14:textId="77777777" w:rsidR="00916C34" w:rsidRDefault="00000000">
      <w:r>
        <w:t xml:space="preserve">            UpdateEventPanel(ev);</w:t>
      </w:r>
    </w:p>
    <w:p w14:paraId="3C1B74D4" w14:textId="77777777" w:rsidR="00916C34" w:rsidRDefault="00000000">
      <w:r>
        <w:t xml:space="preserve">            return;</w:t>
      </w:r>
    </w:p>
    <w:p w14:paraId="045DBA3E" w14:textId="77777777" w:rsidR="00916C34" w:rsidRDefault="00000000">
      <w:r>
        <w:t xml:space="preserve">        }</w:t>
      </w:r>
    </w:p>
    <w:p w14:paraId="1ABE8C1B" w14:textId="77777777" w:rsidR="00916C34" w:rsidRDefault="00916C34"/>
    <w:p w14:paraId="1B11A866" w14:textId="77777777" w:rsidR="00916C34" w:rsidRDefault="00000000">
      <w:r>
        <w:t xml:space="preserve">        var newParams = ev.Parameters is null</w:t>
      </w:r>
    </w:p>
    <w:p w14:paraId="0F761A90" w14:textId="77777777" w:rsidR="00916C34" w:rsidRDefault="00000000">
      <w:r>
        <w:t xml:space="preserve">            ? new Dictionary&lt;string, string&gt;()</w:t>
      </w:r>
    </w:p>
    <w:p w14:paraId="40E5C10E" w14:textId="77777777" w:rsidR="00916C34" w:rsidRDefault="00000000">
      <w:r>
        <w:t xml:space="preserve">            : new Dictionary&lt;string, string&gt;(ev.Parameters);</w:t>
      </w:r>
    </w:p>
    <w:p w14:paraId="492C1F83" w14:textId="77777777" w:rsidR="00916C34" w:rsidRDefault="00916C34"/>
    <w:p w14:paraId="3CC1ADDF" w14:textId="77777777" w:rsidR="00916C34" w:rsidRDefault="00000000">
      <w:r>
        <w:t xml:space="preserve">        newParams["destMap"] = destMap;</w:t>
      </w:r>
    </w:p>
    <w:p w14:paraId="6D381036" w14:textId="77777777" w:rsidR="00916C34" w:rsidRDefault="00000000">
      <w:r>
        <w:t xml:space="preserve">        newParams["destX"] = destX.ToString();</w:t>
      </w:r>
    </w:p>
    <w:p w14:paraId="1AD2DD68" w14:textId="77777777" w:rsidR="00916C34" w:rsidRDefault="00000000">
      <w:r>
        <w:t xml:space="preserve">        newParams["destY"] = destY.ToString();</w:t>
      </w:r>
    </w:p>
    <w:p w14:paraId="2684A6F0" w14:textId="77777777" w:rsidR="00916C34" w:rsidRDefault="00916C34"/>
    <w:p w14:paraId="4A051BF4" w14:textId="77777777" w:rsidR="00916C34" w:rsidRDefault="00000000">
      <w:r>
        <w:t xml:space="preserve">        var updated = ev with { Parameters = newParams };</w:t>
      </w:r>
    </w:p>
    <w:p w14:paraId="410E4684" w14:textId="77777777" w:rsidR="00916C34" w:rsidRDefault="00000000">
      <w:r>
        <w:t xml:space="preserve">        ExecuteCommand(new ReplaceEventCommand(this, ev, updated));</w:t>
      </w:r>
    </w:p>
    <w:p w14:paraId="5BB41EDA" w14:textId="77777777" w:rsidR="00916C34" w:rsidRDefault="00000000">
      <w:r>
        <w:t xml:space="preserve">        UpdateEventPanel(updated);</w:t>
      </w:r>
    </w:p>
    <w:p w14:paraId="2810766D" w14:textId="77777777" w:rsidR="00916C34" w:rsidRDefault="00000000">
      <w:r>
        <w:t xml:space="preserve">        RefreshCommandList(updated);</w:t>
      </w:r>
    </w:p>
    <w:p w14:paraId="1A9BF649" w14:textId="77777777" w:rsidR="00916C34" w:rsidRDefault="00000000">
      <w:r>
        <w:t xml:space="preserve">    }</w:t>
      </w:r>
    </w:p>
    <w:p w14:paraId="6C441B52" w14:textId="77777777" w:rsidR="00916C34" w:rsidRDefault="00916C34"/>
    <w:p w14:paraId="0BD8F99A" w14:textId="77777777" w:rsidR="00916C34" w:rsidRDefault="00000000">
      <w:r>
        <w:t xml:space="preserve">    // --------------------------------------------------------------------</w:t>
      </w:r>
    </w:p>
    <w:p w14:paraId="1DEC3023" w14:textId="77777777" w:rsidR="00916C34" w:rsidRDefault="00000000">
      <w:r>
        <w:t xml:space="preserve">    // Parameters editor</w:t>
      </w:r>
    </w:p>
    <w:p w14:paraId="08FF621F" w14:textId="77777777" w:rsidR="00916C34" w:rsidRDefault="00000000">
      <w:r>
        <w:t xml:space="preserve">    // --------------------------------------------------------------------</w:t>
      </w:r>
    </w:p>
    <w:p w14:paraId="4863E39A" w14:textId="77777777" w:rsidR="00916C34" w:rsidRDefault="00000000">
      <w:r>
        <w:t xml:space="preserve">    private void RefreshParamsList(MapEventDto? ev)</w:t>
      </w:r>
    </w:p>
    <w:p w14:paraId="3B1F6875" w14:textId="77777777" w:rsidR="00916C34" w:rsidRDefault="00000000">
      <w:r>
        <w:t xml:space="preserve">    {</w:t>
      </w:r>
    </w:p>
    <w:p w14:paraId="3EF71E5B" w14:textId="77777777" w:rsidR="00916C34" w:rsidRDefault="00000000">
      <w:r>
        <w:t xml:space="preserve">        ParamsList.Items.Clear();</w:t>
      </w:r>
    </w:p>
    <w:p w14:paraId="29545856" w14:textId="77777777" w:rsidR="00916C34" w:rsidRDefault="00000000">
      <w:r>
        <w:t xml:space="preserve">        ParamKeyBox.Text = "";</w:t>
      </w:r>
    </w:p>
    <w:p w14:paraId="23CD9577" w14:textId="77777777" w:rsidR="00916C34" w:rsidRDefault="00000000">
      <w:r>
        <w:t xml:space="preserve">        ParamValueBox.Text = "";</w:t>
      </w:r>
    </w:p>
    <w:p w14:paraId="20EBAEE1" w14:textId="77777777" w:rsidR="00916C34" w:rsidRDefault="00916C34"/>
    <w:p w14:paraId="0CA0AD81" w14:textId="77777777" w:rsidR="00916C34" w:rsidRDefault="00000000">
      <w:r>
        <w:t xml:space="preserve">        if (ev is null) return;</w:t>
      </w:r>
    </w:p>
    <w:p w14:paraId="0B2CF772" w14:textId="77777777" w:rsidR="00916C34" w:rsidRDefault="00916C34"/>
    <w:p w14:paraId="571D9220" w14:textId="77777777" w:rsidR="00916C34" w:rsidRDefault="00000000">
      <w:r>
        <w:t xml:space="preserve">        var dict = ev.Parameters ?? new Dictionary&lt;string, string&gt;();</w:t>
      </w:r>
    </w:p>
    <w:p w14:paraId="247BBAEE" w14:textId="77777777" w:rsidR="00916C34" w:rsidRDefault="00000000">
      <w:r>
        <w:t xml:space="preserve">        foreach (var kv in dict.OrderBy(k =&gt; k.Key, StringComparer.OrdinalIgnoreCase))</w:t>
      </w:r>
    </w:p>
    <w:p w14:paraId="39BF061E" w14:textId="77777777" w:rsidR="00916C34" w:rsidRDefault="00000000">
      <w:r>
        <w:t xml:space="preserve">            ParamsList.Items.Add($"{kv.Key} = {kv.Value}");</w:t>
      </w:r>
    </w:p>
    <w:p w14:paraId="705A7594" w14:textId="77777777" w:rsidR="00916C34" w:rsidRDefault="00000000">
      <w:r>
        <w:t xml:space="preserve">    }</w:t>
      </w:r>
    </w:p>
    <w:p w14:paraId="595D8FF2" w14:textId="77777777" w:rsidR="00916C34" w:rsidRDefault="00916C34"/>
    <w:p w14:paraId="75682761" w14:textId="77777777" w:rsidR="00916C34" w:rsidRDefault="00000000">
      <w:r>
        <w:t xml:space="preserve">    private void OnParamSelectionChanged(object sender, SelectionChangedEventArgs e)</w:t>
      </w:r>
    </w:p>
    <w:p w14:paraId="37BBA6BB" w14:textId="77777777" w:rsidR="00916C34" w:rsidRDefault="00000000">
      <w:r>
        <w:t xml:space="preserve">    {</w:t>
      </w:r>
    </w:p>
    <w:p w14:paraId="34F81C64" w14:textId="77777777" w:rsidR="00916C34" w:rsidRDefault="00000000">
      <w:r>
        <w:t xml:space="preserve">        var ev = GetSelectedEvent();</w:t>
      </w:r>
    </w:p>
    <w:p w14:paraId="2D65F49B" w14:textId="77777777" w:rsidR="00916C34" w:rsidRDefault="00000000">
      <w:r>
        <w:t xml:space="preserve">        if (ev is null) return;</w:t>
      </w:r>
    </w:p>
    <w:p w14:paraId="3B65B4B4" w14:textId="77777777" w:rsidR="00916C34" w:rsidRDefault="00916C34"/>
    <w:p w14:paraId="47D2216D" w14:textId="77777777" w:rsidR="00916C34" w:rsidRDefault="00000000">
      <w:r>
        <w:t xml:space="preserve">        if (ParamsList.SelectedItem is not string row) return;</w:t>
      </w:r>
    </w:p>
    <w:p w14:paraId="635929BD" w14:textId="77777777" w:rsidR="00916C34" w:rsidRDefault="00916C34"/>
    <w:p w14:paraId="6EA31B03" w14:textId="77777777" w:rsidR="00916C34" w:rsidRDefault="00000000">
      <w:r>
        <w:t xml:space="preserve">        var cut = row.IndexOf("=");</w:t>
      </w:r>
    </w:p>
    <w:p w14:paraId="02503CC0" w14:textId="77777777" w:rsidR="00916C34" w:rsidRDefault="00000000">
      <w:r>
        <w:t xml:space="preserve">        if (cut &lt;= 0) return;</w:t>
      </w:r>
    </w:p>
    <w:p w14:paraId="5B375290" w14:textId="77777777" w:rsidR="00916C34" w:rsidRDefault="00916C34"/>
    <w:p w14:paraId="74673CB9" w14:textId="77777777" w:rsidR="00916C34" w:rsidRDefault="00000000">
      <w:r>
        <w:t xml:space="preserve">        ParamKeyBox.Text = row[..cut].Trim();</w:t>
      </w:r>
    </w:p>
    <w:p w14:paraId="379170F4" w14:textId="77777777" w:rsidR="00916C34" w:rsidRDefault="00000000">
      <w:r>
        <w:t xml:space="preserve">        ParamValueBox.Text = row[(cut + 1)..].Trim();</w:t>
      </w:r>
    </w:p>
    <w:p w14:paraId="61A72245" w14:textId="77777777" w:rsidR="00916C34" w:rsidRDefault="00000000">
      <w:r>
        <w:t xml:space="preserve">    }</w:t>
      </w:r>
    </w:p>
    <w:p w14:paraId="63DAA4E7" w14:textId="77777777" w:rsidR="00916C34" w:rsidRDefault="00916C34"/>
    <w:p w14:paraId="55F52B13" w14:textId="77777777" w:rsidR="00916C34" w:rsidRDefault="00000000">
      <w:r>
        <w:t xml:space="preserve">    private void OnAddParamClick(object sender, RoutedEventArgs e)</w:t>
      </w:r>
    </w:p>
    <w:p w14:paraId="39826D17" w14:textId="77777777" w:rsidR="00916C34" w:rsidRDefault="00000000">
      <w:r>
        <w:t xml:space="preserve">    {</w:t>
      </w:r>
    </w:p>
    <w:p w14:paraId="5B9FE87D" w14:textId="77777777" w:rsidR="00916C34" w:rsidRDefault="00000000">
      <w:r>
        <w:t xml:space="preserve">        var ev = GetSelectedEvent();</w:t>
      </w:r>
    </w:p>
    <w:p w14:paraId="20A6FB26" w14:textId="77777777" w:rsidR="00916C34" w:rsidRDefault="00000000">
      <w:r>
        <w:t xml:space="preserve">        if (ev is null) { StatusText.Text = "Select an event first."; return; }</w:t>
      </w:r>
    </w:p>
    <w:p w14:paraId="40FD9E52" w14:textId="77777777" w:rsidR="00916C34" w:rsidRDefault="00916C34"/>
    <w:p w14:paraId="5CAF8E7F" w14:textId="77777777" w:rsidR="00916C34" w:rsidRDefault="00000000">
      <w:r>
        <w:t xml:space="preserve">        var key = (ParamKeyBox.Text ?? "").Trim();</w:t>
      </w:r>
    </w:p>
    <w:p w14:paraId="55FA8EC1" w14:textId="77777777" w:rsidR="00916C34" w:rsidRDefault="00000000">
      <w:r>
        <w:t xml:space="preserve">        var val = ParamValueBox.Text ?? "";</w:t>
      </w:r>
    </w:p>
    <w:p w14:paraId="08435C2E" w14:textId="77777777" w:rsidR="00916C34" w:rsidRDefault="00916C34"/>
    <w:p w14:paraId="1B3410ED" w14:textId="77777777" w:rsidR="00916C34" w:rsidRDefault="00000000">
      <w:r>
        <w:t xml:space="preserve">        if (key.Length == 0)</w:t>
      </w:r>
    </w:p>
    <w:p w14:paraId="377A2120" w14:textId="77777777" w:rsidR="00916C34" w:rsidRDefault="00000000">
      <w:r>
        <w:t xml:space="preserve">        {</w:t>
      </w:r>
    </w:p>
    <w:p w14:paraId="635597F9" w14:textId="77777777" w:rsidR="00916C34" w:rsidRDefault="00000000">
      <w:r>
        <w:t xml:space="preserve">            StatusText.Text = "Parameter key cannot be empty.";</w:t>
      </w:r>
    </w:p>
    <w:p w14:paraId="65B41302" w14:textId="77777777" w:rsidR="00916C34" w:rsidRDefault="00000000">
      <w:r>
        <w:t xml:space="preserve">            return;</w:t>
      </w:r>
    </w:p>
    <w:p w14:paraId="484A0E9D" w14:textId="77777777" w:rsidR="00916C34" w:rsidRDefault="00000000">
      <w:r>
        <w:t xml:space="preserve">        }</w:t>
      </w:r>
    </w:p>
    <w:p w14:paraId="5C1F8389" w14:textId="77777777" w:rsidR="00916C34" w:rsidRDefault="00916C34"/>
    <w:p w14:paraId="40060B31" w14:textId="77777777" w:rsidR="00916C34" w:rsidRDefault="00000000">
      <w:r>
        <w:t xml:space="preserve">        var dict = ev.Parameters is null</w:t>
      </w:r>
    </w:p>
    <w:p w14:paraId="42E82A45" w14:textId="77777777" w:rsidR="00916C34" w:rsidRDefault="00000000">
      <w:r>
        <w:t xml:space="preserve">            ? new Dictionary&lt;string, string&gt;()</w:t>
      </w:r>
    </w:p>
    <w:p w14:paraId="5FAA803E" w14:textId="77777777" w:rsidR="00916C34" w:rsidRDefault="00000000">
      <w:r>
        <w:t xml:space="preserve">            : new Dictionary&lt;string, string&gt;(ev.Parameters);</w:t>
      </w:r>
    </w:p>
    <w:p w14:paraId="2B06A8EF" w14:textId="77777777" w:rsidR="00916C34" w:rsidRDefault="00916C34"/>
    <w:p w14:paraId="398BAD92" w14:textId="77777777" w:rsidR="00916C34" w:rsidRDefault="00000000">
      <w:r>
        <w:t xml:space="preserve">        dict[key] = val;</w:t>
      </w:r>
    </w:p>
    <w:p w14:paraId="3E8E7E39" w14:textId="77777777" w:rsidR="00916C34" w:rsidRDefault="00916C34"/>
    <w:p w14:paraId="7B8D35C8" w14:textId="77777777" w:rsidR="00916C34" w:rsidRDefault="00000000">
      <w:r>
        <w:t xml:space="preserve">        var updated = ev with { Parameters = dict };</w:t>
      </w:r>
    </w:p>
    <w:p w14:paraId="73553B21" w14:textId="77777777" w:rsidR="00916C34" w:rsidRDefault="00000000">
      <w:r>
        <w:t xml:space="preserve">        ExecuteCommand(new ReplaceEventCommand(this, ev, updated));</w:t>
      </w:r>
    </w:p>
    <w:p w14:paraId="27CA5C66" w14:textId="77777777" w:rsidR="00916C34" w:rsidRDefault="00916C34"/>
    <w:p w14:paraId="19476ED4" w14:textId="77777777" w:rsidR="00916C34" w:rsidRDefault="00000000">
      <w:r>
        <w:t xml:space="preserve">        _selectedEventId = updated.EventId;</w:t>
      </w:r>
    </w:p>
    <w:p w14:paraId="64737036" w14:textId="77777777" w:rsidR="00916C34" w:rsidRDefault="00000000">
      <w:r>
        <w:t xml:space="preserve">        UpdateEventPanel(updated);</w:t>
      </w:r>
    </w:p>
    <w:p w14:paraId="3BA4C679" w14:textId="77777777" w:rsidR="00916C34" w:rsidRDefault="00000000">
      <w:r>
        <w:t xml:space="preserve">        RefreshCommandList(updated);</w:t>
      </w:r>
    </w:p>
    <w:p w14:paraId="3B5ED74A" w14:textId="77777777" w:rsidR="00916C34" w:rsidRDefault="00000000">
      <w:r>
        <w:t xml:space="preserve">        UpdateCommandEditor(null);</w:t>
      </w:r>
    </w:p>
    <w:p w14:paraId="407608BA" w14:textId="77777777" w:rsidR="00916C34" w:rsidRDefault="00916C34"/>
    <w:p w14:paraId="0B398F0E" w14:textId="77777777" w:rsidR="00916C34" w:rsidRDefault="00000000">
      <w:r>
        <w:t xml:space="preserve">        StatusText.Text = $"Param set: {key} = {val}";</w:t>
      </w:r>
    </w:p>
    <w:p w14:paraId="3A31CA80" w14:textId="77777777" w:rsidR="00916C34" w:rsidRDefault="00000000">
      <w:r>
        <w:t xml:space="preserve">    }</w:t>
      </w:r>
    </w:p>
    <w:p w14:paraId="2332761B" w14:textId="77777777" w:rsidR="00916C34" w:rsidRDefault="00916C34"/>
    <w:p w14:paraId="61E9A8F9" w14:textId="77777777" w:rsidR="00916C34" w:rsidRDefault="00000000">
      <w:r>
        <w:t xml:space="preserve">    private void OnDeleteParamClick(object sender, RoutedEventArgs e)</w:t>
      </w:r>
    </w:p>
    <w:p w14:paraId="5C043704" w14:textId="77777777" w:rsidR="00916C34" w:rsidRDefault="00000000">
      <w:r>
        <w:t xml:space="preserve">    {</w:t>
      </w:r>
    </w:p>
    <w:p w14:paraId="28BF7723" w14:textId="77777777" w:rsidR="00916C34" w:rsidRDefault="00000000">
      <w:r>
        <w:t xml:space="preserve">        var ev = GetSelectedEvent();</w:t>
      </w:r>
    </w:p>
    <w:p w14:paraId="544A35A8" w14:textId="77777777" w:rsidR="00916C34" w:rsidRDefault="00000000">
      <w:r>
        <w:t xml:space="preserve">        if (ev is null) return;</w:t>
      </w:r>
    </w:p>
    <w:p w14:paraId="3DF953DC" w14:textId="77777777" w:rsidR="00916C34" w:rsidRDefault="00916C34"/>
    <w:p w14:paraId="2112F2FE" w14:textId="77777777" w:rsidR="00916C34" w:rsidRDefault="00000000">
      <w:r>
        <w:t xml:space="preserve">        if (ParamsList.SelectedItem is not string row || row.Length == 0)</w:t>
      </w:r>
    </w:p>
    <w:p w14:paraId="6F00CC78" w14:textId="77777777" w:rsidR="00916C34" w:rsidRDefault="00000000">
      <w:r>
        <w:t xml:space="preserve">        {</w:t>
      </w:r>
    </w:p>
    <w:p w14:paraId="0CB0FB67" w14:textId="77777777" w:rsidR="00916C34" w:rsidRDefault="00000000">
      <w:r>
        <w:t xml:space="preserve">            StatusText.Text = "Select a parameter row to delete.";</w:t>
      </w:r>
    </w:p>
    <w:p w14:paraId="7CA94FCB" w14:textId="77777777" w:rsidR="00916C34" w:rsidRDefault="00000000">
      <w:r>
        <w:t xml:space="preserve">            return;</w:t>
      </w:r>
    </w:p>
    <w:p w14:paraId="0667137D" w14:textId="77777777" w:rsidR="00916C34" w:rsidRDefault="00000000">
      <w:r>
        <w:t xml:space="preserve">        }</w:t>
      </w:r>
    </w:p>
    <w:p w14:paraId="3B6355E3" w14:textId="77777777" w:rsidR="00916C34" w:rsidRDefault="00916C34"/>
    <w:p w14:paraId="6CE2B722" w14:textId="77777777" w:rsidR="00916C34" w:rsidRDefault="00000000">
      <w:r>
        <w:t xml:space="preserve">        var cut = row.IndexOf("=");</w:t>
      </w:r>
    </w:p>
    <w:p w14:paraId="5098931B" w14:textId="77777777" w:rsidR="00916C34" w:rsidRDefault="00000000">
      <w:r>
        <w:t xml:space="preserve">        if (cut &lt;= 0) return;</w:t>
      </w:r>
    </w:p>
    <w:p w14:paraId="0850411D" w14:textId="77777777" w:rsidR="00916C34" w:rsidRDefault="00916C34"/>
    <w:p w14:paraId="09DEA1E5" w14:textId="77777777" w:rsidR="00916C34" w:rsidRDefault="00000000">
      <w:r>
        <w:t xml:space="preserve">        var key = row[..cut].Trim();</w:t>
      </w:r>
    </w:p>
    <w:p w14:paraId="3CF5960C" w14:textId="77777777" w:rsidR="00916C34" w:rsidRDefault="00916C34"/>
    <w:p w14:paraId="348A2B9E" w14:textId="77777777" w:rsidR="00916C34" w:rsidRDefault="00000000">
      <w:r>
        <w:t xml:space="preserve">        var dict = ev.Parameters is null</w:t>
      </w:r>
    </w:p>
    <w:p w14:paraId="33B81D66" w14:textId="77777777" w:rsidR="00916C34" w:rsidRDefault="00000000">
      <w:r>
        <w:t xml:space="preserve">            ? new Dictionary&lt;string, string&gt;()</w:t>
      </w:r>
    </w:p>
    <w:p w14:paraId="394C9318" w14:textId="77777777" w:rsidR="00916C34" w:rsidRDefault="00000000">
      <w:r>
        <w:t xml:space="preserve">            : new Dictionary&lt;string, string&gt;(ev.Parameters);</w:t>
      </w:r>
    </w:p>
    <w:p w14:paraId="49B3CCAB" w14:textId="77777777" w:rsidR="00916C34" w:rsidRDefault="00916C34"/>
    <w:p w14:paraId="11BFAADE" w14:textId="77777777" w:rsidR="00916C34" w:rsidRDefault="00000000">
      <w:r>
        <w:t xml:space="preserve">        if (!dict.Remove(key))</w:t>
      </w:r>
    </w:p>
    <w:p w14:paraId="010ACBF6" w14:textId="77777777" w:rsidR="00916C34" w:rsidRDefault="00000000">
      <w:r>
        <w:t xml:space="preserve">        {</w:t>
      </w:r>
    </w:p>
    <w:p w14:paraId="163F5085" w14:textId="77777777" w:rsidR="00916C34" w:rsidRDefault="00000000">
      <w:r>
        <w:t xml:space="preserve">            StatusText.Text = "Parameter not found.";</w:t>
      </w:r>
    </w:p>
    <w:p w14:paraId="1600C1FB" w14:textId="77777777" w:rsidR="00916C34" w:rsidRDefault="00000000">
      <w:r>
        <w:t xml:space="preserve">            return;</w:t>
      </w:r>
    </w:p>
    <w:p w14:paraId="361E79FC" w14:textId="77777777" w:rsidR="00916C34" w:rsidRDefault="00000000">
      <w:r>
        <w:t xml:space="preserve">        }</w:t>
      </w:r>
    </w:p>
    <w:p w14:paraId="4A3A98CB" w14:textId="77777777" w:rsidR="00916C34" w:rsidRDefault="00916C34"/>
    <w:p w14:paraId="4504769E" w14:textId="77777777" w:rsidR="00916C34" w:rsidRDefault="00000000">
      <w:r>
        <w:t xml:space="preserve">        var updated = ev with { Parameters = dict };</w:t>
      </w:r>
    </w:p>
    <w:p w14:paraId="57476131" w14:textId="77777777" w:rsidR="00916C34" w:rsidRDefault="00000000">
      <w:r>
        <w:t xml:space="preserve">        ExecuteCommand(new ReplaceEventCommand(this, ev, updated));</w:t>
      </w:r>
    </w:p>
    <w:p w14:paraId="68686DD0" w14:textId="77777777" w:rsidR="00916C34" w:rsidRDefault="00916C34"/>
    <w:p w14:paraId="0949BCAD" w14:textId="77777777" w:rsidR="00916C34" w:rsidRDefault="00000000">
      <w:r>
        <w:t xml:space="preserve">        _selectedEventId = updated.EventId;</w:t>
      </w:r>
    </w:p>
    <w:p w14:paraId="6CD7F2D7" w14:textId="77777777" w:rsidR="00916C34" w:rsidRDefault="00000000">
      <w:r>
        <w:t xml:space="preserve">        UpdateEventPanel(updated);</w:t>
      </w:r>
    </w:p>
    <w:p w14:paraId="338C1293" w14:textId="77777777" w:rsidR="00916C34" w:rsidRDefault="00916C34"/>
    <w:p w14:paraId="1FB15D9B" w14:textId="77777777" w:rsidR="00916C34" w:rsidRDefault="00000000">
      <w:r>
        <w:t xml:space="preserve">        StatusText.Text = $"Param removed: {key}";</w:t>
      </w:r>
    </w:p>
    <w:p w14:paraId="7260D2BB" w14:textId="77777777" w:rsidR="00916C34" w:rsidRDefault="00000000">
      <w:r>
        <w:t xml:space="preserve">    }</w:t>
      </w:r>
    </w:p>
    <w:p w14:paraId="07813E75" w14:textId="77777777" w:rsidR="00916C34" w:rsidRDefault="00916C34"/>
    <w:p w14:paraId="0445BEFD" w14:textId="77777777" w:rsidR="00916C34" w:rsidRDefault="00000000">
      <w:r>
        <w:t xml:space="preserve">    // --------------------------------------------------------------------</w:t>
      </w:r>
    </w:p>
    <w:p w14:paraId="02BC9108" w14:textId="77777777" w:rsidR="00916C34" w:rsidRDefault="00000000">
      <w:r>
        <w:t xml:space="preserve">    // Command list + editor</w:t>
      </w:r>
    </w:p>
    <w:p w14:paraId="17149E53" w14:textId="77777777" w:rsidR="00916C34" w:rsidRDefault="00000000">
      <w:r>
        <w:t xml:space="preserve">    // --------------------------------------------------------------------</w:t>
      </w:r>
    </w:p>
    <w:p w14:paraId="0D0A9566" w14:textId="77777777" w:rsidR="00916C34" w:rsidRDefault="00000000">
      <w:r>
        <w:t xml:space="preserve">    private void RefreshCommandList(MapEventDto? ev)</w:t>
      </w:r>
    </w:p>
    <w:p w14:paraId="6A1219DB" w14:textId="77777777" w:rsidR="00916C34" w:rsidRDefault="00000000">
      <w:r>
        <w:t xml:space="preserve">    {</w:t>
      </w:r>
    </w:p>
    <w:p w14:paraId="5376E26A" w14:textId="77777777" w:rsidR="00916C34" w:rsidRDefault="00000000">
      <w:r>
        <w:t xml:space="preserve">        _updatingCommandUi = true;</w:t>
      </w:r>
    </w:p>
    <w:p w14:paraId="12D8E004" w14:textId="77777777" w:rsidR="00916C34" w:rsidRDefault="00000000">
      <w:r>
        <w:t xml:space="preserve">        try</w:t>
      </w:r>
    </w:p>
    <w:p w14:paraId="2516B553" w14:textId="77777777" w:rsidR="00916C34" w:rsidRDefault="00000000">
      <w:r>
        <w:t xml:space="preserve">        {</w:t>
      </w:r>
    </w:p>
    <w:p w14:paraId="7336E9A5" w14:textId="77777777" w:rsidR="00916C34" w:rsidRDefault="00000000">
      <w:r>
        <w:t xml:space="preserve">            EventCommandList.Items.Clear();</w:t>
      </w:r>
    </w:p>
    <w:p w14:paraId="1CAE5D7F" w14:textId="77777777" w:rsidR="00916C34" w:rsidRDefault="00000000">
      <w:r>
        <w:t xml:space="preserve">            _selectedCommandIndex = -1;</w:t>
      </w:r>
    </w:p>
    <w:p w14:paraId="6845A308" w14:textId="77777777" w:rsidR="00916C34" w:rsidRDefault="00000000">
      <w:r>
        <w:t xml:space="preserve">            EventCommandList.SelectedIndex = -1;</w:t>
      </w:r>
    </w:p>
    <w:p w14:paraId="528C5833" w14:textId="77777777" w:rsidR="00916C34" w:rsidRDefault="00916C34"/>
    <w:p w14:paraId="6D2084C0" w14:textId="77777777" w:rsidR="00916C34" w:rsidRDefault="00000000">
      <w:r>
        <w:t xml:space="preserve">            if (ev is null) return;</w:t>
      </w:r>
    </w:p>
    <w:p w14:paraId="1391ACFE" w14:textId="77777777" w:rsidR="00916C34" w:rsidRDefault="00916C34"/>
    <w:p w14:paraId="56A64DD6" w14:textId="77777777" w:rsidR="00916C34" w:rsidRDefault="00000000">
      <w:r>
        <w:t xml:space="preserve">            var cmds = ev.Commands ?? Array.Empty&lt;EventCommandDto&gt;();</w:t>
      </w:r>
    </w:p>
    <w:p w14:paraId="4504E21C" w14:textId="77777777" w:rsidR="00916C34" w:rsidRDefault="00000000">
      <w:r>
        <w:t xml:space="preserve">            for (int i = 0; i &lt; cmds.Count; i++)</w:t>
      </w:r>
    </w:p>
    <w:p w14:paraId="67631E11" w14:textId="77777777" w:rsidR="00916C34" w:rsidRDefault="00000000">
      <w:r>
        <w:t xml:space="preserve">                EventCommandList.Items.Add(FormatCommandRow(i, cmds[i]));</w:t>
      </w:r>
    </w:p>
    <w:p w14:paraId="60856078" w14:textId="77777777" w:rsidR="00916C34" w:rsidRDefault="00000000">
      <w:r>
        <w:t xml:space="preserve">        }</w:t>
      </w:r>
    </w:p>
    <w:p w14:paraId="77D2C3D1" w14:textId="77777777" w:rsidR="00916C34" w:rsidRDefault="00000000">
      <w:r>
        <w:t xml:space="preserve">        finally</w:t>
      </w:r>
    </w:p>
    <w:p w14:paraId="6BAF1C2A" w14:textId="77777777" w:rsidR="00916C34" w:rsidRDefault="00000000">
      <w:r>
        <w:t xml:space="preserve">        {</w:t>
      </w:r>
    </w:p>
    <w:p w14:paraId="37D85F2F" w14:textId="77777777" w:rsidR="00916C34" w:rsidRDefault="00000000">
      <w:r>
        <w:t xml:space="preserve">            _updatingCommandUi = false;</w:t>
      </w:r>
    </w:p>
    <w:p w14:paraId="02C86585" w14:textId="77777777" w:rsidR="00916C34" w:rsidRDefault="00000000">
      <w:r>
        <w:t xml:space="preserve">        }</w:t>
      </w:r>
    </w:p>
    <w:p w14:paraId="5CEB51D1" w14:textId="77777777" w:rsidR="00916C34" w:rsidRDefault="00000000">
      <w:r>
        <w:t xml:space="preserve">    }</w:t>
      </w:r>
    </w:p>
    <w:p w14:paraId="4AAEA91A" w14:textId="77777777" w:rsidR="00916C34" w:rsidRDefault="00916C34"/>
    <w:p w14:paraId="299A23B0" w14:textId="77777777" w:rsidR="00916C34" w:rsidRDefault="00000000">
      <w:r>
        <w:t xml:space="preserve">    private static string FormatCommandRow(int i, EventCommandDto cmd)</w:t>
      </w:r>
    </w:p>
    <w:p w14:paraId="1957D73B" w14:textId="77777777" w:rsidR="00916C34" w:rsidRDefault="00000000">
      <w:r>
        <w:t xml:space="preserve">    {</w:t>
      </w:r>
    </w:p>
    <w:p w14:paraId="59E8A010" w14:textId="77777777" w:rsidR="00916C34" w:rsidRDefault="00000000">
      <w:r>
        <w:t xml:space="preserve">        var c = (cmd.Command ?? "").Trim();</w:t>
      </w:r>
    </w:p>
    <w:p w14:paraId="4C517767" w14:textId="77777777" w:rsidR="00916C34" w:rsidRDefault="00916C34"/>
    <w:p w14:paraId="6C5E9257" w14:textId="77777777" w:rsidR="00916C34" w:rsidRDefault="00000000">
      <w:r>
        <w:t xml:space="preserve">        if (c == "ShowText")</w:t>
      </w:r>
    </w:p>
    <w:p w14:paraId="03211157" w14:textId="77777777" w:rsidR="00916C34" w:rsidRDefault="00000000">
      <w:r>
        <w:t xml:space="preserve">        </w:t>
      </w:r>
      <w:r>
        <w:rPr>
          <w:lang w:val="fr-FR"/>
        </w:rPr>
        <w:t>{</w:t>
      </w:r>
    </w:p>
    <w:p w14:paraId="26A2E24A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    cmd.Args.TryGetValue("text", out var t);</w:t>
      </w:r>
    </w:p>
    <w:p w14:paraId="51D006C1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    t ??= "";</w:t>
      </w:r>
    </w:p>
    <w:p w14:paraId="349FEABD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    t = t.Replace("\r", " ").Replace("\n", " ");</w:t>
      </w:r>
    </w:p>
    <w:p w14:paraId="75FD1937" w14:textId="77777777" w:rsidR="00916C34" w:rsidRDefault="00000000">
      <w:r>
        <w:rPr>
          <w:lang w:val="fr-FR"/>
        </w:rPr>
        <w:t xml:space="preserve">            </w:t>
      </w:r>
      <w:r>
        <w:t>if (t.Length &gt; 30) t = t[..30] + "...";</w:t>
      </w:r>
    </w:p>
    <w:p w14:paraId="09BD5AE7" w14:textId="77777777" w:rsidR="00916C34" w:rsidRDefault="00000000">
      <w:r>
        <w:t xml:space="preserve">            return $"{i:00}: ShowText \"{t}\"";</w:t>
      </w:r>
    </w:p>
    <w:p w14:paraId="40551693" w14:textId="77777777" w:rsidR="00916C34" w:rsidRDefault="00000000">
      <w:r>
        <w:t xml:space="preserve">        }</w:t>
      </w:r>
    </w:p>
    <w:p w14:paraId="1B4FEA42" w14:textId="77777777" w:rsidR="00916C34" w:rsidRDefault="00916C34"/>
    <w:p w14:paraId="63DAAC2F" w14:textId="77777777" w:rsidR="00916C34" w:rsidRDefault="00000000">
      <w:r>
        <w:t xml:space="preserve">        if (c == "SetFlag")</w:t>
      </w:r>
    </w:p>
    <w:p w14:paraId="570C687B" w14:textId="77777777" w:rsidR="00916C34" w:rsidRDefault="00000000">
      <w:r>
        <w:t xml:space="preserve">        {</w:t>
      </w:r>
    </w:p>
    <w:p w14:paraId="1211159F" w14:textId="77777777" w:rsidR="00916C34" w:rsidRDefault="00000000">
      <w:r>
        <w:t xml:space="preserve">            cmd.Args.TryGetValue("flag", out var f);</w:t>
      </w:r>
    </w:p>
    <w:p w14:paraId="34772D8F" w14:textId="77777777" w:rsidR="00916C34" w:rsidRDefault="00000000">
      <w:r>
        <w:t xml:space="preserve">            cmd.Args.TryGetValue("value", out var v);</w:t>
      </w:r>
    </w:p>
    <w:p w14:paraId="5B1B94A6" w14:textId="77777777" w:rsidR="00916C34" w:rsidRDefault="00000000">
      <w:r>
        <w:t xml:space="preserve">            return $"{i:00}: SetFlag {f}={v}";</w:t>
      </w:r>
    </w:p>
    <w:p w14:paraId="4C228C01" w14:textId="77777777" w:rsidR="00916C34" w:rsidRDefault="00000000">
      <w:r>
        <w:t xml:space="preserve">        }</w:t>
      </w:r>
    </w:p>
    <w:p w14:paraId="6461EB30" w14:textId="77777777" w:rsidR="00916C34" w:rsidRDefault="00916C34"/>
    <w:p w14:paraId="1B886EB3" w14:textId="77777777" w:rsidR="00916C34" w:rsidRDefault="00000000">
      <w:r>
        <w:t xml:space="preserve">        return $"{i:00}: {c}";</w:t>
      </w:r>
    </w:p>
    <w:p w14:paraId="5C0B8FD5" w14:textId="77777777" w:rsidR="00916C34" w:rsidRDefault="00000000">
      <w:r>
        <w:t xml:space="preserve">    }</w:t>
      </w:r>
    </w:p>
    <w:p w14:paraId="4299D12B" w14:textId="77777777" w:rsidR="00916C34" w:rsidRDefault="00916C34"/>
    <w:p w14:paraId="21FA42F4" w14:textId="77777777" w:rsidR="00916C34" w:rsidRDefault="00000000">
      <w:r>
        <w:t xml:space="preserve">    private void OnCommandSelectionChanged(object sender, SelectionChangedEventArgs e)</w:t>
      </w:r>
    </w:p>
    <w:p w14:paraId="18E74670" w14:textId="77777777" w:rsidR="00916C34" w:rsidRDefault="00000000">
      <w:r>
        <w:t xml:space="preserve">    {</w:t>
      </w:r>
    </w:p>
    <w:p w14:paraId="7B85E836" w14:textId="77777777" w:rsidR="00916C34" w:rsidRDefault="00000000">
      <w:r>
        <w:t xml:space="preserve">        if (_updatingCommandUi) return;</w:t>
      </w:r>
    </w:p>
    <w:p w14:paraId="5B2A624A" w14:textId="77777777" w:rsidR="00916C34" w:rsidRDefault="00916C34"/>
    <w:p w14:paraId="0409A8B2" w14:textId="77777777" w:rsidR="00916C34" w:rsidRDefault="00000000">
      <w:r>
        <w:t xml:space="preserve">        var ev = GetSelectedEvent();</w:t>
      </w:r>
    </w:p>
    <w:p w14:paraId="01997927" w14:textId="77777777" w:rsidR="00916C34" w:rsidRDefault="00000000">
      <w:r>
        <w:t xml:space="preserve">        if (ev is null)</w:t>
      </w:r>
    </w:p>
    <w:p w14:paraId="77C98164" w14:textId="77777777" w:rsidR="00916C34" w:rsidRDefault="00000000">
      <w:r>
        <w:t xml:space="preserve">        {</w:t>
      </w:r>
    </w:p>
    <w:p w14:paraId="0875CA53" w14:textId="77777777" w:rsidR="00916C34" w:rsidRDefault="00000000">
      <w:r>
        <w:t xml:space="preserve">            UpdateCommandEditor(null);</w:t>
      </w:r>
    </w:p>
    <w:p w14:paraId="29DF8DDF" w14:textId="77777777" w:rsidR="00916C34" w:rsidRDefault="00000000">
      <w:r>
        <w:t xml:space="preserve">            return;</w:t>
      </w:r>
    </w:p>
    <w:p w14:paraId="005274F0" w14:textId="77777777" w:rsidR="00916C34" w:rsidRDefault="00000000">
      <w:r>
        <w:t xml:space="preserve">        }</w:t>
      </w:r>
    </w:p>
    <w:p w14:paraId="765CD541" w14:textId="77777777" w:rsidR="00916C34" w:rsidRDefault="00916C34"/>
    <w:p w14:paraId="626E160C" w14:textId="77777777" w:rsidR="00916C34" w:rsidRDefault="00000000">
      <w:r>
        <w:t xml:space="preserve">        _selectedCommandIndex = EventCommandList.SelectedIndex;</w:t>
      </w:r>
    </w:p>
    <w:p w14:paraId="3450C71E" w14:textId="77777777" w:rsidR="00916C34" w:rsidRDefault="00000000">
      <w:r>
        <w:t xml:space="preserve">        if (_selectedCommandIndex &lt; 0)</w:t>
      </w:r>
    </w:p>
    <w:p w14:paraId="19F38DF0" w14:textId="77777777" w:rsidR="00916C34" w:rsidRDefault="00000000">
      <w:r>
        <w:t xml:space="preserve">        {</w:t>
      </w:r>
    </w:p>
    <w:p w14:paraId="2F98E0F8" w14:textId="77777777" w:rsidR="00916C34" w:rsidRDefault="00000000">
      <w:r>
        <w:t xml:space="preserve">            UpdateCommandEditor(null);</w:t>
      </w:r>
    </w:p>
    <w:p w14:paraId="16FB4717" w14:textId="77777777" w:rsidR="00916C34" w:rsidRDefault="00000000">
      <w:r>
        <w:t xml:space="preserve">            return;</w:t>
      </w:r>
    </w:p>
    <w:p w14:paraId="40E2EB49" w14:textId="77777777" w:rsidR="00916C34" w:rsidRDefault="00000000">
      <w:r>
        <w:t xml:space="preserve">        }</w:t>
      </w:r>
    </w:p>
    <w:p w14:paraId="5C69369F" w14:textId="77777777" w:rsidR="00916C34" w:rsidRDefault="00916C34"/>
    <w:p w14:paraId="4B614934" w14:textId="77777777" w:rsidR="00916C34" w:rsidRDefault="00000000">
      <w:r>
        <w:t xml:space="preserve">        var cmds = ev.Commands ?? Array.Empty&lt;EventCommandDto&gt;();</w:t>
      </w:r>
    </w:p>
    <w:p w14:paraId="6E4228C1" w14:textId="77777777" w:rsidR="00916C34" w:rsidRDefault="00000000">
      <w:r>
        <w:t xml:space="preserve">        if (_selectedCommandIndex &gt;= cmds.Count)</w:t>
      </w:r>
    </w:p>
    <w:p w14:paraId="7B225E49" w14:textId="77777777" w:rsidR="00916C34" w:rsidRDefault="00000000">
      <w:r>
        <w:t xml:space="preserve">        {</w:t>
      </w:r>
    </w:p>
    <w:p w14:paraId="7087FF31" w14:textId="77777777" w:rsidR="00916C34" w:rsidRDefault="00000000">
      <w:r>
        <w:t xml:space="preserve">            UpdateCommandEditor(null);</w:t>
      </w:r>
    </w:p>
    <w:p w14:paraId="2C55F190" w14:textId="77777777" w:rsidR="00916C34" w:rsidRDefault="00000000">
      <w:r>
        <w:t xml:space="preserve">            return;</w:t>
      </w:r>
    </w:p>
    <w:p w14:paraId="7820F767" w14:textId="77777777" w:rsidR="00916C34" w:rsidRDefault="00000000">
      <w:r>
        <w:t xml:space="preserve">        }</w:t>
      </w:r>
    </w:p>
    <w:p w14:paraId="23C01F4F" w14:textId="77777777" w:rsidR="00916C34" w:rsidRDefault="00916C34"/>
    <w:p w14:paraId="1C7DDAF7" w14:textId="77777777" w:rsidR="00916C34" w:rsidRDefault="00000000">
      <w:r>
        <w:t xml:space="preserve">        UpdateCommandEditor(cmds[_selectedCommandIndex]);</w:t>
      </w:r>
    </w:p>
    <w:p w14:paraId="2345F13A" w14:textId="77777777" w:rsidR="00916C34" w:rsidRDefault="00000000">
      <w:r>
        <w:t xml:space="preserve">    }</w:t>
      </w:r>
    </w:p>
    <w:p w14:paraId="4D43FA16" w14:textId="77777777" w:rsidR="00916C34" w:rsidRDefault="00916C34"/>
    <w:p w14:paraId="43DE0ACA" w14:textId="77777777" w:rsidR="00916C34" w:rsidRDefault="00000000">
      <w:r>
        <w:t xml:space="preserve">    private void UpdateCommandEditor(EventCommandDto? cmd)</w:t>
      </w:r>
    </w:p>
    <w:p w14:paraId="3850B755" w14:textId="77777777" w:rsidR="00916C34" w:rsidRDefault="00000000">
      <w:r>
        <w:t xml:space="preserve">    {</w:t>
      </w:r>
    </w:p>
    <w:p w14:paraId="0B960A74" w14:textId="77777777" w:rsidR="00916C34" w:rsidRDefault="00000000">
      <w:r>
        <w:t xml:space="preserve">        _updatingCommandUi = true;</w:t>
      </w:r>
    </w:p>
    <w:p w14:paraId="161BBE10" w14:textId="77777777" w:rsidR="00916C34" w:rsidRDefault="00000000">
      <w:r>
        <w:t xml:space="preserve">        try</w:t>
      </w:r>
    </w:p>
    <w:p w14:paraId="41572EF3" w14:textId="77777777" w:rsidR="00916C34" w:rsidRDefault="00000000">
      <w:r>
        <w:t xml:space="preserve">        {</w:t>
      </w:r>
    </w:p>
    <w:p w14:paraId="48B0F086" w14:textId="77777777" w:rsidR="00916C34" w:rsidRDefault="00000000">
      <w:r>
        <w:t xml:space="preserve">            if (cmd is null)</w:t>
      </w:r>
    </w:p>
    <w:p w14:paraId="47083320" w14:textId="77777777" w:rsidR="00916C34" w:rsidRDefault="00000000">
      <w:r>
        <w:t xml:space="preserve">            {</w:t>
      </w:r>
    </w:p>
    <w:p w14:paraId="209E226D" w14:textId="77777777" w:rsidR="00916C34" w:rsidRDefault="00000000">
      <w:r>
        <w:t xml:space="preserve">                CommandEditorHeader.Text = "No command selected";</w:t>
      </w:r>
    </w:p>
    <w:p w14:paraId="6D9B743B" w14:textId="77777777" w:rsidR="00916C34" w:rsidRDefault="00000000">
      <w:r>
        <w:t xml:space="preserve">                ShowTextEditorPanel.Visibility = Visibility.Collapsed;</w:t>
      </w:r>
    </w:p>
    <w:p w14:paraId="7FC6E3F4" w14:textId="77777777" w:rsidR="00916C34" w:rsidRDefault="00000000">
      <w:r>
        <w:t xml:space="preserve">                SetFlagEditorPanel.Visibility = Visibility.Collapsed;</w:t>
      </w:r>
    </w:p>
    <w:p w14:paraId="0C2416D5" w14:textId="77777777" w:rsidR="00916C34" w:rsidRDefault="00000000">
      <w:r>
        <w:t xml:space="preserve">                return;</w:t>
      </w:r>
    </w:p>
    <w:p w14:paraId="5F8CA159" w14:textId="77777777" w:rsidR="00916C34" w:rsidRDefault="00000000">
      <w:r>
        <w:t xml:space="preserve">            }</w:t>
      </w:r>
    </w:p>
    <w:p w14:paraId="3116C779" w14:textId="77777777" w:rsidR="00916C34" w:rsidRDefault="00916C34"/>
    <w:p w14:paraId="51EF3543" w14:textId="77777777" w:rsidR="00916C34" w:rsidRDefault="00000000">
      <w:r>
        <w:t xml:space="preserve">            var c = (cmd.Command ?? "").Trim();</w:t>
      </w:r>
    </w:p>
    <w:p w14:paraId="60DB300B" w14:textId="77777777" w:rsidR="00916C34" w:rsidRDefault="00000000">
      <w:r>
        <w:t xml:space="preserve">            CommandEditorHeader.Text = $"Editing: {c}";</w:t>
      </w:r>
    </w:p>
    <w:p w14:paraId="53CEF4A1" w14:textId="77777777" w:rsidR="00916C34" w:rsidRDefault="00916C34"/>
    <w:p w14:paraId="458BAE23" w14:textId="77777777" w:rsidR="00916C34" w:rsidRDefault="00000000">
      <w:r>
        <w:t xml:space="preserve">            if (c == "ShowText")</w:t>
      </w:r>
    </w:p>
    <w:p w14:paraId="1AA452E7" w14:textId="77777777" w:rsidR="00916C34" w:rsidRDefault="00000000">
      <w:r>
        <w:t xml:space="preserve">            {</w:t>
      </w:r>
    </w:p>
    <w:p w14:paraId="2D0D27C2" w14:textId="77777777" w:rsidR="00916C34" w:rsidRDefault="00000000">
      <w:r>
        <w:t xml:space="preserve">                ShowTextEditorPanel.Visibility = Visibility.Visible;</w:t>
      </w:r>
    </w:p>
    <w:p w14:paraId="6CBB0E06" w14:textId="77777777" w:rsidR="00916C34" w:rsidRDefault="00000000">
      <w:r>
        <w:t xml:space="preserve">                SetFlagEditorPanel.Visibility = Visibility.Collapsed;</w:t>
      </w:r>
    </w:p>
    <w:p w14:paraId="5F15E022" w14:textId="77777777" w:rsidR="00916C34" w:rsidRDefault="00916C34"/>
    <w:p w14:paraId="65445E2D" w14:textId="77777777" w:rsidR="00916C34" w:rsidRDefault="00000000">
      <w:r>
        <w:t xml:space="preserve">                cmd.Args.TryGetValue("text", out var t);</w:t>
      </w:r>
    </w:p>
    <w:p w14:paraId="0ADDDEC9" w14:textId="77777777" w:rsidR="00916C34" w:rsidRDefault="00000000">
      <w:r>
        <w:t xml:space="preserve">                CmdTextBox.Text = t ?? "";</w:t>
      </w:r>
    </w:p>
    <w:p w14:paraId="7CB870D9" w14:textId="77777777" w:rsidR="00916C34" w:rsidRDefault="00000000">
      <w:r>
        <w:t xml:space="preserve">                return;</w:t>
      </w:r>
    </w:p>
    <w:p w14:paraId="4ACE3F00" w14:textId="77777777" w:rsidR="00916C34" w:rsidRDefault="00000000">
      <w:r>
        <w:t xml:space="preserve">            }</w:t>
      </w:r>
    </w:p>
    <w:p w14:paraId="6553BABD" w14:textId="77777777" w:rsidR="00916C34" w:rsidRDefault="00916C34"/>
    <w:p w14:paraId="582FD966" w14:textId="77777777" w:rsidR="00916C34" w:rsidRDefault="00000000">
      <w:r>
        <w:t xml:space="preserve">            if (c == "SetFlag")</w:t>
      </w:r>
    </w:p>
    <w:p w14:paraId="3EB3F7BF" w14:textId="77777777" w:rsidR="00916C34" w:rsidRDefault="00000000">
      <w:r>
        <w:t xml:space="preserve">            {</w:t>
      </w:r>
    </w:p>
    <w:p w14:paraId="19341E20" w14:textId="77777777" w:rsidR="00916C34" w:rsidRDefault="00000000">
      <w:r>
        <w:t xml:space="preserve">                ShowTextEditorPanel.Visibility = Visibility.Collapsed;</w:t>
      </w:r>
    </w:p>
    <w:p w14:paraId="7F746CE4" w14:textId="77777777" w:rsidR="00916C34" w:rsidRDefault="00000000">
      <w:r>
        <w:t xml:space="preserve">                SetFlagEditorPanel.Visibility = Visibility.Visible;</w:t>
      </w:r>
    </w:p>
    <w:p w14:paraId="30825AAB" w14:textId="77777777" w:rsidR="00916C34" w:rsidRDefault="00916C34"/>
    <w:p w14:paraId="13DD2512" w14:textId="77777777" w:rsidR="00916C34" w:rsidRDefault="00000000">
      <w:r>
        <w:t xml:space="preserve">                cmd.Args.TryGetValue("flag", out var f);</w:t>
      </w:r>
    </w:p>
    <w:p w14:paraId="25E3D9F0" w14:textId="77777777" w:rsidR="00916C34" w:rsidRDefault="00000000">
      <w:r>
        <w:t xml:space="preserve">                cmd.Args.TryGetValue("value", out var v);</w:t>
      </w:r>
    </w:p>
    <w:p w14:paraId="312CA115" w14:textId="77777777" w:rsidR="00916C34" w:rsidRDefault="00000000">
      <w:r>
        <w:t xml:space="preserve">                CmdFlagNameBox.Text = f ?? "";</w:t>
      </w:r>
    </w:p>
    <w:p w14:paraId="182C74C1" w14:textId="77777777" w:rsidR="00916C34" w:rsidRDefault="00000000">
      <w:r>
        <w:t xml:space="preserve">                CmdFlagValueBox.Text = v ?? "";</w:t>
      </w:r>
    </w:p>
    <w:p w14:paraId="7C87C695" w14:textId="77777777" w:rsidR="00916C34" w:rsidRDefault="00000000">
      <w:r>
        <w:t xml:space="preserve">                return;</w:t>
      </w:r>
    </w:p>
    <w:p w14:paraId="7FDA445A" w14:textId="77777777" w:rsidR="00916C34" w:rsidRDefault="00000000">
      <w:r>
        <w:t xml:space="preserve">            }</w:t>
      </w:r>
    </w:p>
    <w:p w14:paraId="737D2535" w14:textId="77777777" w:rsidR="00916C34" w:rsidRDefault="00916C34"/>
    <w:p w14:paraId="23094D7A" w14:textId="77777777" w:rsidR="00916C34" w:rsidRDefault="00000000">
      <w:r>
        <w:t xml:space="preserve">            ShowTextEditorPanel.Visibility = Visibility.Collapsed;</w:t>
      </w:r>
    </w:p>
    <w:p w14:paraId="36EE1876" w14:textId="77777777" w:rsidR="00916C34" w:rsidRDefault="00000000">
      <w:r>
        <w:t xml:space="preserve">            SetFlagEditorPanel.Visibility = Visibility.Collapsed;</w:t>
      </w:r>
    </w:p>
    <w:p w14:paraId="672D4A38" w14:textId="77777777" w:rsidR="00916C34" w:rsidRDefault="00000000">
      <w:r>
        <w:t xml:space="preserve">        }</w:t>
      </w:r>
    </w:p>
    <w:p w14:paraId="4F854100" w14:textId="77777777" w:rsidR="00916C34" w:rsidRDefault="00000000">
      <w:r>
        <w:t xml:space="preserve">        finally</w:t>
      </w:r>
    </w:p>
    <w:p w14:paraId="461B841A" w14:textId="77777777" w:rsidR="00916C34" w:rsidRDefault="00000000">
      <w:r>
        <w:t xml:space="preserve">        {</w:t>
      </w:r>
    </w:p>
    <w:p w14:paraId="28A7B0E3" w14:textId="77777777" w:rsidR="00916C34" w:rsidRDefault="00000000">
      <w:r>
        <w:t xml:space="preserve">            _updatingCommandUi = false;</w:t>
      </w:r>
    </w:p>
    <w:p w14:paraId="4439CD54" w14:textId="77777777" w:rsidR="00916C34" w:rsidRDefault="00000000">
      <w:r>
        <w:t xml:space="preserve">        }</w:t>
      </w:r>
    </w:p>
    <w:p w14:paraId="7886F9B0" w14:textId="77777777" w:rsidR="00916C34" w:rsidRDefault="00000000">
      <w:r>
        <w:t xml:space="preserve">    }</w:t>
      </w:r>
    </w:p>
    <w:p w14:paraId="6D25BD89" w14:textId="77777777" w:rsidR="00916C34" w:rsidRDefault="00916C34"/>
    <w:p w14:paraId="5BE5207C" w14:textId="77777777" w:rsidR="00916C34" w:rsidRDefault="00000000">
      <w:r>
        <w:t xml:space="preserve">    private void OnAddShowTextClick(object sender, RoutedEventArgs e)</w:t>
      </w:r>
    </w:p>
    <w:p w14:paraId="001C2EA9" w14:textId="77777777" w:rsidR="00916C34" w:rsidRDefault="00000000">
      <w:r>
        <w:t xml:space="preserve">    {</w:t>
      </w:r>
    </w:p>
    <w:p w14:paraId="5436B54D" w14:textId="77777777" w:rsidR="00916C34" w:rsidRDefault="00000000">
      <w:r>
        <w:t xml:space="preserve">        var ev = GetSelectedEvent();</w:t>
      </w:r>
    </w:p>
    <w:p w14:paraId="51D635BF" w14:textId="77777777" w:rsidR="00916C34" w:rsidRDefault="00000000">
      <w:r>
        <w:t xml:space="preserve">        if (ev is null) { StatusText.Text = "Select an event first."; return; }</w:t>
      </w:r>
    </w:p>
    <w:p w14:paraId="21D8C265" w14:textId="77777777" w:rsidR="00916C34" w:rsidRDefault="00916C34"/>
    <w:p w14:paraId="13A666A6" w14:textId="77777777" w:rsidR="00916C34" w:rsidRDefault="00000000">
      <w:r>
        <w:t xml:space="preserve">        var cmd = new EventCommandDto("ShowText", new Dictionary&lt;string, string&gt; { ["text"] = "Hello!" });</w:t>
      </w:r>
    </w:p>
    <w:p w14:paraId="71BCAC7E" w14:textId="77777777" w:rsidR="00916C34" w:rsidRDefault="00000000">
      <w:r>
        <w:t xml:space="preserve">        var updated = AppendCommand(ev, cmd);</w:t>
      </w:r>
    </w:p>
    <w:p w14:paraId="6E3254D5" w14:textId="77777777" w:rsidR="00916C34" w:rsidRDefault="00000000">
      <w:r>
        <w:t xml:space="preserve">        ExecuteCommand(new ReplaceEventCommand(this, ev, updated));</w:t>
      </w:r>
    </w:p>
    <w:p w14:paraId="1BED6159" w14:textId="77777777" w:rsidR="00916C34" w:rsidRDefault="00916C34"/>
    <w:p w14:paraId="7CBC5172" w14:textId="77777777" w:rsidR="00916C34" w:rsidRDefault="00000000">
      <w:r>
        <w:t xml:space="preserve">        RefreshCommandList(updated);</w:t>
      </w:r>
    </w:p>
    <w:p w14:paraId="5F8D7281" w14:textId="77777777" w:rsidR="00916C34" w:rsidRDefault="00916C34"/>
    <w:p w14:paraId="506EB4E0" w14:textId="77777777" w:rsidR="00916C34" w:rsidRDefault="00000000">
      <w:r>
        <w:t xml:space="preserve">        _updatingCommandUi = true;</w:t>
      </w:r>
    </w:p>
    <w:p w14:paraId="421DD270" w14:textId="77777777" w:rsidR="00916C34" w:rsidRDefault="00000000">
      <w:r>
        <w:t xml:space="preserve">        try { EventCommandList.SelectedIndex = (updated.Commands?.Count ?? 1) - 1; }</w:t>
      </w:r>
    </w:p>
    <w:p w14:paraId="0D1EDD18" w14:textId="77777777" w:rsidR="00916C34" w:rsidRDefault="00000000">
      <w:r>
        <w:t xml:space="preserve">        finally { _updatingCommandUi = false; }</w:t>
      </w:r>
    </w:p>
    <w:p w14:paraId="7414A35A" w14:textId="77777777" w:rsidR="00916C34" w:rsidRDefault="00916C34"/>
    <w:p w14:paraId="56CBB864" w14:textId="77777777" w:rsidR="00916C34" w:rsidRDefault="00000000">
      <w:r>
        <w:t xml:space="preserve">        _selectedCommandIndex = EventCommandList.SelectedIndex;</w:t>
      </w:r>
    </w:p>
    <w:p w14:paraId="606DC88A" w14:textId="77777777" w:rsidR="00916C34" w:rsidRDefault="00000000">
      <w:r>
        <w:t xml:space="preserve">        UpdateCommandEditor(updated.Commands![_selectedCommandIndex]);</w:t>
      </w:r>
    </w:p>
    <w:p w14:paraId="6EB34BC5" w14:textId="77777777" w:rsidR="00916C34" w:rsidRDefault="00000000">
      <w:r>
        <w:t xml:space="preserve">        RequestViewportRender();</w:t>
      </w:r>
    </w:p>
    <w:p w14:paraId="6F6EA525" w14:textId="77777777" w:rsidR="00916C34" w:rsidRDefault="00000000">
      <w:r>
        <w:t xml:space="preserve">    }</w:t>
      </w:r>
    </w:p>
    <w:p w14:paraId="02C281E5" w14:textId="77777777" w:rsidR="00916C34" w:rsidRDefault="00916C34"/>
    <w:p w14:paraId="7AFDCEA2" w14:textId="77777777" w:rsidR="00916C34" w:rsidRDefault="00000000">
      <w:r>
        <w:t xml:space="preserve">    private void OnAddSetFlagClick(object sender, RoutedEventArgs e)</w:t>
      </w:r>
    </w:p>
    <w:p w14:paraId="75ED0FA4" w14:textId="77777777" w:rsidR="00916C34" w:rsidRDefault="00000000">
      <w:r>
        <w:t xml:space="preserve">    {</w:t>
      </w:r>
    </w:p>
    <w:p w14:paraId="227E01FD" w14:textId="77777777" w:rsidR="00916C34" w:rsidRDefault="00000000">
      <w:r>
        <w:t xml:space="preserve">        var ev = GetSelectedEvent();</w:t>
      </w:r>
    </w:p>
    <w:p w14:paraId="571F00AE" w14:textId="77777777" w:rsidR="00916C34" w:rsidRDefault="00000000">
      <w:r>
        <w:t xml:space="preserve">        if (ev is null) { StatusText.Text = "Select an event first."; return; }</w:t>
      </w:r>
    </w:p>
    <w:p w14:paraId="5B69EEC6" w14:textId="77777777" w:rsidR="00916C34" w:rsidRDefault="00916C34"/>
    <w:p w14:paraId="09F9FA6C" w14:textId="77777777" w:rsidR="00916C34" w:rsidRDefault="00000000">
      <w:r>
        <w:t xml:space="preserve">        var cmd = new EventCommandDto("SetFlag", new Dictionary&lt;string, string&gt;</w:t>
      </w:r>
    </w:p>
    <w:p w14:paraId="5608C891" w14:textId="77777777" w:rsidR="00916C34" w:rsidRDefault="00000000">
      <w:r>
        <w:t xml:space="preserve">        {</w:t>
      </w:r>
    </w:p>
    <w:p w14:paraId="2A033985" w14:textId="77777777" w:rsidR="00916C34" w:rsidRDefault="00000000">
      <w:r>
        <w:t xml:space="preserve">            ["flag"] = "has_key",</w:t>
      </w:r>
    </w:p>
    <w:p w14:paraId="58C26ACC" w14:textId="77777777" w:rsidR="00916C34" w:rsidRDefault="00000000">
      <w:r>
        <w:t xml:space="preserve">            ["value"] = "true"</w:t>
      </w:r>
    </w:p>
    <w:p w14:paraId="3587F8E4" w14:textId="77777777" w:rsidR="00916C34" w:rsidRDefault="00000000">
      <w:r>
        <w:t xml:space="preserve">        });</w:t>
      </w:r>
    </w:p>
    <w:p w14:paraId="3C640211" w14:textId="77777777" w:rsidR="00916C34" w:rsidRDefault="00916C34"/>
    <w:p w14:paraId="63B02BB4" w14:textId="77777777" w:rsidR="00916C34" w:rsidRDefault="00000000">
      <w:r>
        <w:t xml:space="preserve">        var updated = AppendCommand(ev, cmd);</w:t>
      </w:r>
    </w:p>
    <w:p w14:paraId="788976F2" w14:textId="77777777" w:rsidR="00916C34" w:rsidRDefault="00000000">
      <w:r>
        <w:t xml:space="preserve">        ExecuteCommand(new ReplaceEventCommand(this, ev, updated));</w:t>
      </w:r>
    </w:p>
    <w:p w14:paraId="4CA52AF5" w14:textId="77777777" w:rsidR="00916C34" w:rsidRDefault="00916C34"/>
    <w:p w14:paraId="776DDB62" w14:textId="77777777" w:rsidR="00916C34" w:rsidRDefault="00000000">
      <w:r>
        <w:t xml:space="preserve">        RefreshCommandList(updated);</w:t>
      </w:r>
    </w:p>
    <w:p w14:paraId="4C862B66" w14:textId="77777777" w:rsidR="00916C34" w:rsidRDefault="00916C34"/>
    <w:p w14:paraId="523BB801" w14:textId="77777777" w:rsidR="00916C34" w:rsidRDefault="00000000">
      <w:r>
        <w:t xml:space="preserve">        _updatingCommandUi = true;</w:t>
      </w:r>
    </w:p>
    <w:p w14:paraId="580ED0EF" w14:textId="77777777" w:rsidR="00916C34" w:rsidRDefault="00000000">
      <w:r>
        <w:t xml:space="preserve">        try { EventCommandList.SelectedIndex = (updated.Commands?.Count ?? 1) - 1; }</w:t>
      </w:r>
    </w:p>
    <w:p w14:paraId="4B72411B" w14:textId="77777777" w:rsidR="00916C34" w:rsidRDefault="00000000">
      <w:r>
        <w:t xml:space="preserve">        finally { _updatingCommandUi = false; }</w:t>
      </w:r>
    </w:p>
    <w:p w14:paraId="7938924E" w14:textId="77777777" w:rsidR="00916C34" w:rsidRDefault="00916C34"/>
    <w:p w14:paraId="0A51B0F3" w14:textId="77777777" w:rsidR="00916C34" w:rsidRDefault="00000000">
      <w:r>
        <w:t xml:space="preserve">        _selectedCommandIndex = EventCommandList.SelectedIndex;</w:t>
      </w:r>
    </w:p>
    <w:p w14:paraId="7AFE226E" w14:textId="77777777" w:rsidR="00916C34" w:rsidRDefault="00000000">
      <w:r>
        <w:t xml:space="preserve">        UpdateCommandEditor(updated.Commands![_selectedCommandIndex]);</w:t>
      </w:r>
    </w:p>
    <w:p w14:paraId="027BD318" w14:textId="77777777" w:rsidR="00916C34" w:rsidRDefault="00000000">
      <w:r>
        <w:t xml:space="preserve">        RequestViewportRender();</w:t>
      </w:r>
    </w:p>
    <w:p w14:paraId="635E0061" w14:textId="77777777" w:rsidR="00916C34" w:rsidRDefault="00000000">
      <w:r>
        <w:t xml:space="preserve">    }</w:t>
      </w:r>
    </w:p>
    <w:p w14:paraId="28418014" w14:textId="77777777" w:rsidR="00916C34" w:rsidRDefault="00916C34"/>
    <w:p w14:paraId="73DB4CE3" w14:textId="77777777" w:rsidR="00916C34" w:rsidRDefault="00000000">
      <w:r>
        <w:t xml:space="preserve">    private static MapEventDto AppendCommand(MapEventDto ev, EventCommandDto cmd)</w:t>
      </w:r>
    </w:p>
    <w:p w14:paraId="3F21A790" w14:textId="77777777" w:rsidR="00916C34" w:rsidRDefault="00000000">
      <w:r>
        <w:t xml:space="preserve">    {</w:t>
      </w:r>
    </w:p>
    <w:p w14:paraId="092605F9" w14:textId="77777777" w:rsidR="00916C34" w:rsidRDefault="00000000">
      <w:r>
        <w:t xml:space="preserve">        var list = (ev.Commands ?? Array.Empty&lt;EventCommandDto&gt;()).ToList();</w:t>
      </w:r>
    </w:p>
    <w:p w14:paraId="12BFDFF3" w14:textId="77777777" w:rsidR="00916C34" w:rsidRDefault="00000000">
      <w:r>
        <w:t xml:space="preserve">        list.Add(cmd);</w:t>
      </w:r>
    </w:p>
    <w:p w14:paraId="65FF337C" w14:textId="77777777" w:rsidR="00916C34" w:rsidRDefault="00000000">
      <w:r>
        <w:t xml:space="preserve">        return ev with { Commands = list };</w:t>
      </w:r>
    </w:p>
    <w:p w14:paraId="0A66FD75" w14:textId="77777777" w:rsidR="00916C34" w:rsidRDefault="00000000">
      <w:r>
        <w:t xml:space="preserve">    }</w:t>
      </w:r>
    </w:p>
    <w:p w14:paraId="2C162A14" w14:textId="77777777" w:rsidR="00916C34" w:rsidRDefault="00916C34"/>
    <w:p w14:paraId="6958FA0F" w14:textId="77777777" w:rsidR="00916C34" w:rsidRDefault="00000000">
      <w:r>
        <w:t xml:space="preserve">    private void OnDeleteCommandClick(object sender, RoutedEventArgs e)</w:t>
      </w:r>
    </w:p>
    <w:p w14:paraId="157E0584" w14:textId="77777777" w:rsidR="00916C34" w:rsidRDefault="00000000">
      <w:r>
        <w:t xml:space="preserve">    {</w:t>
      </w:r>
    </w:p>
    <w:p w14:paraId="1EA65A4B" w14:textId="77777777" w:rsidR="00916C34" w:rsidRDefault="00000000">
      <w:r>
        <w:t xml:space="preserve">        var ev = GetSelectedEvent();</w:t>
      </w:r>
    </w:p>
    <w:p w14:paraId="6EE2B1B4" w14:textId="77777777" w:rsidR="00916C34" w:rsidRDefault="00000000">
      <w:r>
        <w:t xml:space="preserve">        if (ev is null) return;</w:t>
      </w:r>
    </w:p>
    <w:p w14:paraId="09C84B04" w14:textId="77777777" w:rsidR="00916C34" w:rsidRDefault="00916C34"/>
    <w:p w14:paraId="63F29F69" w14:textId="77777777" w:rsidR="00916C34" w:rsidRDefault="00000000">
      <w:r>
        <w:t xml:space="preserve">        _selectedCommandIndex = EventCommandList.SelectedIndex;</w:t>
      </w:r>
    </w:p>
    <w:p w14:paraId="6DDA5981" w14:textId="77777777" w:rsidR="00916C34" w:rsidRDefault="00000000">
      <w:r>
        <w:t xml:space="preserve">        if (_selectedCommandIndex &lt; 0) { StatusText.Text = "Select a command to delete."; return; }</w:t>
      </w:r>
    </w:p>
    <w:p w14:paraId="6CA8AC50" w14:textId="77777777" w:rsidR="00916C34" w:rsidRDefault="00916C34"/>
    <w:p w14:paraId="1DE75C0C" w14:textId="77777777" w:rsidR="00916C34" w:rsidRDefault="00000000">
      <w:r>
        <w:t xml:space="preserve">        var list = (ev.Commands ?? Array.Empty&lt;EventCommandDto&gt;()).ToList();</w:t>
      </w:r>
    </w:p>
    <w:p w14:paraId="4FC2E9E3" w14:textId="77777777" w:rsidR="00916C34" w:rsidRDefault="00000000">
      <w:r>
        <w:t xml:space="preserve">        if (_selectedCommandIndex &gt;= list.Count) return;</w:t>
      </w:r>
    </w:p>
    <w:p w14:paraId="039385C8" w14:textId="77777777" w:rsidR="00916C34" w:rsidRDefault="00916C34"/>
    <w:p w14:paraId="4D7FF4BD" w14:textId="77777777" w:rsidR="00916C34" w:rsidRDefault="00000000">
      <w:r>
        <w:t xml:space="preserve">        list.RemoveAt(_selectedCommandIndex);</w:t>
      </w:r>
    </w:p>
    <w:p w14:paraId="40DCE182" w14:textId="77777777" w:rsidR="00916C34" w:rsidRDefault="00916C34"/>
    <w:p w14:paraId="74C412D0" w14:textId="77777777" w:rsidR="00916C34" w:rsidRDefault="00000000">
      <w:r>
        <w:t xml:space="preserve">        var updated = ev with { Commands = list };</w:t>
      </w:r>
    </w:p>
    <w:p w14:paraId="2112A68E" w14:textId="77777777" w:rsidR="00916C34" w:rsidRDefault="00000000">
      <w:r>
        <w:t xml:space="preserve">        ExecuteCommand(new ReplaceEventCommand(this, ev, updated));</w:t>
      </w:r>
    </w:p>
    <w:p w14:paraId="638C6C20" w14:textId="77777777" w:rsidR="00916C34" w:rsidRDefault="00916C34"/>
    <w:p w14:paraId="1D1CFFF6" w14:textId="77777777" w:rsidR="00916C34" w:rsidRDefault="00000000">
      <w:r>
        <w:t xml:space="preserve">        RefreshCommandList(updated);</w:t>
      </w:r>
    </w:p>
    <w:p w14:paraId="7C944F43" w14:textId="77777777" w:rsidR="00916C34" w:rsidRDefault="00000000">
      <w:r>
        <w:t xml:space="preserve">        UpdateCommandEditor(null);</w:t>
      </w:r>
    </w:p>
    <w:p w14:paraId="60B1C7CE" w14:textId="77777777" w:rsidR="00916C34" w:rsidRDefault="00000000">
      <w:r>
        <w:t xml:space="preserve">        _selectedCommandIndex = -1;</w:t>
      </w:r>
    </w:p>
    <w:p w14:paraId="1F4B1D74" w14:textId="77777777" w:rsidR="00916C34" w:rsidRDefault="00000000">
      <w:r>
        <w:t xml:space="preserve">    }</w:t>
      </w:r>
    </w:p>
    <w:p w14:paraId="1FB5A909" w14:textId="77777777" w:rsidR="00916C34" w:rsidRDefault="00916C34"/>
    <w:p w14:paraId="17227319" w14:textId="77777777" w:rsidR="00916C34" w:rsidRDefault="00000000">
      <w:r>
        <w:t xml:space="preserve">    private void OnMoveCommandUpClick(object sender, RoutedEventArgs e) =&gt; MoveCommand(-1);</w:t>
      </w:r>
    </w:p>
    <w:p w14:paraId="1FA63BBC" w14:textId="77777777" w:rsidR="00916C34" w:rsidRDefault="00000000">
      <w:r>
        <w:t xml:space="preserve">    private void OnMoveCommandDownClick(object sender, RoutedEventArgs e) =&gt; MoveCommand(+1);</w:t>
      </w:r>
    </w:p>
    <w:p w14:paraId="474E50DF" w14:textId="77777777" w:rsidR="00916C34" w:rsidRDefault="00916C34"/>
    <w:p w14:paraId="22814FFC" w14:textId="77777777" w:rsidR="00916C34" w:rsidRDefault="00000000">
      <w:r>
        <w:t xml:space="preserve">    private void MoveCommand(int delta)</w:t>
      </w:r>
    </w:p>
    <w:p w14:paraId="55E62946" w14:textId="77777777" w:rsidR="00916C34" w:rsidRDefault="00000000">
      <w:r>
        <w:t xml:space="preserve">    {</w:t>
      </w:r>
    </w:p>
    <w:p w14:paraId="79CA3B24" w14:textId="77777777" w:rsidR="00916C34" w:rsidRDefault="00000000">
      <w:r>
        <w:t xml:space="preserve">        var ev = GetSelectedEvent();</w:t>
      </w:r>
    </w:p>
    <w:p w14:paraId="5E4BD6AD" w14:textId="77777777" w:rsidR="00916C34" w:rsidRDefault="00000000">
      <w:r>
        <w:t xml:space="preserve">        if (ev is null) return;</w:t>
      </w:r>
    </w:p>
    <w:p w14:paraId="1E779BC4" w14:textId="77777777" w:rsidR="00916C34" w:rsidRDefault="00916C34"/>
    <w:p w14:paraId="6D9F7DC6" w14:textId="77777777" w:rsidR="00916C34" w:rsidRDefault="00000000">
      <w:r>
        <w:t xml:space="preserve">        var list = (ev.Commands ?? Array.Empty&lt;EventCommandDto&gt;()).ToList();</w:t>
      </w:r>
    </w:p>
    <w:p w14:paraId="1AA91163" w14:textId="77777777" w:rsidR="00916C34" w:rsidRDefault="00000000">
      <w:r>
        <w:t xml:space="preserve">        _selectedCommandIndex = EventCommandList.SelectedIndex;</w:t>
      </w:r>
    </w:p>
    <w:p w14:paraId="630CD190" w14:textId="77777777" w:rsidR="00916C34" w:rsidRDefault="00000000">
      <w:r>
        <w:t xml:space="preserve">        if (_selectedCommandIndex &lt; 0 || _selectedCommandIndex &gt;= list.Count) return;</w:t>
      </w:r>
    </w:p>
    <w:p w14:paraId="7DD06FE7" w14:textId="77777777" w:rsidR="00916C34" w:rsidRDefault="00916C34"/>
    <w:p w14:paraId="4061F504" w14:textId="77777777" w:rsidR="00916C34" w:rsidRDefault="00000000">
      <w:r>
        <w:t xml:space="preserve">        int j = _selectedCommandIndex + delta;</w:t>
      </w:r>
    </w:p>
    <w:p w14:paraId="09017D4A" w14:textId="77777777" w:rsidR="00916C34" w:rsidRDefault="00000000">
      <w:r>
        <w:t xml:space="preserve">        if (j &lt; 0 || j &gt;= list.Count) return;</w:t>
      </w:r>
    </w:p>
    <w:p w14:paraId="19302367" w14:textId="77777777" w:rsidR="00916C34" w:rsidRDefault="00916C34"/>
    <w:p w14:paraId="66CADDA3" w14:textId="77777777" w:rsidR="00916C34" w:rsidRDefault="00000000">
      <w:r>
        <w:t xml:space="preserve">        (list[_selectedCommandIndex], list[j]) = (list[j], list[_selectedCommandIndex]);</w:t>
      </w:r>
    </w:p>
    <w:p w14:paraId="0FA5B166" w14:textId="77777777" w:rsidR="00916C34" w:rsidRDefault="00916C34"/>
    <w:p w14:paraId="62936135" w14:textId="77777777" w:rsidR="00916C34" w:rsidRDefault="00000000">
      <w:r>
        <w:t xml:space="preserve">        var updated = ev with { Commands = list };</w:t>
      </w:r>
    </w:p>
    <w:p w14:paraId="4B050F36" w14:textId="77777777" w:rsidR="00916C34" w:rsidRDefault="00000000">
      <w:r>
        <w:t xml:space="preserve">        ExecuteCommand(new ReplaceEventCommand(this, ev, updated));</w:t>
      </w:r>
    </w:p>
    <w:p w14:paraId="1C25661B" w14:textId="77777777" w:rsidR="00916C34" w:rsidRDefault="00916C34"/>
    <w:p w14:paraId="61CAEB54" w14:textId="77777777" w:rsidR="00916C34" w:rsidRDefault="00000000">
      <w:r>
        <w:t xml:space="preserve">        RefreshCommandList(updated);</w:t>
      </w:r>
    </w:p>
    <w:p w14:paraId="40B2E755" w14:textId="77777777" w:rsidR="00916C34" w:rsidRDefault="00916C34"/>
    <w:p w14:paraId="2A617E59" w14:textId="77777777" w:rsidR="00916C34" w:rsidRDefault="00000000">
      <w:r>
        <w:t xml:space="preserve">        _updatingCommandUi = true;</w:t>
      </w:r>
    </w:p>
    <w:p w14:paraId="7938E755" w14:textId="77777777" w:rsidR="00916C34" w:rsidRDefault="00000000">
      <w:r>
        <w:t xml:space="preserve">        try { EventCommandList.SelectedIndex = j; }</w:t>
      </w:r>
    </w:p>
    <w:p w14:paraId="170FA144" w14:textId="77777777" w:rsidR="00916C34" w:rsidRDefault="00000000">
      <w:r>
        <w:t xml:space="preserve">        finally { _updatingCommandUi = false; }</w:t>
      </w:r>
    </w:p>
    <w:p w14:paraId="4DAA6B12" w14:textId="77777777" w:rsidR="00916C34" w:rsidRDefault="00916C34"/>
    <w:p w14:paraId="1DDA6250" w14:textId="77777777" w:rsidR="00916C34" w:rsidRDefault="00000000">
      <w:r>
        <w:t xml:space="preserve">        _selectedCommandIndex = j;</w:t>
      </w:r>
    </w:p>
    <w:p w14:paraId="5DFA698F" w14:textId="77777777" w:rsidR="00916C34" w:rsidRDefault="00000000">
      <w:r>
        <w:t xml:space="preserve">        UpdateCommandEditor(updated.Commands![_selectedCommandIndex]);</w:t>
      </w:r>
    </w:p>
    <w:p w14:paraId="6AB06C43" w14:textId="77777777" w:rsidR="00916C34" w:rsidRDefault="00000000">
      <w:r>
        <w:t xml:space="preserve">    }</w:t>
      </w:r>
    </w:p>
    <w:p w14:paraId="0D3633F7" w14:textId="77777777" w:rsidR="00916C34" w:rsidRDefault="00916C34"/>
    <w:p w14:paraId="7374343D" w14:textId="77777777" w:rsidR="00916C34" w:rsidRDefault="00000000">
      <w:r>
        <w:t xml:space="preserve">    private void OnCommandFieldsLostFocus(object sender, RoutedEventArgs e)</w:t>
      </w:r>
    </w:p>
    <w:p w14:paraId="4C04FA20" w14:textId="77777777" w:rsidR="00916C34" w:rsidRDefault="00000000">
      <w:r>
        <w:t xml:space="preserve">    {</w:t>
      </w:r>
    </w:p>
    <w:p w14:paraId="75FC821A" w14:textId="77777777" w:rsidR="00916C34" w:rsidRDefault="00000000">
      <w:r>
        <w:t xml:space="preserve">        if (_updatingCommandUi) return;</w:t>
      </w:r>
    </w:p>
    <w:p w14:paraId="73180F89" w14:textId="77777777" w:rsidR="00916C34" w:rsidRDefault="00916C34"/>
    <w:p w14:paraId="7D18F0C7" w14:textId="77777777" w:rsidR="00916C34" w:rsidRDefault="00000000">
      <w:r>
        <w:t xml:space="preserve">        var ev = GetSelectedEvent();</w:t>
      </w:r>
    </w:p>
    <w:p w14:paraId="40DA05CB" w14:textId="77777777" w:rsidR="00916C34" w:rsidRDefault="00000000">
      <w:r>
        <w:t xml:space="preserve">        if (ev is null) return;</w:t>
      </w:r>
    </w:p>
    <w:p w14:paraId="071D0E32" w14:textId="77777777" w:rsidR="00916C34" w:rsidRDefault="00916C34"/>
    <w:p w14:paraId="00B658A7" w14:textId="77777777" w:rsidR="00916C34" w:rsidRDefault="00000000">
      <w:r>
        <w:t xml:space="preserve">        int idx = EventCommandList.SelectedIndex;</w:t>
      </w:r>
    </w:p>
    <w:p w14:paraId="6E73B2E4" w14:textId="77777777" w:rsidR="00916C34" w:rsidRDefault="00000000">
      <w:r>
        <w:t xml:space="preserve">        if (idx &lt; 0) return;</w:t>
      </w:r>
    </w:p>
    <w:p w14:paraId="67A2C5D2" w14:textId="77777777" w:rsidR="00916C34" w:rsidRDefault="00916C34"/>
    <w:p w14:paraId="6A8BEB5E" w14:textId="77777777" w:rsidR="00916C34" w:rsidRDefault="00000000">
      <w:r>
        <w:t xml:space="preserve">        var list = (ev.Commands ?? Array.Empty&lt;EventCommandDto&gt;()).ToList();</w:t>
      </w:r>
    </w:p>
    <w:p w14:paraId="14D16C70" w14:textId="77777777" w:rsidR="00916C34" w:rsidRDefault="00000000">
      <w:r>
        <w:t xml:space="preserve">        if (list.Count == 0) return;</w:t>
      </w:r>
    </w:p>
    <w:p w14:paraId="4139BEC2" w14:textId="77777777" w:rsidR="00916C34" w:rsidRDefault="00000000">
      <w:r>
        <w:t xml:space="preserve">        if (idx &gt;= list.Count) return;</w:t>
      </w:r>
    </w:p>
    <w:p w14:paraId="5F57E98C" w14:textId="77777777" w:rsidR="00916C34" w:rsidRDefault="00916C34"/>
    <w:p w14:paraId="4AA78E3A" w14:textId="77777777" w:rsidR="00916C34" w:rsidRDefault="00000000">
      <w:r>
        <w:t xml:space="preserve">        var old = list[idx];</w:t>
      </w:r>
    </w:p>
    <w:p w14:paraId="19083644" w14:textId="77777777" w:rsidR="00916C34" w:rsidRDefault="00000000">
      <w:r>
        <w:t xml:space="preserve">        var c = (old.Command ?? "").Trim();</w:t>
      </w:r>
    </w:p>
    <w:p w14:paraId="6B169775" w14:textId="77777777" w:rsidR="00916C34" w:rsidRDefault="00916C34"/>
    <w:p w14:paraId="5CBD4BA7" w14:textId="77777777" w:rsidR="00916C34" w:rsidRDefault="00000000">
      <w:r>
        <w:t xml:space="preserve">        if (c == "ShowText")</w:t>
      </w:r>
    </w:p>
    <w:p w14:paraId="650C3216" w14:textId="77777777" w:rsidR="00916C34" w:rsidRDefault="00000000">
      <w:r>
        <w:t xml:space="preserve">        {</w:t>
      </w:r>
    </w:p>
    <w:p w14:paraId="1FEA6FD4" w14:textId="77777777" w:rsidR="00916C34" w:rsidRDefault="00000000">
      <w:r>
        <w:t xml:space="preserve">            var text = CmdTextBox.Text ?? "";</w:t>
      </w:r>
    </w:p>
    <w:p w14:paraId="7FD0D8D3" w14:textId="77777777" w:rsidR="00916C34" w:rsidRDefault="00000000">
      <w:r>
        <w:t xml:space="preserve">            list[idx] = new EventCommandDto("ShowText",</w:t>
      </w:r>
    </w:p>
    <w:p w14:paraId="0A1B1B6E" w14:textId="77777777" w:rsidR="00916C34" w:rsidRDefault="00000000">
      <w:r>
        <w:t xml:space="preserve">                new Dictionary&lt;string, string&gt; { ["text"] = text });</w:t>
      </w:r>
    </w:p>
    <w:p w14:paraId="4CF7F957" w14:textId="77777777" w:rsidR="00916C34" w:rsidRDefault="00000000">
      <w:r>
        <w:t xml:space="preserve">        }</w:t>
      </w:r>
    </w:p>
    <w:p w14:paraId="60256927" w14:textId="77777777" w:rsidR="00916C34" w:rsidRDefault="00000000">
      <w:r>
        <w:t xml:space="preserve">        else if (c == "SetFlag")</w:t>
      </w:r>
    </w:p>
    <w:p w14:paraId="163FE240" w14:textId="77777777" w:rsidR="00916C34" w:rsidRDefault="00000000">
      <w:r>
        <w:t xml:space="preserve">        {</w:t>
      </w:r>
    </w:p>
    <w:p w14:paraId="2BD76600" w14:textId="77777777" w:rsidR="00916C34" w:rsidRDefault="00000000">
      <w:r>
        <w:t xml:space="preserve">            var flag = (CmdFlagNameBox.Text ?? "").Trim();</w:t>
      </w:r>
    </w:p>
    <w:p w14:paraId="0170E30C" w14:textId="77777777" w:rsidR="00916C34" w:rsidRDefault="00000000">
      <w:r>
        <w:t xml:space="preserve">            var value = CmdFlagValueBox.Text ?? "";</w:t>
      </w:r>
    </w:p>
    <w:p w14:paraId="62C2FD0D" w14:textId="77777777" w:rsidR="00916C34" w:rsidRDefault="00916C34"/>
    <w:p w14:paraId="6D72D6AE" w14:textId="77777777" w:rsidR="00916C34" w:rsidRDefault="00000000">
      <w:r>
        <w:t xml:space="preserve">            if (flag.Length == 0)</w:t>
      </w:r>
    </w:p>
    <w:p w14:paraId="69A2B949" w14:textId="77777777" w:rsidR="00916C34" w:rsidRDefault="00000000">
      <w:r>
        <w:t xml:space="preserve">            {</w:t>
      </w:r>
    </w:p>
    <w:p w14:paraId="22AB0AE6" w14:textId="77777777" w:rsidR="00916C34" w:rsidRDefault="00000000">
      <w:r>
        <w:t xml:space="preserve">                StatusText.Text = "SetFlag: flag cannot be empty.";</w:t>
      </w:r>
    </w:p>
    <w:p w14:paraId="16CDEA2E" w14:textId="77777777" w:rsidR="00916C34" w:rsidRDefault="00000000">
      <w:r>
        <w:t xml:space="preserve">                return;</w:t>
      </w:r>
    </w:p>
    <w:p w14:paraId="749DAB44" w14:textId="77777777" w:rsidR="00916C34" w:rsidRDefault="00000000">
      <w:r>
        <w:t xml:space="preserve">            }</w:t>
      </w:r>
    </w:p>
    <w:p w14:paraId="5FC0579F" w14:textId="77777777" w:rsidR="00916C34" w:rsidRDefault="00916C34"/>
    <w:p w14:paraId="70EE5BC8" w14:textId="77777777" w:rsidR="00916C34" w:rsidRDefault="00000000">
      <w:r>
        <w:t xml:space="preserve">            list[idx] = new EventCommandDto("SetFlag",</w:t>
      </w:r>
    </w:p>
    <w:p w14:paraId="0343EC84" w14:textId="77777777" w:rsidR="00916C34" w:rsidRDefault="00000000">
      <w:r>
        <w:t xml:space="preserve">                new Dictionary&lt;string, string&gt;</w:t>
      </w:r>
    </w:p>
    <w:p w14:paraId="5FD523F2" w14:textId="77777777" w:rsidR="00916C34" w:rsidRDefault="00000000">
      <w:r>
        <w:t xml:space="preserve">                {</w:t>
      </w:r>
    </w:p>
    <w:p w14:paraId="0ED0EA43" w14:textId="77777777" w:rsidR="00916C34" w:rsidRDefault="00000000">
      <w:r>
        <w:t xml:space="preserve">                    ["flag"] = flag,</w:t>
      </w:r>
    </w:p>
    <w:p w14:paraId="7FB7D3AB" w14:textId="77777777" w:rsidR="00916C34" w:rsidRDefault="00000000">
      <w:r>
        <w:t xml:space="preserve">                    ["value"] = value</w:t>
      </w:r>
    </w:p>
    <w:p w14:paraId="4A404453" w14:textId="77777777" w:rsidR="00916C34" w:rsidRDefault="00000000">
      <w:r>
        <w:t xml:space="preserve">                });</w:t>
      </w:r>
    </w:p>
    <w:p w14:paraId="1E8A1213" w14:textId="77777777" w:rsidR="00916C34" w:rsidRDefault="00000000">
      <w:r>
        <w:t xml:space="preserve">        }</w:t>
      </w:r>
    </w:p>
    <w:p w14:paraId="31E4284A" w14:textId="77777777" w:rsidR="00916C34" w:rsidRDefault="00000000">
      <w:r>
        <w:t xml:space="preserve">        else</w:t>
      </w:r>
    </w:p>
    <w:p w14:paraId="18EA5A01" w14:textId="77777777" w:rsidR="00916C34" w:rsidRDefault="00000000">
      <w:r>
        <w:t xml:space="preserve">        {</w:t>
      </w:r>
    </w:p>
    <w:p w14:paraId="718B97E6" w14:textId="77777777" w:rsidR="00916C34" w:rsidRDefault="00000000">
      <w:r>
        <w:t xml:space="preserve">            return;</w:t>
      </w:r>
    </w:p>
    <w:p w14:paraId="134F53F5" w14:textId="77777777" w:rsidR="00916C34" w:rsidRDefault="00000000">
      <w:r>
        <w:t xml:space="preserve">        }</w:t>
      </w:r>
    </w:p>
    <w:p w14:paraId="6554AC27" w14:textId="77777777" w:rsidR="00916C34" w:rsidRDefault="00916C34"/>
    <w:p w14:paraId="7C5D3F50" w14:textId="77777777" w:rsidR="00916C34" w:rsidRDefault="00000000">
      <w:r>
        <w:t xml:space="preserve">        var updatedEv = ev with { Commands = list };</w:t>
      </w:r>
    </w:p>
    <w:p w14:paraId="2052D687" w14:textId="77777777" w:rsidR="00916C34" w:rsidRDefault="00916C34"/>
    <w:p w14:paraId="24FCB344" w14:textId="77777777" w:rsidR="00916C34" w:rsidRDefault="00000000">
      <w:r>
        <w:t xml:space="preserve">        _updatingCommandUi = true;</w:t>
      </w:r>
    </w:p>
    <w:p w14:paraId="0D75F05A" w14:textId="77777777" w:rsidR="00916C34" w:rsidRDefault="00000000">
      <w:r>
        <w:t xml:space="preserve">        try</w:t>
      </w:r>
    </w:p>
    <w:p w14:paraId="00926C77" w14:textId="77777777" w:rsidR="00916C34" w:rsidRDefault="00000000">
      <w:r>
        <w:t xml:space="preserve">        {</w:t>
      </w:r>
    </w:p>
    <w:p w14:paraId="0C57B473" w14:textId="77777777" w:rsidR="00916C34" w:rsidRDefault="00000000">
      <w:r>
        <w:t xml:space="preserve">            ExecuteCommand(new ReplaceEventCommand(this, ev, updatedEv));</w:t>
      </w:r>
    </w:p>
    <w:p w14:paraId="1BB2617E" w14:textId="77777777" w:rsidR="00916C34" w:rsidRDefault="00916C34"/>
    <w:p w14:paraId="2552E937" w14:textId="77777777" w:rsidR="00916C34" w:rsidRDefault="00000000">
      <w:r>
        <w:t xml:space="preserve">            RefreshCommandList(updatedEv);</w:t>
      </w:r>
    </w:p>
    <w:p w14:paraId="78C9BB48" w14:textId="77777777" w:rsidR="00916C34" w:rsidRDefault="00916C34"/>
    <w:p w14:paraId="6E22A89C" w14:textId="77777777" w:rsidR="00916C34" w:rsidRDefault="00000000">
      <w:r>
        <w:t xml:space="preserve">            if (idx &gt;= 0 &amp;&amp; idx &lt; (updatedEv.Commands?.Count ?? 0))</w:t>
      </w:r>
    </w:p>
    <w:p w14:paraId="42AB5D09" w14:textId="77777777" w:rsidR="00916C34" w:rsidRDefault="00000000">
      <w:r>
        <w:t xml:space="preserve">            {</w:t>
      </w:r>
    </w:p>
    <w:p w14:paraId="431CFF8E" w14:textId="77777777" w:rsidR="00916C34" w:rsidRDefault="00000000">
      <w:r>
        <w:t xml:space="preserve">                EventCommandList.SelectedIndex = idx;</w:t>
      </w:r>
    </w:p>
    <w:p w14:paraId="4A84C9E5" w14:textId="77777777" w:rsidR="00916C34" w:rsidRDefault="00000000">
      <w:r>
        <w:t xml:space="preserve">                UpdateCommandEditor(updatedEv.Commands![idx]);</w:t>
      </w:r>
    </w:p>
    <w:p w14:paraId="634231D4" w14:textId="77777777" w:rsidR="00916C34" w:rsidRDefault="00000000">
      <w:r>
        <w:t xml:space="preserve">            }</w:t>
      </w:r>
    </w:p>
    <w:p w14:paraId="7D7E7179" w14:textId="77777777" w:rsidR="00916C34" w:rsidRDefault="00000000">
      <w:r>
        <w:t xml:space="preserve">            else</w:t>
      </w:r>
    </w:p>
    <w:p w14:paraId="76D41887" w14:textId="77777777" w:rsidR="00916C34" w:rsidRDefault="00000000">
      <w:r>
        <w:t xml:space="preserve">            {</w:t>
      </w:r>
    </w:p>
    <w:p w14:paraId="41BDF0B3" w14:textId="77777777" w:rsidR="00916C34" w:rsidRDefault="00000000">
      <w:r>
        <w:t xml:space="preserve">                EventCommandList.SelectedIndex = -1;</w:t>
      </w:r>
    </w:p>
    <w:p w14:paraId="2EC7CE08" w14:textId="77777777" w:rsidR="00916C34" w:rsidRDefault="00000000">
      <w:r>
        <w:t xml:space="preserve">                UpdateCommandEditor(null);</w:t>
      </w:r>
    </w:p>
    <w:p w14:paraId="4237DBED" w14:textId="77777777" w:rsidR="00916C34" w:rsidRDefault="00000000">
      <w:r>
        <w:t xml:space="preserve">            }</w:t>
      </w:r>
    </w:p>
    <w:p w14:paraId="73FCF6D3" w14:textId="77777777" w:rsidR="00916C34" w:rsidRDefault="00000000">
      <w:r>
        <w:t xml:space="preserve">        }</w:t>
      </w:r>
    </w:p>
    <w:p w14:paraId="4A95F3CA" w14:textId="77777777" w:rsidR="00916C34" w:rsidRDefault="00000000">
      <w:r>
        <w:t xml:space="preserve">        finally</w:t>
      </w:r>
    </w:p>
    <w:p w14:paraId="75B65F07" w14:textId="77777777" w:rsidR="00916C34" w:rsidRDefault="00000000">
      <w:r>
        <w:t xml:space="preserve">        {</w:t>
      </w:r>
    </w:p>
    <w:p w14:paraId="706876CB" w14:textId="77777777" w:rsidR="00916C34" w:rsidRDefault="00000000">
      <w:r>
        <w:t xml:space="preserve">            _updatingCommandUi = false;</w:t>
      </w:r>
    </w:p>
    <w:p w14:paraId="72A22F45" w14:textId="77777777" w:rsidR="00916C34" w:rsidRDefault="00000000">
      <w:r>
        <w:t xml:space="preserve">        }</w:t>
      </w:r>
    </w:p>
    <w:p w14:paraId="52FC6F10" w14:textId="77777777" w:rsidR="00916C34" w:rsidRDefault="00916C34"/>
    <w:p w14:paraId="393DA289" w14:textId="77777777" w:rsidR="00916C34" w:rsidRDefault="00000000">
      <w:r>
        <w:t xml:space="preserve">        RequestViewportRender();</w:t>
      </w:r>
    </w:p>
    <w:p w14:paraId="0C9146ED" w14:textId="77777777" w:rsidR="00916C34" w:rsidRDefault="00000000">
      <w:r>
        <w:t xml:space="preserve">    }</w:t>
      </w:r>
    </w:p>
    <w:p w14:paraId="3C5AADD1" w14:textId="77777777" w:rsidR="00916C34" w:rsidRDefault="00916C34"/>
    <w:p w14:paraId="7DCAFBD8" w14:textId="77777777" w:rsidR="00916C34" w:rsidRDefault="00000000">
      <w:r>
        <w:t xml:space="preserve">    // --------------------------------------------------------------------</w:t>
      </w:r>
    </w:p>
    <w:p w14:paraId="6F2C9443" w14:textId="77777777" w:rsidR="00916C34" w:rsidRDefault="00000000">
      <w:r>
        <w:t xml:space="preserve">    // Undo/redo + persistence</w:t>
      </w:r>
    </w:p>
    <w:p w14:paraId="1C40C5DA" w14:textId="77777777" w:rsidR="00916C34" w:rsidRDefault="00000000">
      <w:r>
        <w:t xml:space="preserve">    // --------------------------------------------------------------------</w:t>
      </w:r>
    </w:p>
    <w:p w14:paraId="7BF30B3E" w14:textId="77777777" w:rsidR="00916C34" w:rsidRDefault="00000000">
      <w:r>
        <w:t xml:space="preserve">    private void ExecuteCommand(IEditCommand cmd)</w:t>
      </w:r>
    </w:p>
    <w:p w14:paraId="36033B91" w14:textId="77777777" w:rsidR="00916C34" w:rsidRDefault="00000000">
      <w:r>
        <w:t xml:space="preserve">    {</w:t>
      </w:r>
    </w:p>
    <w:p w14:paraId="3510EED6" w14:textId="77777777" w:rsidR="00916C34" w:rsidRDefault="00000000">
      <w:r>
        <w:t xml:space="preserve">        cmd.Execute();</w:t>
      </w:r>
    </w:p>
    <w:p w14:paraId="65A75451" w14:textId="77777777" w:rsidR="00916C34" w:rsidRDefault="00000000">
      <w:r>
        <w:t xml:space="preserve">        _undo.Push(cmd);</w:t>
      </w:r>
    </w:p>
    <w:p w14:paraId="5F5A99B1" w14:textId="77777777" w:rsidR="00916C34" w:rsidRDefault="00000000">
      <w:r>
        <w:t xml:space="preserve">        _redo.Clear();</w:t>
      </w:r>
    </w:p>
    <w:p w14:paraId="31C6F537" w14:textId="77777777" w:rsidR="00916C34" w:rsidRDefault="00916C34"/>
    <w:p w14:paraId="38BA179F" w14:textId="77777777" w:rsidR="00916C34" w:rsidRDefault="00000000">
      <w:r>
        <w:t xml:space="preserve">        PersistMap();</w:t>
      </w:r>
    </w:p>
    <w:p w14:paraId="56290407" w14:textId="77777777" w:rsidR="00916C34" w:rsidRDefault="00000000">
      <w:r>
        <w:t xml:space="preserve">        RequestViewportRender();</w:t>
      </w:r>
    </w:p>
    <w:p w14:paraId="7E8C7581" w14:textId="77777777" w:rsidR="00916C34" w:rsidRDefault="00000000">
      <w:r>
        <w:t xml:space="preserve">    }</w:t>
      </w:r>
    </w:p>
    <w:p w14:paraId="6D84C474" w14:textId="77777777" w:rsidR="00916C34" w:rsidRDefault="00916C34"/>
    <w:p w14:paraId="19719A3E" w14:textId="77777777" w:rsidR="00916C34" w:rsidRDefault="00000000">
      <w:r>
        <w:t xml:space="preserve">    private void Undo()</w:t>
      </w:r>
    </w:p>
    <w:p w14:paraId="3636F8FE" w14:textId="77777777" w:rsidR="00916C34" w:rsidRDefault="00000000">
      <w:r>
        <w:t xml:space="preserve">    {</w:t>
      </w:r>
    </w:p>
    <w:p w14:paraId="75FAF226" w14:textId="77777777" w:rsidR="00916C34" w:rsidRDefault="00000000">
      <w:r>
        <w:t xml:space="preserve">        if (_undo.Count == 0) return;</w:t>
      </w:r>
    </w:p>
    <w:p w14:paraId="37289FC1" w14:textId="77777777" w:rsidR="00916C34" w:rsidRDefault="00000000">
      <w:r>
        <w:t xml:space="preserve">        var cmd = _undo.Pop();</w:t>
      </w:r>
    </w:p>
    <w:p w14:paraId="2C858402" w14:textId="77777777" w:rsidR="00916C34" w:rsidRDefault="00000000">
      <w:r>
        <w:t xml:space="preserve">        cmd.Undo();</w:t>
      </w:r>
    </w:p>
    <w:p w14:paraId="192612DA" w14:textId="77777777" w:rsidR="00916C34" w:rsidRDefault="00000000">
      <w:r>
        <w:t xml:space="preserve">        _redo.Push(cmd);</w:t>
      </w:r>
    </w:p>
    <w:p w14:paraId="64ADEBAB" w14:textId="77777777" w:rsidR="00916C34" w:rsidRDefault="00916C34"/>
    <w:p w14:paraId="7F36DAFB" w14:textId="77777777" w:rsidR="00916C34" w:rsidRDefault="00000000">
      <w:r>
        <w:t xml:space="preserve">        PersistMap();</w:t>
      </w:r>
    </w:p>
    <w:p w14:paraId="767BC38B" w14:textId="77777777" w:rsidR="00916C34" w:rsidRDefault="00000000">
      <w:r>
        <w:t xml:space="preserve">        RequestViewportRender();</w:t>
      </w:r>
    </w:p>
    <w:p w14:paraId="0509AF26" w14:textId="77777777" w:rsidR="00916C34" w:rsidRDefault="00000000">
      <w:r>
        <w:t xml:space="preserve">    }</w:t>
      </w:r>
    </w:p>
    <w:p w14:paraId="5F90FDD3" w14:textId="77777777" w:rsidR="00916C34" w:rsidRDefault="00916C34"/>
    <w:p w14:paraId="58666A42" w14:textId="77777777" w:rsidR="00916C34" w:rsidRDefault="00000000">
      <w:r>
        <w:t xml:space="preserve">    private void Redo()</w:t>
      </w:r>
    </w:p>
    <w:p w14:paraId="6C074150" w14:textId="77777777" w:rsidR="00916C34" w:rsidRDefault="00000000">
      <w:r>
        <w:t xml:space="preserve">    {</w:t>
      </w:r>
    </w:p>
    <w:p w14:paraId="6D618402" w14:textId="77777777" w:rsidR="00916C34" w:rsidRDefault="00000000">
      <w:r>
        <w:t xml:space="preserve">        if (_redo.Count == 0) return;</w:t>
      </w:r>
    </w:p>
    <w:p w14:paraId="51123AEF" w14:textId="77777777" w:rsidR="00916C34" w:rsidRDefault="00000000">
      <w:r>
        <w:t xml:space="preserve">        var cmd = _redo.Pop();</w:t>
      </w:r>
    </w:p>
    <w:p w14:paraId="436BC68E" w14:textId="77777777" w:rsidR="00916C34" w:rsidRDefault="00000000">
      <w:r>
        <w:t xml:space="preserve">        cmd.Execute();</w:t>
      </w:r>
    </w:p>
    <w:p w14:paraId="18AD065D" w14:textId="77777777" w:rsidR="00916C34" w:rsidRDefault="00000000">
      <w:r>
        <w:t xml:space="preserve">        _undo.Push(cmd);</w:t>
      </w:r>
    </w:p>
    <w:p w14:paraId="40D9C9EB" w14:textId="77777777" w:rsidR="00916C34" w:rsidRDefault="00916C34"/>
    <w:p w14:paraId="7E2415AF" w14:textId="77777777" w:rsidR="00916C34" w:rsidRDefault="00000000">
      <w:r>
        <w:t xml:space="preserve">        PersistMap();</w:t>
      </w:r>
    </w:p>
    <w:p w14:paraId="4960C832" w14:textId="77777777" w:rsidR="00916C34" w:rsidRDefault="00000000">
      <w:r>
        <w:t xml:space="preserve">        RequestViewportRender();</w:t>
      </w:r>
    </w:p>
    <w:p w14:paraId="20ECF61D" w14:textId="77777777" w:rsidR="00916C34" w:rsidRDefault="00000000">
      <w:r>
        <w:t xml:space="preserve">    }</w:t>
      </w:r>
    </w:p>
    <w:p w14:paraId="3DAA891B" w14:textId="77777777" w:rsidR="00916C34" w:rsidRDefault="00916C34"/>
    <w:p w14:paraId="525AB117" w14:textId="77777777" w:rsidR="00916C34" w:rsidRDefault="00000000">
      <w:r>
        <w:t xml:space="preserve">    private void PersistMap()</w:t>
      </w:r>
    </w:p>
    <w:p w14:paraId="7C48A8DA" w14:textId="77777777" w:rsidR="00916C34" w:rsidRDefault="00000000">
      <w:r>
        <w:t xml:space="preserve">    {</w:t>
      </w:r>
    </w:p>
    <w:p w14:paraId="0A82A9CF" w14:textId="77777777" w:rsidR="00916C34" w:rsidRDefault="00000000">
      <w:r>
        <w:t xml:space="preserve">        if (_currentMap is null || string.IsNullOrWhiteSpace(_currentMapPath))</w:t>
      </w:r>
    </w:p>
    <w:p w14:paraId="51B9325B" w14:textId="77777777" w:rsidR="00916C34" w:rsidRDefault="00000000">
      <w:r>
        <w:t xml:space="preserve">            return;</w:t>
      </w:r>
    </w:p>
    <w:p w14:paraId="48CDA3D3" w14:textId="77777777" w:rsidR="00916C34" w:rsidRDefault="00916C34"/>
    <w:p w14:paraId="1412BC88" w14:textId="77777777" w:rsidR="00916C34" w:rsidRDefault="00000000">
      <w:r>
        <w:t xml:space="preserve">        if (!IsSampleMapLoaded() &amp;&amp; !_manualSavePerformed)</w:t>
      </w:r>
    </w:p>
    <w:p w14:paraId="2DD76FF2" w14:textId="77777777" w:rsidR="00916C34" w:rsidRDefault="00000000">
      <w:r>
        <w:t xml:space="preserve">        {</w:t>
      </w:r>
    </w:p>
    <w:p w14:paraId="3CEE55C8" w14:textId="77777777" w:rsidR="00916C34" w:rsidRDefault="00000000">
      <w:r>
        <w:t xml:space="preserve">            StatusText.Text = $"Not saved yet — press Save to enable autosave.  (Undo:{_undo.Count} Redo:{_redo.Count})";</w:t>
      </w:r>
    </w:p>
    <w:p w14:paraId="1E5D9C58" w14:textId="77777777" w:rsidR="00916C34" w:rsidRDefault="00000000">
      <w:r>
        <w:t xml:space="preserve">            return;</w:t>
      </w:r>
    </w:p>
    <w:p w14:paraId="0843A8C6" w14:textId="77777777" w:rsidR="00916C34" w:rsidRDefault="00000000">
      <w:r>
        <w:t xml:space="preserve">        }</w:t>
      </w:r>
    </w:p>
    <w:p w14:paraId="26AE6E60" w14:textId="77777777" w:rsidR="00916C34" w:rsidRDefault="00916C34"/>
    <w:p w14:paraId="0CCD266E" w14:textId="77777777" w:rsidR="00916C34" w:rsidRDefault="00000000">
      <w:r>
        <w:t xml:space="preserve">        MapSerializer.SaveToFile(_currentMapPath, _currentMap);</w:t>
      </w:r>
    </w:p>
    <w:p w14:paraId="3547FD5D" w14:textId="77777777" w:rsidR="00916C34" w:rsidRDefault="00000000">
      <w:r>
        <w:t xml:space="preserve">        StatusText.Text = $"Saved: {_currentMapPath}  (Undo:{_undo.Count} Redo:{_redo.Count})";</w:t>
      </w:r>
    </w:p>
    <w:p w14:paraId="25CFA37E" w14:textId="77777777" w:rsidR="00916C34" w:rsidRDefault="00000000">
      <w:r>
        <w:t xml:space="preserve">    }</w:t>
      </w:r>
    </w:p>
    <w:p w14:paraId="29BFCFEC" w14:textId="77777777" w:rsidR="00916C34" w:rsidRDefault="00916C34"/>
    <w:p w14:paraId="3E985E96" w14:textId="77777777" w:rsidR="00916C34" w:rsidRDefault="00000000">
      <w:r>
        <w:t xml:space="preserve">    // --------------------------------------------------------------------</w:t>
      </w:r>
    </w:p>
    <w:p w14:paraId="76716FC3" w14:textId="77777777" w:rsidR="00916C34" w:rsidRDefault="00000000">
      <w:r>
        <w:t xml:space="preserve">    // Undo/redo command implementations</w:t>
      </w:r>
    </w:p>
    <w:p w14:paraId="78D992C8" w14:textId="77777777" w:rsidR="00916C34" w:rsidRDefault="00000000">
      <w:r>
        <w:t xml:space="preserve">    // --------------------------------------------------------------------</w:t>
      </w:r>
    </w:p>
    <w:p w14:paraId="4DE1081A" w14:textId="77777777" w:rsidR="00916C34" w:rsidRDefault="00000000">
      <w:r>
        <w:t xml:space="preserve">    private sealed class PaintIntCellCommand : IEditCommand</w:t>
      </w:r>
    </w:p>
    <w:p w14:paraId="4D00BA9E" w14:textId="77777777" w:rsidR="00916C34" w:rsidRDefault="00000000">
      <w:r>
        <w:t xml:space="preserve">    {</w:t>
      </w:r>
    </w:p>
    <w:p w14:paraId="30040BD4" w14:textId="77777777" w:rsidR="00916C34" w:rsidRDefault="00000000">
      <w:r>
        <w:t xml:space="preserve">        private readonly MainWindow _w;</w:t>
      </w:r>
    </w:p>
    <w:p w14:paraId="264681FC" w14:textId="77777777" w:rsidR="00916C34" w:rsidRDefault="00000000">
      <w:r>
        <w:t xml:space="preserve">        private readonly LayerKind _kind;</w:t>
      </w:r>
    </w:p>
    <w:p w14:paraId="79F55C56" w14:textId="77777777" w:rsidR="00916C34" w:rsidRDefault="00000000">
      <w:r>
        <w:t xml:space="preserve">        private readonly int _idx;</w:t>
      </w:r>
    </w:p>
    <w:p w14:paraId="54E44D7F" w14:textId="77777777" w:rsidR="00916C34" w:rsidRDefault="00000000">
      <w:r>
        <w:t xml:space="preserve">        private readonly int _oldValue;</w:t>
      </w:r>
    </w:p>
    <w:p w14:paraId="557DDD86" w14:textId="77777777" w:rsidR="00916C34" w:rsidRDefault="00000000">
      <w:r>
        <w:t xml:space="preserve">        private readonly int _newValue;</w:t>
      </w:r>
    </w:p>
    <w:p w14:paraId="58A83618" w14:textId="77777777" w:rsidR="00916C34" w:rsidRDefault="00916C34"/>
    <w:p w14:paraId="48301D72" w14:textId="77777777" w:rsidR="00916C34" w:rsidRDefault="00000000">
      <w:r>
        <w:t xml:space="preserve">        public PaintIntCellCommand(MainWindow w, LayerKind kind, int idx, int oldValue, int newValue)</w:t>
      </w:r>
    </w:p>
    <w:p w14:paraId="78E67960" w14:textId="77777777" w:rsidR="00916C34" w:rsidRDefault="00000000">
      <w:r>
        <w:t xml:space="preserve">        {</w:t>
      </w:r>
    </w:p>
    <w:p w14:paraId="3CCB4559" w14:textId="77777777" w:rsidR="00916C34" w:rsidRDefault="00000000">
      <w:r>
        <w:t xml:space="preserve">            _w = w; _kind = kind; _idx = idx; _oldValue = oldValue; _newValue = newValue;</w:t>
      </w:r>
    </w:p>
    <w:p w14:paraId="5D302958" w14:textId="77777777" w:rsidR="00916C34" w:rsidRDefault="00000000">
      <w:r>
        <w:t xml:space="preserve">        }</w:t>
      </w:r>
    </w:p>
    <w:p w14:paraId="1BAEEFC9" w14:textId="77777777" w:rsidR="00916C34" w:rsidRDefault="00916C34"/>
    <w:p w14:paraId="2131AB31" w14:textId="77777777" w:rsidR="00916C34" w:rsidRDefault="00000000">
      <w:r>
        <w:t xml:space="preserve">        public void Execute() =&gt; _w.SetLayerCell(_kind, _idx, _newValue);</w:t>
      </w:r>
    </w:p>
    <w:p w14:paraId="098140FC" w14:textId="77777777" w:rsidR="00916C34" w:rsidRDefault="00000000">
      <w:r>
        <w:t xml:space="preserve">        public void Undo() =&gt; _w.SetLayerCell(_kind, _idx, _oldValue);</w:t>
      </w:r>
    </w:p>
    <w:p w14:paraId="3EA6B048" w14:textId="77777777" w:rsidR="00916C34" w:rsidRDefault="00000000">
      <w:r>
        <w:t xml:space="preserve">    }</w:t>
      </w:r>
    </w:p>
    <w:p w14:paraId="1BC57E7E" w14:textId="77777777" w:rsidR="00916C34" w:rsidRDefault="00916C34"/>
    <w:p w14:paraId="0292746E" w14:textId="77777777" w:rsidR="00916C34" w:rsidRDefault="00000000">
      <w:r>
        <w:t xml:space="preserve">    private sealed class AddEventCommand : IEditCommand</w:t>
      </w:r>
    </w:p>
    <w:p w14:paraId="47894C78" w14:textId="77777777" w:rsidR="00916C34" w:rsidRDefault="00000000">
      <w:r>
        <w:t xml:space="preserve">    {</w:t>
      </w:r>
    </w:p>
    <w:p w14:paraId="79476D63" w14:textId="77777777" w:rsidR="00916C34" w:rsidRDefault="00000000">
      <w:r>
        <w:t xml:space="preserve">        private readonly MainWindow _w;</w:t>
      </w:r>
    </w:p>
    <w:p w14:paraId="443C5EFC" w14:textId="77777777" w:rsidR="00916C34" w:rsidRDefault="00000000">
      <w:r>
        <w:t xml:space="preserve">        private readonly MapEventDto _ev;</w:t>
      </w:r>
    </w:p>
    <w:p w14:paraId="5B14B24D" w14:textId="77777777" w:rsidR="00916C34" w:rsidRDefault="00000000">
      <w:r>
        <w:t xml:space="preserve">        public AddEventCommand(MainWindow w, MapEventDto ev) { _w = w; _ev = ev; }</w:t>
      </w:r>
    </w:p>
    <w:p w14:paraId="44091C20" w14:textId="77777777" w:rsidR="00916C34" w:rsidRDefault="00000000">
      <w:r>
        <w:t xml:space="preserve">        public void Execute() =&gt; _w.AddEvent(_ev);</w:t>
      </w:r>
    </w:p>
    <w:p w14:paraId="2C88BD89" w14:textId="77777777" w:rsidR="00916C34" w:rsidRDefault="00000000">
      <w:r>
        <w:t xml:space="preserve">        public void Undo() =&gt; _w.DeleteEvent(_ev);</w:t>
      </w:r>
    </w:p>
    <w:p w14:paraId="14DBF64E" w14:textId="77777777" w:rsidR="00916C34" w:rsidRDefault="00000000">
      <w:r>
        <w:t xml:space="preserve">    }</w:t>
      </w:r>
    </w:p>
    <w:p w14:paraId="5584D764" w14:textId="77777777" w:rsidR="00916C34" w:rsidRDefault="00916C34"/>
    <w:p w14:paraId="6447F4FD" w14:textId="77777777" w:rsidR="00916C34" w:rsidRDefault="00000000">
      <w:r>
        <w:t xml:space="preserve">    private sealed class DeleteEventCommand : IEditCommand</w:t>
      </w:r>
    </w:p>
    <w:p w14:paraId="378E69B3" w14:textId="77777777" w:rsidR="00916C34" w:rsidRDefault="00000000">
      <w:r>
        <w:t xml:space="preserve">    {</w:t>
      </w:r>
    </w:p>
    <w:p w14:paraId="6D79BF0F" w14:textId="77777777" w:rsidR="00916C34" w:rsidRDefault="00000000">
      <w:r>
        <w:t xml:space="preserve">        private readonly MainWindow _w;</w:t>
      </w:r>
    </w:p>
    <w:p w14:paraId="72A383C7" w14:textId="77777777" w:rsidR="00916C34" w:rsidRDefault="00000000">
      <w:r>
        <w:t xml:space="preserve">        private readonly MapEventDto _ev;</w:t>
      </w:r>
    </w:p>
    <w:p w14:paraId="060367B3" w14:textId="77777777" w:rsidR="00916C34" w:rsidRDefault="00000000">
      <w:r>
        <w:t xml:space="preserve">        public DeleteEventCommand(MainWindow w, MapEventDto ev) { _w = w; _ev = ev; }</w:t>
      </w:r>
    </w:p>
    <w:p w14:paraId="4BAE01FD" w14:textId="77777777" w:rsidR="00916C34" w:rsidRDefault="00000000">
      <w:r>
        <w:t xml:space="preserve">        public void Execute() =&gt; _w.DeleteEvent(_ev);</w:t>
      </w:r>
    </w:p>
    <w:p w14:paraId="6D8F1715" w14:textId="77777777" w:rsidR="00916C34" w:rsidRDefault="00000000">
      <w:r>
        <w:t xml:space="preserve">        public void Undo() =&gt; _w.AddEvent(_ev);</w:t>
      </w:r>
    </w:p>
    <w:p w14:paraId="2575681B" w14:textId="77777777" w:rsidR="00916C34" w:rsidRDefault="00000000">
      <w:r>
        <w:t xml:space="preserve">    }</w:t>
      </w:r>
    </w:p>
    <w:p w14:paraId="2427A7CE" w14:textId="77777777" w:rsidR="00916C34" w:rsidRDefault="00916C34"/>
    <w:p w14:paraId="205D5511" w14:textId="77777777" w:rsidR="00916C34" w:rsidRDefault="00000000">
      <w:r>
        <w:t xml:space="preserve">    private sealed class ReplaceEventCommand : IEditCommand</w:t>
      </w:r>
    </w:p>
    <w:p w14:paraId="37952EBD" w14:textId="77777777" w:rsidR="00916C34" w:rsidRDefault="00000000">
      <w:r>
        <w:t xml:space="preserve">    {</w:t>
      </w:r>
    </w:p>
    <w:p w14:paraId="712EE006" w14:textId="77777777" w:rsidR="00916C34" w:rsidRDefault="00000000">
      <w:r>
        <w:t xml:space="preserve">        private readonly MainWindow _w;</w:t>
      </w:r>
    </w:p>
    <w:p w14:paraId="2E553E71" w14:textId="77777777" w:rsidR="00916C34" w:rsidRDefault="00000000">
      <w:r>
        <w:t xml:space="preserve">        private readonly MapEventDto _oldEv;</w:t>
      </w:r>
    </w:p>
    <w:p w14:paraId="17493D0F" w14:textId="77777777" w:rsidR="00916C34" w:rsidRDefault="00000000">
      <w:r>
        <w:t xml:space="preserve">        private readonly MapEventDto _newEv;</w:t>
      </w:r>
    </w:p>
    <w:p w14:paraId="6FB83147" w14:textId="77777777" w:rsidR="00916C34" w:rsidRDefault="00000000">
      <w:r>
        <w:t xml:space="preserve">        public ReplaceEventCommand(MainWindow w, MapEventDto oldEv, MapEventDto newEv) { _w = w; _oldEv = oldEv; _newEv = newEv; }</w:t>
      </w:r>
    </w:p>
    <w:p w14:paraId="08475FEA" w14:textId="77777777" w:rsidR="00916C34" w:rsidRDefault="00000000">
      <w:r>
        <w:t xml:space="preserve">        public void Execute() =&gt; _w.ReplaceEvent(_oldEv, _newEv);</w:t>
      </w:r>
    </w:p>
    <w:p w14:paraId="353755DF" w14:textId="77777777" w:rsidR="00916C34" w:rsidRDefault="00000000">
      <w:r>
        <w:t xml:space="preserve">        public void Undo() =&gt; _w.ReplaceEvent(_newEv, _oldEv);</w:t>
      </w:r>
    </w:p>
    <w:p w14:paraId="26E618E4" w14:textId="77777777" w:rsidR="00916C34" w:rsidRDefault="00000000">
      <w:r>
        <w:t xml:space="preserve">    }</w:t>
      </w:r>
    </w:p>
    <w:p w14:paraId="6455A43D" w14:textId="77777777" w:rsidR="00916C34" w:rsidRDefault="00916C34"/>
    <w:p w14:paraId="448AA7F4" w14:textId="77777777" w:rsidR="00916C34" w:rsidRDefault="00000000">
      <w:r>
        <w:t xml:space="preserve">    private sealed class SwapEventsCommand : IEditCommand</w:t>
      </w:r>
    </w:p>
    <w:p w14:paraId="165A15C8" w14:textId="77777777" w:rsidR="00916C34" w:rsidRDefault="00000000">
      <w:r>
        <w:t xml:space="preserve">    {</w:t>
      </w:r>
    </w:p>
    <w:p w14:paraId="190260D7" w14:textId="77777777" w:rsidR="00916C34" w:rsidRDefault="00000000">
      <w:r>
        <w:t xml:space="preserve">        private readonly MainWindow _w;</w:t>
      </w:r>
    </w:p>
    <w:p w14:paraId="0B49E104" w14:textId="77777777" w:rsidR="00916C34" w:rsidRDefault="00000000">
      <w:r>
        <w:t xml:space="preserve">        private readonly MapEventDto _oldA;</w:t>
      </w:r>
    </w:p>
    <w:p w14:paraId="2C49FFD1" w14:textId="77777777" w:rsidR="00916C34" w:rsidRDefault="00000000">
      <w:r>
        <w:t xml:space="preserve">        private readonly MapEventDto _newA;</w:t>
      </w:r>
    </w:p>
    <w:p w14:paraId="2DE7B298" w14:textId="77777777" w:rsidR="00916C34" w:rsidRDefault="00000000">
      <w:r>
        <w:t xml:space="preserve">        private readonly MapEventDto _oldB;</w:t>
      </w:r>
    </w:p>
    <w:p w14:paraId="2CBB3781" w14:textId="77777777" w:rsidR="00916C34" w:rsidRDefault="00000000">
      <w:r>
        <w:t xml:space="preserve">        private readonly MapEventDto _newB;</w:t>
      </w:r>
    </w:p>
    <w:p w14:paraId="254D11E1" w14:textId="77777777" w:rsidR="00916C34" w:rsidRDefault="00916C34"/>
    <w:p w14:paraId="18B39931" w14:textId="77777777" w:rsidR="00916C34" w:rsidRDefault="00000000">
      <w:r>
        <w:t xml:space="preserve">        public SwapEventsCommand(MainWindow w, MapEventDto oldA, MapEventDto newA, MapEventDto oldB, MapEventDto newB)</w:t>
      </w:r>
    </w:p>
    <w:p w14:paraId="3D08A5F9" w14:textId="77777777" w:rsidR="00916C34" w:rsidRDefault="00000000">
      <w:r>
        <w:t xml:space="preserve">        </w:t>
      </w:r>
      <w:r>
        <w:rPr>
          <w:lang w:val="it-IT"/>
        </w:rPr>
        <w:t>{</w:t>
      </w:r>
    </w:p>
    <w:p w14:paraId="0FD40BA4" w14:textId="77777777" w:rsidR="00916C34" w:rsidRDefault="00000000">
      <w:pPr>
        <w:rPr>
          <w:lang w:val="it-IT"/>
        </w:rPr>
      </w:pPr>
      <w:r>
        <w:rPr>
          <w:lang w:val="it-IT"/>
        </w:rPr>
        <w:t xml:space="preserve">            _w = w;</w:t>
      </w:r>
    </w:p>
    <w:p w14:paraId="54CF3F4F" w14:textId="77777777" w:rsidR="00916C34" w:rsidRDefault="00000000">
      <w:pPr>
        <w:rPr>
          <w:lang w:val="it-IT"/>
        </w:rPr>
      </w:pPr>
      <w:r>
        <w:rPr>
          <w:lang w:val="it-IT"/>
        </w:rPr>
        <w:t xml:space="preserve">            _oldA = oldA; _newA = newA;</w:t>
      </w:r>
    </w:p>
    <w:p w14:paraId="2DBCA466" w14:textId="77777777" w:rsidR="00916C34" w:rsidRDefault="00000000">
      <w:r>
        <w:rPr>
          <w:lang w:val="it-IT"/>
        </w:rPr>
        <w:t xml:space="preserve">            </w:t>
      </w:r>
      <w:r>
        <w:t>_oldB = oldB; _newB = newB;</w:t>
      </w:r>
    </w:p>
    <w:p w14:paraId="38FBA9B5" w14:textId="77777777" w:rsidR="00916C34" w:rsidRDefault="00000000">
      <w:r>
        <w:t xml:space="preserve">        }</w:t>
      </w:r>
    </w:p>
    <w:p w14:paraId="29AA57A0" w14:textId="77777777" w:rsidR="00916C34" w:rsidRDefault="00916C34"/>
    <w:p w14:paraId="06F06AEC" w14:textId="77777777" w:rsidR="00916C34" w:rsidRDefault="00000000">
      <w:r>
        <w:t xml:space="preserve">        public void Execute()</w:t>
      </w:r>
    </w:p>
    <w:p w14:paraId="50429263" w14:textId="77777777" w:rsidR="00916C34" w:rsidRDefault="00000000">
      <w:r>
        <w:t xml:space="preserve">        {</w:t>
      </w:r>
    </w:p>
    <w:p w14:paraId="24F6B1B7" w14:textId="77777777" w:rsidR="00916C34" w:rsidRDefault="00000000">
      <w:r>
        <w:t xml:space="preserve">            _w.ReplaceEvent(_oldA, _newA);</w:t>
      </w:r>
    </w:p>
    <w:p w14:paraId="270C737A" w14:textId="77777777" w:rsidR="00916C34" w:rsidRDefault="00000000">
      <w:r>
        <w:t xml:space="preserve">            _w.ReplaceEvent(_oldB, _newB);</w:t>
      </w:r>
    </w:p>
    <w:p w14:paraId="23B6D96D" w14:textId="77777777" w:rsidR="00916C34" w:rsidRDefault="00000000">
      <w:r>
        <w:t xml:space="preserve">        }</w:t>
      </w:r>
    </w:p>
    <w:p w14:paraId="38BFF6BA" w14:textId="77777777" w:rsidR="00916C34" w:rsidRDefault="00916C34"/>
    <w:p w14:paraId="37690607" w14:textId="77777777" w:rsidR="00916C34" w:rsidRDefault="00000000">
      <w:r>
        <w:t xml:space="preserve">        public void Undo()</w:t>
      </w:r>
    </w:p>
    <w:p w14:paraId="531906D2" w14:textId="77777777" w:rsidR="00916C34" w:rsidRDefault="00000000">
      <w:r>
        <w:t xml:space="preserve">        {</w:t>
      </w:r>
    </w:p>
    <w:p w14:paraId="02277CAF" w14:textId="77777777" w:rsidR="00916C34" w:rsidRDefault="00000000">
      <w:r>
        <w:t xml:space="preserve">            _w.ReplaceEvent(_newA, _oldA);</w:t>
      </w:r>
    </w:p>
    <w:p w14:paraId="3FE7099C" w14:textId="77777777" w:rsidR="00916C34" w:rsidRDefault="00000000">
      <w:r>
        <w:t xml:space="preserve">            _w.ReplaceEvent(_newB, _oldB);</w:t>
      </w:r>
    </w:p>
    <w:p w14:paraId="1D687CD1" w14:textId="77777777" w:rsidR="00916C34" w:rsidRDefault="00000000">
      <w:r>
        <w:t xml:space="preserve">        }</w:t>
      </w:r>
    </w:p>
    <w:p w14:paraId="4C8931EC" w14:textId="77777777" w:rsidR="00916C34" w:rsidRDefault="00000000">
      <w:r>
        <w:t xml:space="preserve">    }</w:t>
      </w:r>
    </w:p>
    <w:p w14:paraId="464CF5F6" w14:textId="77777777" w:rsidR="00916C34" w:rsidRDefault="00916C34"/>
    <w:p w14:paraId="1184C64C" w14:textId="77777777" w:rsidR="00916C34" w:rsidRDefault="00000000">
      <w:r>
        <w:t xml:space="preserve">    private sealed class SwapCellContentsCommand : IEditCommand</w:t>
      </w:r>
    </w:p>
    <w:p w14:paraId="2DB8029D" w14:textId="77777777" w:rsidR="00916C34" w:rsidRDefault="00000000">
      <w:r>
        <w:t xml:space="preserve">    {</w:t>
      </w:r>
    </w:p>
    <w:p w14:paraId="074912F0" w14:textId="77777777" w:rsidR="00916C34" w:rsidRDefault="00000000">
      <w:r>
        <w:t xml:space="preserve">        private readonly MainWindow _w;</w:t>
      </w:r>
    </w:p>
    <w:p w14:paraId="196822C2" w14:textId="77777777" w:rsidR="00916C34" w:rsidRDefault="00000000">
      <w:r>
        <w:t xml:space="preserve">        private readonly int _ax, _ay;</w:t>
      </w:r>
    </w:p>
    <w:p w14:paraId="4B0A2E57" w14:textId="77777777" w:rsidR="00916C34" w:rsidRDefault="00000000">
      <w:r>
        <w:t xml:space="preserve">        private readonly int _bx, _by;</w:t>
      </w:r>
    </w:p>
    <w:p w14:paraId="60A08C7B" w14:textId="77777777" w:rsidR="00916C34" w:rsidRDefault="00916C34"/>
    <w:p w14:paraId="0A3A3276" w14:textId="77777777" w:rsidR="00916C34" w:rsidRDefault="00000000">
      <w:r>
        <w:t xml:space="preserve">        private readonly int _aBg, _bBg;</w:t>
      </w:r>
    </w:p>
    <w:p w14:paraId="75AEA24B" w14:textId="77777777" w:rsidR="00916C34" w:rsidRDefault="00000000">
      <w:r>
        <w:t xml:space="preserve">        private readonly int _aCol, _bCol;</w:t>
      </w:r>
    </w:p>
    <w:p w14:paraId="479517BF" w14:textId="77777777" w:rsidR="00916C34" w:rsidRDefault="00916C34"/>
    <w:p w14:paraId="3DBCE802" w14:textId="77777777" w:rsidR="00916C34" w:rsidRDefault="00000000">
      <w:r>
        <w:t xml:space="preserve">        private readonly MapEventDto? _aEv;</w:t>
      </w:r>
    </w:p>
    <w:p w14:paraId="131D649A" w14:textId="77777777" w:rsidR="00916C34" w:rsidRDefault="00000000">
      <w:r>
        <w:t xml:space="preserve">        private readonly MapEventDto? _bEv;</w:t>
      </w:r>
    </w:p>
    <w:p w14:paraId="69A9338C" w14:textId="77777777" w:rsidR="00916C34" w:rsidRDefault="00916C34"/>
    <w:p w14:paraId="1B2B6644" w14:textId="77777777" w:rsidR="00916C34" w:rsidRDefault="00000000">
      <w:r>
        <w:t xml:space="preserve">        public SwapCellContentsCommand(MainWindow w, int ax, int ay, int bx, int by)</w:t>
      </w:r>
    </w:p>
    <w:p w14:paraId="6AFF0176" w14:textId="77777777" w:rsidR="00916C34" w:rsidRDefault="00000000">
      <w:r>
        <w:t xml:space="preserve">        {</w:t>
      </w:r>
    </w:p>
    <w:p w14:paraId="53E80600" w14:textId="77777777" w:rsidR="00916C34" w:rsidRDefault="00000000">
      <w:r>
        <w:t xml:space="preserve">            _w = w;</w:t>
      </w:r>
    </w:p>
    <w:p w14:paraId="073B0AD7" w14:textId="77777777" w:rsidR="00916C34" w:rsidRDefault="00000000">
      <w:r>
        <w:t xml:space="preserve">            _ax = ax; _ay = ay;</w:t>
      </w:r>
    </w:p>
    <w:p w14:paraId="7F1B8F9A" w14:textId="77777777" w:rsidR="00916C34" w:rsidRDefault="00000000">
      <w:r>
        <w:t xml:space="preserve">            _bx = bx; _by = by;</w:t>
      </w:r>
    </w:p>
    <w:p w14:paraId="5F60FB4F" w14:textId="77777777" w:rsidR="00916C34" w:rsidRDefault="00916C34"/>
    <w:p w14:paraId="2695E2FD" w14:textId="77777777" w:rsidR="00916C34" w:rsidRDefault="00000000">
      <w:r>
        <w:t xml:space="preserve">            var map = _w._currentMap!;</w:t>
      </w:r>
    </w:p>
    <w:p w14:paraId="5F31BCDB" w14:textId="77777777" w:rsidR="00916C34" w:rsidRDefault="00000000">
      <w:r>
        <w:t xml:space="preserve">            var bg = _w.GetBackgroundLayer()!;</w:t>
      </w:r>
    </w:p>
    <w:p w14:paraId="1226F933" w14:textId="77777777" w:rsidR="00916C34" w:rsidRDefault="00000000">
      <w:r>
        <w:t xml:space="preserve">            var col = _w.GetCollisionLayer();</w:t>
      </w:r>
    </w:p>
    <w:p w14:paraId="7C32D29F" w14:textId="77777777" w:rsidR="00916C34" w:rsidRDefault="00916C34"/>
    <w:p w14:paraId="44C70756" w14:textId="77777777" w:rsidR="00916C34" w:rsidRDefault="00000000">
      <w:r>
        <w:t xml:space="preserve">            int aIdx = _ay * map.Width + _ax;</w:t>
      </w:r>
    </w:p>
    <w:p w14:paraId="22714589" w14:textId="77777777" w:rsidR="00916C34" w:rsidRDefault="00000000">
      <w:r>
        <w:t xml:space="preserve">            int bIdx = _by * map.Width + _bx;</w:t>
      </w:r>
    </w:p>
    <w:p w14:paraId="6E8563B2" w14:textId="77777777" w:rsidR="00916C34" w:rsidRDefault="00916C34"/>
    <w:p w14:paraId="0E4E9615" w14:textId="77777777" w:rsidR="00916C34" w:rsidRDefault="00000000">
      <w:r>
        <w:t xml:space="preserve">            _aBg = bg.Tiles[aIdx];</w:t>
      </w:r>
    </w:p>
    <w:p w14:paraId="77E06530" w14:textId="77777777" w:rsidR="00916C34" w:rsidRDefault="00000000">
      <w:r>
        <w:t xml:space="preserve">            _bBg = bg.Tiles[bIdx];</w:t>
      </w:r>
    </w:p>
    <w:p w14:paraId="7696E02A" w14:textId="77777777" w:rsidR="00916C34" w:rsidRDefault="00916C34"/>
    <w:p w14:paraId="1522A3AC" w14:textId="77777777" w:rsidR="00916C34" w:rsidRDefault="00000000">
      <w:r>
        <w:t xml:space="preserve">            _aCol = (col is null) ? 0 : col.Tiles[aIdx];</w:t>
      </w:r>
    </w:p>
    <w:p w14:paraId="6CEDAD10" w14:textId="77777777" w:rsidR="00916C34" w:rsidRDefault="00000000">
      <w:r>
        <w:t xml:space="preserve">            _bCol = (col is null) ? 0 : col.Tiles[bIdx];</w:t>
      </w:r>
    </w:p>
    <w:p w14:paraId="751525C3" w14:textId="77777777" w:rsidR="00916C34" w:rsidRDefault="00916C34"/>
    <w:p w14:paraId="475699DC" w14:textId="77777777" w:rsidR="00916C34" w:rsidRDefault="00000000">
      <w:r>
        <w:t xml:space="preserve">            _aEv = _w.GetEventAt(_ax, _ay);</w:t>
      </w:r>
    </w:p>
    <w:p w14:paraId="605955AD" w14:textId="77777777" w:rsidR="00916C34" w:rsidRDefault="00000000">
      <w:r>
        <w:t xml:space="preserve">            _bEv = _w.GetEventAt(_bx, _by);</w:t>
      </w:r>
    </w:p>
    <w:p w14:paraId="5E38B5FF" w14:textId="77777777" w:rsidR="00916C34" w:rsidRDefault="00000000">
      <w:r>
        <w:t xml:space="preserve">        }</w:t>
      </w:r>
    </w:p>
    <w:p w14:paraId="40AAE3E9" w14:textId="77777777" w:rsidR="00916C34" w:rsidRDefault="00916C34"/>
    <w:p w14:paraId="76F6272D" w14:textId="77777777" w:rsidR="00916C34" w:rsidRDefault="00000000">
      <w:r>
        <w:t xml:space="preserve">        public void Execute() =&gt; _w.ApplySwapCellContents(_ax, _ay, _bx, _by);</w:t>
      </w:r>
    </w:p>
    <w:p w14:paraId="5C49D8C4" w14:textId="77777777" w:rsidR="00916C34" w:rsidRDefault="00000000">
      <w:r>
        <w:t xml:space="preserve">        public void Undo() =&gt; _w.ApplySwapCellContents(_ax, _ay, _bx, _by);</w:t>
      </w:r>
    </w:p>
    <w:p w14:paraId="180DB4F1" w14:textId="77777777" w:rsidR="00916C34" w:rsidRDefault="00000000">
      <w:r>
        <w:t xml:space="preserve">    }</w:t>
      </w:r>
    </w:p>
    <w:p w14:paraId="60E33DF1" w14:textId="77777777" w:rsidR="00916C34" w:rsidRDefault="00916C34"/>
    <w:p w14:paraId="08CC2FD4" w14:textId="77777777" w:rsidR="00916C34" w:rsidRDefault="00000000">
      <w:r>
        <w:t xml:space="preserve">    private void ApplySwapCellContents(int ax, int ay, int bx, int by)</w:t>
      </w:r>
    </w:p>
    <w:p w14:paraId="1C53935D" w14:textId="77777777" w:rsidR="00916C34" w:rsidRDefault="00000000">
      <w:r>
        <w:t xml:space="preserve">    {</w:t>
      </w:r>
    </w:p>
    <w:p w14:paraId="4D4904DE" w14:textId="77777777" w:rsidR="00916C34" w:rsidRDefault="00000000">
      <w:r>
        <w:t xml:space="preserve">        var map = _currentMap;</w:t>
      </w:r>
    </w:p>
    <w:p w14:paraId="054C8754" w14:textId="77777777" w:rsidR="00916C34" w:rsidRDefault="00000000">
      <w:r>
        <w:t xml:space="preserve">        if (map is null) return;</w:t>
      </w:r>
    </w:p>
    <w:p w14:paraId="63F04A5A" w14:textId="77777777" w:rsidR="00916C34" w:rsidRDefault="00916C34"/>
    <w:p w14:paraId="14613850" w14:textId="77777777" w:rsidR="00916C34" w:rsidRDefault="00000000">
      <w:r>
        <w:t xml:space="preserve">        int aIdx = ay * map.Width + ax;</w:t>
      </w:r>
    </w:p>
    <w:p w14:paraId="70BA11D4" w14:textId="77777777" w:rsidR="00916C34" w:rsidRDefault="00000000">
      <w:r>
        <w:t xml:space="preserve">        int bIdx = by * map.Width + bx;</w:t>
      </w:r>
    </w:p>
    <w:p w14:paraId="2D4AD7C5" w14:textId="77777777" w:rsidR="00916C34" w:rsidRDefault="00916C34"/>
    <w:p w14:paraId="2B446DD2" w14:textId="77777777" w:rsidR="00916C34" w:rsidRDefault="00000000">
      <w:r>
        <w:t xml:space="preserve">        var bg = GetBackgroundLayer();</w:t>
      </w:r>
    </w:p>
    <w:p w14:paraId="7B35CF2D" w14:textId="77777777" w:rsidR="00916C34" w:rsidRDefault="00000000">
      <w:r>
        <w:t xml:space="preserve">        if (bg is null) return;</w:t>
      </w:r>
    </w:p>
    <w:p w14:paraId="5A59F2E6" w14:textId="77777777" w:rsidR="00916C34" w:rsidRDefault="00916C34"/>
    <w:p w14:paraId="47C83DA4" w14:textId="77777777" w:rsidR="00916C34" w:rsidRDefault="00000000">
      <w:r>
        <w:t xml:space="preserve">        var col = GetCollisionLayer();</w:t>
      </w:r>
    </w:p>
    <w:p w14:paraId="67F19F7B" w14:textId="77777777" w:rsidR="00916C34" w:rsidRDefault="00916C34"/>
    <w:p w14:paraId="3B8028E5" w14:textId="77777777" w:rsidR="00916C34" w:rsidRDefault="00000000">
      <w:r>
        <w:t xml:space="preserve">        (bg.Tiles[aIdx], bg.Tiles[bIdx]) = (bg.Tiles[bIdx], bg.Tiles[aIdx]);</w:t>
      </w:r>
    </w:p>
    <w:p w14:paraId="3EADB2A8" w14:textId="77777777" w:rsidR="00916C34" w:rsidRDefault="00916C34"/>
    <w:p w14:paraId="28ABAC3A" w14:textId="77777777" w:rsidR="00916C34" w:rsidRDefault="00000000">
      <w:r>
        <w:t xml:space="preserve">        if (col is not null &amp;&amp; col.Tiles.Length == map.Width * map.Height)</w:t>
      </w:r>
    </w:p>
    <w:p w14:paraId="5CFAF4B3" w14:textId="77777777" w:rsidR="00916C34" w:rsidRDefault="00000000">
      <w:r>
        <w:t xml:space="preserve">            </w:t>
      </w:r>
      <w:r>
        <w:rPr>
          <w:lang w:val="fr-FR"/>
        </w:rPr>
        <w:t>(col.Tiles[aIdx], col.Tiles[bIdx]) = (col.Tiles[bIdx], col.Tiles[aIdx]);</w:t>
      </w:r>
    </w:p>
    <w:p w14:paraId="228A69BF" w14:textId="77777777" w:rsidR="00916C34" w:rsidRDefault="00916C34">
      <w:pPr>
        <w:rPr>
          <w:lang w:val="fr-FR"/>
        </w:rPr>
      </w:pPr>
    </w:p>
    <w:p w14:paraId="33077B63" w14:textId="77777777" w:rsidR="00916C34" w:rsidRDefault="00000000">
      <w:r>
        <w:rPr>
          <w:lang w:val="fr-FR"/>
        </w:rPr>
        <w:t xml:space="preserve">        </w:t>
      </w:r>
      <w:r>
        <w:t>var aEv = GetEventAt(ax, ay);</w:t>
      </w:r>
    </w:p>
    <w:p w14:paraId="411544E1" w14:textId="77777777" w:rsidR="00916C34" w:rsidRDefault="00000000">
      <w:r>
        <w:t xml:space="preserve">        var bEv = GetEventAt(bx, by);</w:t>
      </w:r>
    </w:p>
    <w:p w14:paraId="68004341" w14:textId="77777777" w:rsidR="00916C34" w:rsidRDefault="00916C34"/>
    <w:p w14:paraId="6D20F472" w14:textId="77777777" w:rsidR="00916C34" w:rsidRDefault="00000000">
      <w:r>
        <w:t xml:space="preserve">        if (aEv is not null &amp;&amp; bEv is not null)</w:t>
      </w:r>
    </w:p>
    <w:p w14:paraId="244E9F78" w14:textId="77777777" w:rsidR="00916C34" w:rsidRDefault="00000000">
      <w:r>
        <w:t xml:space="preserve">        {</w:t>
      </w:r>
    </w:p>
    <w:p w14:paraId="7748815A" w14:textId="77777777" w:rsidR="00916C34" w:rsidRDefault="00000000">
      <w:r>
        <w:t xml:space="preserve">            var newA = aEv with { X = bx, Y = by };</w:t>
      </w:r>
    </w:p>
    <w:p w14:paraId="339753D4" w14:textId="77777777" w:rsidR="00916C34" w:rsidRDefault="00000000">
      <w:r>
        <w:t xml:space="preserve">            var newB = bEv with { X = ax, Y = ay };</w:t>
      </w:r>
    </w:p>
    <w:p w14:paraId="4F77C8DA" w14:textId="77777777" w:rsidR="00916C34" w:rsidRDefault="00000000">
      <w:r>
        <w:t xml:space="preserve">            ReplaceEvent(aEv, newA);</w:t>
      </w:r>
    </w:p>
    <w:p w14:paraId="41612F0F" w14:textId="77777777" w:rsidR="00916C34" w:rsidRDefault="00000000">
      <w:r>
        <w:t xml:space="preserve">            ReplaceEvent(bEv, newB);</w:t>
      </w:r>
    </w:p>
    <w:p w14:paraId="48572073" w14:textId="77777777" w:rsidR="00916C34" w:rsidRDefault="00916C34"/>
    <w:p w14:paraId="5184B8FD" w14:textId="77777777" w:rsidR="00916C34" w:rsidRDefault="00000000">
      <w:r>
        <w:t xml:space="preserve">            if (_selectedEventId == aEv.EventId) _selectedEventId = newA.EventId;</w:t>
      </w:r>
    </w:p>
    <w:p w14:paraId="6BB99A40" w14:textId="77777777" w:rsidR="00916C34" w:rsidRDefault="00000000">
      <w:r>
        <w:t xml:space="preserve">            else if (_selectedEventId == bEv.EventId) _selectedEventId = newB.EventId;</w:t>
      </w:r>
    </w:p>
    <w:p w14:paraId="4A5F6902" w14:textId="77777777" w:rsidR="00916C34" w:rsidRDefault="00000000">
      <w:r>
        <w:t xml:space="preserve">        }</w:t>
      </w:r>
    </w:p>
    <w:p w14:paraId="494C50F6" w14:textId="77777777" w:rsidR="00916C34" w:rsidRDefault="00000000">
      <w:r>
        <w:t xml:space="preserve">        else if (aEv is not null)</w:t>
      </w:r>
    </w:p>
    <w:p w14:paraId="0FCAC20A" w14:textId="77777777" w:rsidR="00916C34" w:rsidRDefault="00000000">
      <w:r>
        <w:t xml:space="preserve">        {</w:t>
      </w:r>
    </w:p>
    <w:p w14:paraId="7082B6D9" w14:textId="77777777" w:rsidR="00916C34" w:rsidRDefault="00000000">
      <w:r>
        <w:t xml:space="preserve">            var newA = aEv with { X = bx, Y = by };</w:t>
      </w:r>
    </w:p>
    <w:p w14:paraId="61AD8C08" w14:textId="77777777" w:rsidR="00916C34" w:rsidRDefault="00000000">
      <w:r>
        <w:t xml:space="preserve">            ReplaceEvent(aEv, newA);</w:t>
      </w:r>
    </w:p>
    <w:p w14:paraId="59E1E9A5" w14:textId="77777777" w:rsidR="00916C34" w:rsidRDefault="00000000">
      <w:r>
        <w:t xml:space="preserve">            if (_selectedEventId == aEv.EventId) _selectedEventId = newA.EventId;</w:t>
      </w:r>
    </w:p>
    <w:p w14:paraId="4ACD3782" w14:textId="77777777" w:rsidR="00916C34" w:rsidRDefault="00000000">
      <w:r>
        <w:t xml:space="preserve">        }</w:t>
      </w:r>
    </w:p>
    <w:p w14:paraId="3DD74487" w14:textId="77777777" w:rsidR="00916C34" w:rsidRDefault="00000000">
      <w:r>
        <w:t xml:space="preserve">        else if (bEv is not null)</w:t>
      </w:r>
    </w:p>
    <w:p w14:paraId="066CC1C5" w14:textId="77777777" w:rsidR="00916C34" w:rsidRDefault="00000000">
      <w:r>
        <w:t xml:space="preserve">        {</w:t>
      </w:r>
    </w:p>
    <w:p w14:paraId="15524410" w14:textId="77777777" w:rsidR="00916C34" w:rsidRDefault="00000000">
      <w:r>
        <w:t xml:space="preserve">            var newB = bEv with { X = ax, Y = ay };</w:t>
      </w:r>
    </w:p>
    <w:p w14:paraId="1009D4B6" w14:textId="77777777" w:rsidR="00916C34" w:rsidRDefault="00000000">
      <w:r>
        <w:t xml:space="preserve">            ReplaceEvent(bEv, newB);</w:t>
      </w:r>
    </w:p>
    <w:p w14:paraId="6431F4C0" w14:textId="77777777" w:rsidR="00916C34" w:rsidRDefault="00000000">
      <w:r>
        <w:t xml:space="preserve">            if (_selectedEventId == bEv.EventId) _selectedEventId = newB.EventId;</w:t>
      </w:r>
    </w:p>
    <w:p w14:paraId="6B875126" w14:textId="77777777" w:rsidR="00916C34" w:rsidRDefault="00000000">
      <w:r>
        <w:t xml:space="preserve">        }</w:t>
      </w:r>
    </w:p>
    <w:p w14:paraId="4141121F" w14:textId="77777777" w:rsidR="00916C34" w:rsidRDefault="00000000">
      <w:r>
        <w:t xml:space="preserve">    }</w:t>
      </w:r>
    </w:p>
    <w:p w14:paraId="7860F7B7" w14:textId="77777777" w:rsidR="00916C34" w:rsidRDefault="00916C34"/>
    <w:p w14:paraId="3B0C1A1F" w14:textId="77777777" w:rsidR="00916C34" w:rsidRDefault="00000000">
      <w:r>
        <w:t xml:space="preserve">    private void SetLayerCell(LayerKind kind, int idx, int value)</w:t>
      </w:r>
    </w:p>
    <w:p w14:paraId="5A52EDCD" w14:textId="77777777" w:rsidR="00916C34" w:rsidRDefault="00000000">
      <w:r>
        <w:t xml:space="preserve">    {</w:t>
      </w:r>
    </w:p>
    <w:p w14:paraId="3A79C9CF" w14:textId="77777777" w:rsidR="00916C34" w:rsidRDefault="00000000">
      <w:r>
        <w:t xml:space="preserve">        var map = _currentMap;</w:t>
      </w:r>
    </w:p>
    <w:p w14:paraId="6D3FD919" w14:textId="77777777" w:rsidR="00916C34" w:rsidRDefault="00000000">
      <w:r>
        <w:t xml:space="preserve">        if (map is null) return;</w:t>
      </w:r>
    </w:p>
    <w:p w14:paraId="45787830" w14:textId="77777777" w:rsidR="00916C34" w:rsidRDefault="00916C34"/>
    <w:p w14:paraId="39A796B0" w14:textId="77777777" w:rsidR="00916C34" w:rsidRDefault="00000000">
      <w:r>
        <w:t xml:space="preserve">        var layer = map.Layers.FirstOrDefault(l =&gt; l.Kind == kind);</w:t>
      </w:r>
    </w:p>
    <w:p w14:paraId="6D4CC230" w14:textId="77777777" w:rsidR="00916C34" w:rsidRDefault="00000000">
      <w:r>
        <w:t xml:space="preserve">        if (layer is null) return;</w:t>
      </w:r>
    </w:p>
    <w:p w14:paraId="34C2ACFD" w14:textId="77777777" w:rsidR="00916C34" w:rsidRDefault="00000000">
      <w:r>
        <w:t xml:space="preserve">        if (idx &lt; 0 || idx &gt;= layer.Tiles.Length) return;</w:t>
      </w:r>
    </w:p>
    <w:p w14:paraId="2B734200" w14:textId="77777777" w:rsidR="00916C34" w:rsidRDefault="00916C34"/>
    <w:p w14:paraId="7FB7B68A" w14:textId="77777777" w:rsidR="00916C34" w:rsidRDefault="00000000">
      <w:r>
        <w:t xml:space="preserve">        layer.Tiles[idx] = value;</w:t>
      </w:r>
    </w:p>
    <w:p w14:paraId="45E2C358" w14:textId="77777777" w:rsidR="00916C34" w:rsidRDefault="00000000">
      <w:r>
        <w:t xml:space="preserve">    }</w:t>
      </w:r>
    </w:p>
    <w:p w14:paraId="276CE083" w14:textId="77777777" w:rsidR="00916C34" w:rsidRDefault="00916C34"/>
    <w:p w14:paraId="16EDB764" w14:textId="77777777" w:rsidR="00916C34" w:rsidRDefault="00000000">
      <w:r>
        <w:t xml:space="preserve">    // --------------------------------------------------------------------</w:t>
      </w:r>
    </w:p>
    <w:p w14:paraId="38A13AD7" w14:textId="77777777" w:rsidR="00916C34" w:rsidRDefault="00000000">
      <w:r>
        <w:t xml:space="preserve">    // Arrow-key: move cell contents (tile + collision + event) together</w:t>
      </w:r>
    </w:p>
    <w:p w14:paraId="1C5B16D6" w14:textId="77777777" w:rsidR="00916C34" w:rsidRDefault="00000000">
      <w:r>
        <w:t xml:space="preserve">    // --------------------------------------------------------------------</w:t>
      </w:r>
    </w:p>
    <w:p w14:paraId="6D87C337" w14:textId="77777777" w:rsidR="00916C34" w:rsidRDefault="00000000">
      <w:r>
        <w:t xml:space="preserve">    private void TryMoveSelectedCell(int dx, int dy)</w:t>
      </w:r>
    </w:p>
    <w:p w14:paraId="0C590D05" w14:textId="77777777" w:rsidR="00916C34" w:rsidRDefault="00000000">
      <w:r>
        <w:t xml:space="preserve">    {</w:t>
      </w:r>
    </w:p>
    <w:p w14:paraId="4F552BFE" w14:textId="77777777" w:rsidR="00916C34" w:rsidRDefault="00000000">
      <w:r>
        <w:t xml:space="preserve">        var map = _currentMap;</w:t>
      </w:r>
    </w:p>
    <w:p w14:paraId="11858B70" w14:textId="77777777" w:rsidR="00916C34" w:rsidRDefault="00000000">
      <w:r>
        <w:t xml:space="preserve">        if (map is null) return;</w:t>
      </w:r>
    </w:p>
    <w:p w14:paraId="4B430B33" w14:textId="77777777" w:rsidR="00916C34" w:rsidRDefault="00916C34"/>
    <w:p w14:paraId="66117040" w14:textId="77777777" w:rsidR="00916C34" w:rsidRDefault="00000000">
      <w:r>
        <w:t xml:space="preserve">        if (_playtestActive)</w:t>
      </w:r>
    </w:p>
    <w:p w14:paraId="460C4774" w14:textId="77777777" w:rsidR="00916C34" w:rsidRDefault="00000000">
      <w:r>
        <w:t xml:space="preserve">            return;</w:t>
      </w:r>
    </w:p>
    <w:p w14:paraId="601DFED0" w14:textId="77777777" w:rsidR="00916C34" w:rsidRDefault="00916C34"/>
    <w:p w14:paraId="79C54AF3" w14:textId="77777777" w:rsidR="00916C34" w:rsidRDefault="00000000">
      <w:r>
        <w:t xml:space="preserve">        // Use cursor tile if set, else fallback to hover</w:t>
      </w:r>
    </w:p>
    <w:p w14:paraId="20D940DE" w14:textId="77777777" w:rsidR="00916C34" w:rsidRDefault="00000000">
      <w:r>
        <w:t xml:space="preserve">        int x = _cursorTileX &gt;= 0 ? _cursorTileX : _hoverTileX;</w:t>
      </w:r>
    </w:p>
    <w:p w14:paraId="499A5067" w14:textId="77777777" w:rsidR="00916C34" w:rsidRDefault="00000000">
      <w:r>
        <w:t xml:space="preserve">        int y = _cursorTileY &gt;= 0 ? _cursorTileY : _hoverTileY;</w:t>
      </w:r>
    </w:p>
    <w:p w14:paraId="400B4B65" w14:textId="77777777" w:rsidR="00916C34" w:rsidRDefault="00916C34"/>
    <w:p w14:paraId="0C584294" w14:textId="77777777" w:rsidR="00916C34" w:rsidRDefault="00000000">
      <w:r>
        <w:t xml:space="preserve">        if (x &lt; 0 || y &lt; 0 || x &gt;= map.Width || y &gt;= map.Height)</w:t>
      </w:r>
    </w:p>
    <w:p w14:paraId="30FED5EC" w14:textId="77777777" w:rsidR="00916C34" w:rsidRDefault="00000000">
      <w:r>
        <w:t xml:space="preserve">            return;</w:t>
      </w:r>
    </w:p>
    <w:p w14:paraId="3B619461" w14:textId="77777777" w:rsidR="00916C34" w:rsidRDefault="00916C34"/>
    <w:p w14:paraId="29861851" w14:textId="77777777" w:rsidR="00916C34" w:rsidRDefault="00000000">
      <w:r>
        <w:t xml:space="preserve">        int nx = x + dx;</w:t>
      </w:r>
    </w:p>
    <w:p w14:paraId="185FB56B" w14:textId="77777777" w:rsidR="00916C34" w:rsidRDefault="00000000">
      <w:r>
        <w:t xml:space="preserve">        int ny = y + dy;</w:t>
      </w:r>
    </w:p>
    <w:p w14:paraId="2ABF831E" w14:textId="77777777" w:rsidR="00916C34" w:rsidRDefault="00916C34"/>
    <w:p w14:paraId="1015E70D" w14:textId="77777777" w:rsidR="00916C34" w:rsidRDefault="00000000">
      <w:r>
        <w:t xml:space="preserve">        if (nx &lt; 0 || ny &lt; 0 || nx &gt;= map.Width || ny &gt;= map.Height)</w:t>
      </w:r>
    </w:p>
    <w:p w14:paraId="334D8656" w14:textId="77777777" w:rsidR="00916C34" w:rsidRDefault="00000000">
      <w:r>
        <w:t xml:space="preserve">            return;</w:t>
      </w:r>
    </w:p>
    <w:p w14:paraId="402755F4" w14:textId="77777777" w:rsidR="00916C34" w:rsidRDefault="00916C34"/>
    <w:p w14:paraId="40193AC5" w14:textId="77777777" w:rsidR="00916C34" w:rsidRDefault="00000000">
      <w:r>
        <w:t xml:space="preserve">        ExecuteCommand(new SwapCellContentsCommand(this, x, y, nx, ny));</w:t>
      </w:r>
    </w:p>
    <w:p w14:paraId="22F07C32" w14:textId="77777777" w:rsidR="00916C34" w:rsidRDefault="00000000">
      <w:pPr>
        <w:rPr>
          <w:lang w:val="fr-FR"/>
        </w:rPr>
      </w:pPr>
      <w:r>
        <w:rPr>
          <w:lang w:val="fr-FR"/>
        </w:rPr>
        <w:t>ShowSwapHint(x, y, nx, ny);</w:t>
      </w:r>
    </w:p>
    <w:p w14:paraId="7ED961D4" w14:textId="77777777" w:rsidR="00916C34" w:rsidRDefault="00916C34">
      <w:pPr>
        <w:rPr>
          <w:lang w:val="fr-FR"/>
        </w:rPr>
      </w:pPr>
    </w:p>
    <w:p w14:paraId="748AEFC8" w14:textId="77777777" w:rsidR="00916C34" w:rsidRDefault="00000000">
      <w:r>
        <w:t>_cursorTileX = nx;</w:t>
      </w:r>
    </w:p>
    <w:p w14:paraId="111DCFE8" w14:textId="77777777" w:rsidR="00916C34" w:rsidRDefault="00000000">
      <w:r>
        <w:t>_cursorTileY = ny;</w:t>
      </w:r>
    </w:p>
    <w:p w14:paraId="3FBDC1AF" w14:textId="77777777" w:rsidR="00916C34" w:rsidRDefault="00916C34"/>
    <w:p w14:paraId="6DBC3E92" w14:textId="77777777" w:rsidR="00916C34" w:rsidRDefault="00000000">
      <w:r>
        <w:t xml:space="preserve">        var sel = GetSelectedEvent();</w:t>
      </w:r>
    </w:p>
    <w:p w14:paraId="69B96BBC" w14:textId="77777777" w:rsidR="00916C34" w:rsidRDefault="00000000">
      <w:r>
        <w:t xml:space="preserve">        UpdateEventPanel(sel);</w:t>
      </w:r>
    </w:p>
    <w:p w14:paraId="0966FF84" w14:textId="77777777" w:rsidR="00916C34" w:rsidRDefault="00000000">
      <w:r>
        <w:t xml:space="preserve">        RefreshCommandList(sel);</w:t>
      </w:r>
    </w:p>
    <w:p w14:paraId="4F6513DD" w14:textId="77777777" w:rsidR="00916C34" w:rsidRDefault="00000000">
      <w:r>
        <w:t xml:space="preserve">        UpdateCommandEditor(null);</w:t>
      </w:r>
    </w:p>
    <w:p w14:paraId="73B7E5DD" w14:textId="77777777" w:rsidR="00916C34" w:rsidRDefault="00000000">
      <w:r>
        <w:t xml:space="preserve">    }</w:t>
      </w:r>
    </w:p>
    <w:p w14:paraId="70FA54A8" w14:textId="77777777" w:rsidR="00916C34" w:rsidRDefault="00916C34"/>
    <w:p w14:paraId="4E8E9728" w14:textId="77777777" w:rsidR="00916C34" w:rsidRDefault="00000000">
      <w:r>
        <w:t xml:space="preserve">    // --------------------------------------------------------------------</w:t>
      </w:r>
    </w:p>
    <w:p w14:paraId="4F49C98C" w14:textId="77777777" w:rsidR="00916C34" w:rsidRDefault="00000000">
      <w:r>
        <w:t xml:space="preserve">    // Keyboard handling</w:t>
      </w:r>
    </w:p>
    <w:p w14:paraId="5CC5EEE7" w14:textId="77777777" w:rsidR="00916C34" w:rsidRDefault="00000000">
      <w:r>
        <w:t xml:space="preserve">    // --------------------------------------------------------------------</w:t>
      </w:r>
    </w:p>
    <w:p w14:paraId="306AF51A" w14:textId="77777777" w:rsidR="00916C34" w:rsidRDefault="00000000">
      <w:r>
        <w:t xml:space="preserve">    private void OnMainWindowPreviewKeyDown(object sender, KeyEventArgs e)</w:t>
      </w:r>
    </w:p>
    <w:p w14:paraId="1249B07A" w14:textId="77777777" w:rsidR="00916C34" w:rsidRDefault="00000000">
      <w:r>
        <w:t xml:space="preserve">    {</w:t>
      </w:r>
    </w:p>
    <w:p w14:paraId="3003FD7B" w14:textId="77777777" w:rsidR="00916C34" w:rsidRDefault="00000000">
      <w:r>
        <w:t xml:space="preserve">        if ((Keyboard.Modifiers &amp; ModifierKeys.Control) != 0)</w:t>
      </w:r>
    </w:p>
    <w:p w14:paraId="24202443" w14:textId="77777777" w:rsidR="00916C34" w:rsidRDefault="00000000">
      <w:r>
        <w:t xml:space="preserve">        {</w:t>
      </w:r>
    </w:p>
    <w:p w14:paraId="001BEA3F" w14:textId="77777777" w:rsidR="00916C34" w:rsidRDefault="00000000">
      <w:r>
        <w:t xml:space="preserve">            if (e.Key == Key.Z) { Undo(); e.Handled = true; return; }</w:t>
      </w:r>
    </w:p>
    <w:p w14:paraId="49F62670" w14:textId="77777777" w:rsidR="00916C34" w:rsidRDefault="00000000">
      <w:r>
        <w:t xml:space="preserve">            if (e.Key == Key.Y) { Redo(); e.Handled = true; return; }</w:t>
      </w:r>
    </w:p>
    <w:p w14:paraId="032D6F55" w14:textId="77777777" w:rsidR="00916C34" w:rsidRDefault="00000000">
      <w:r>
        <w:t xml:space="preserve">            if (e.Key == Key.D)</w:t>
      </w:r>
    </w:p>
    <w:p w14:paraId="0114CD2D" w14:textId="77777777" w:rsidR="00916C34" w:rsidRDefault="00000000">
      <w:r>
        <w:t>{</w:t>
      </w:r>
    </w:p>
    <w:p w14:paraId="160FDACB" w14:textId="77777777" w:rsidR="00916C34" w:rsidRDefault="00000000">
      <w:r>
        <w:t xml:space="preserve">    // Duplicate selected event (events mode only)</w:t>
      </w:r>
    </w:p>
    <w:p w14:paraId="794964FE" w14:textId="77777777" w:rsidR="00916C34" w:rsidRDefault="00000000">
      <w:r>
        <w:t xml:space="preserve">    if (_playtestActive) { e.Handled = true; return; }</w:t>
      </w:r>
    </w:p>
    <w:p w14:paraId="0FB46DC0" w14:textId="77777777" w:rsidR="00916C34" w:rsidRDefault="00000000">
      <w:r>
        <w:t xml:space="preserve">    if (_mode != EditMode.Events) { e.Handled = true; return; }</w:t>
      </w:r>
    </w:p>
    <w:p w14:paraId="17E32602" w14:textId="77777777" w:rsidR="00916C34" w:rsidRDefault="00916C34"/>
    <w:p w14:paraId="0035EA9B" w14:textId="77777777" w:rsidR="00916C34" w:rsidRDefault="00000000">
      <w:r>
        <w:t xml:space="preserve">    var src = GetSelectedEvent();</w:t>
      </w:r>
    </w:p>
    <w:p w14:paraId="2F75E18D" w14:textId="77777777" w:rsidR="00916C34" w:rsidRDefault="00000000">
      <w:r>
        <w:t xml:space="preserve">    if (src is null) { e.Handled = true; return; }</w:t>
      </w:r>
    </w:p>
    <w:p w14:paraId="585A9C43" w14:textId="77777777" w:rsidR="00916C34" w:rsidRDefault="00916C34"/>
    <w:p w14:paraId="2729ADDA" w14:textId="77777777" w:rsidR="00916C34" w:rsidRDefault="00000000">
      <w:r>
        <w:t xml:space="preserve">    // Prefer cursor tile, else hover tile, else next to the event</w:t>
      </w:r>
    </w:p>
    <w:p w14:paraId="04FF532C" w14:textId="77777777" w:rsidR="00916C34" w:rsidRDefault="00000000">
      <w:r>
        <w:t xml:space="preserve">    int tx = _cursorTileX &gt;= 0 ? _cursorTileX : (_hoverTileX &gt;= 0 ? _hoverTileX : src.X);</w:t>
      </w:r>
    </w:p>
    <w:p w14:paraId="522683B1" w14:textId="77777777" w:rsidR="00916C34" w:rsidRDefault="00000000">
      <w:r>
        <w:t xml:space="preserve">    int ty = _cursorTileY &gt;= 0 ? _cursorTileY : (_hoverTileY &gt;= 0 ? _hoverTileY : src.Y);</w:t>
      </w:r>
    </w:p>
    <w:p w14:paraId="2A970CCC" w14:textId="77777777" w:rsidR="00916C34" w:rsidRDefault="00916C34"/>
    <w:p w14:paraId="7FD2AC5F" w14:textId="77777777" w:rsidR="00916C34" w:rsidRDefault="00000000">
      <w:r>
        <w:t xml:space="preserve">    if (!TryFindFreeTileNear(tx, ty, out var fx, out var fy))</w:t>
      </w:r>
    </w:p>
    <w:p w14:paraId="502BB68A" w14:textId="77777777" w:rsidR="00916C34" w:rsidRDefault="00000000">
      <w:r>
        <w:t xml:space="preserve">    {</w:t>
      </w:r>
    </w:p>
    <w:p w14:paraId="3806BA0E" w14:textId="77777777" w:rsidR="00916C34" w:rsidRDefault="00000000">
      <w:r>
        <w:t xml:space="preserve">        StatusText.Text = "No free tile nearby to duplicate into.";</w:t>
      </w:r>
    </w:p>
    <w:p w14:paraId="751C7077" w14:textId="77777777" w:rsidR="00916C34" w:rsidRDefault="00000000">
      <w:r>
        <w:t xml:space="preserve">        e.Handled = true;</w:t>
      </w:r>
    </w:p>
    <w:p w14:paraId="5F138D13" w14:textId="77777777" w:rsidR="00916C34" w:rsidRDefault="00000000">
      <w:r>
        <w:t xml:space="preserve">        return;</w:t>
      </w:r>
    </w:p>
    <w:p w14:paraId="0C17F7E2" w14:textId="77777777" w:rsidR="00916C34" w:rsidRDefault="00000000">
      <w:r>
        <w:t xml:space="preserve">    }</w:t>
      </w:r>
    </w:p>
    <w:p w14:paraId="0E8D54BF" w14:textId="77777777" w:rsidR="00916C34" w:rsidRDefault="00916C34"/>
    <w:p w14:paraId="5EF8ED57" w14:textId="77777777" w:rsidR="00916C34" w:rsidRDefault="00000000">
      <w:r>
        <w:t xml:space="preserve">    var copy = CloneEventTo(src, fx, fy);</w:t>
      </w:r>
    </w:p>
    <w:p w14:paraId="0EB6072A" w14:textId="77777777" w:rsidR="00916C34" w:rsidRDefault="00000000">
      <w:r>
        <w:t xml:space="preserve">    ExecuteCommand(new AddEventCommand(this, copy));</w:t>
      </w:r>
    </w:p>
    <w:p w14:paraId="783D8097" w14:textId="77777777" w:rsidR="00916C34" w:rsidRDefault="00916C34"/>
    <w:p w14:paraId="6A7B12BF" w14:textId="77777777" w:rsidR="00916C34" w:rsidRDefault="00000000">
      <w:r>
        <w:t xml:space="preserve">    _selectedEventId = copy.EventId;</w:t>
      </w:r>
    </w:p>
    <w:p w14:paraId="0E8B06D3" w14:textId="77777777" w:rsidR="00916C34" w:rsidRDefault="00000000">
      <w:r>
        <w:t xml:space="preserve">    UpdateEventPanel(copy);</w:t>
      </w:r>
    </w:p>
    <w:p w14:paraId="0691938A" w14:textId="77777777" w:rsidR="00916C34" w:rsidRDefault="00000000">
      <w:r>
        <w:t xml:space="preserve">    RefreshCommandList(copy);</w:t>
      </w:r>
    </w:p>
    <w:p w14:paraId="19D5C22B" w14:textId="77777777" w:rsidR="00916C34" w:rsidRDefault="00000000">
      <w:r>
        <w:t xml:space="preserve">    UpdateCommandEditor(null);</w:t>
      </w:r>
    </w:p>
    <w:p w14:paraId="3886A577" w14:textId="77777777" w:rsidR="00916C34" w:rsidRDefault="00000000">
      <w:r>
        <w:t xml:space="preserve">    RequestViewportRender();</w:t>
      </w:r>
    </w:p>
    <w:p w14:paraId="2086A8C3" w14:textId="77777777" w:rsidR="00916C34" w:rsidRDefault="00916C34"/>
    <w:p w14:paraId="69051535" w14:textId="77777777" w:rsidR="00916C34" w:rsidRDefault="00000000">
      <w:r>
        <w:t xml:space="preserve">    StatusText.Text = $"Duplicated event to ({fx},{fy}).";</w:t>
      </w:r>
    </w:p>
    <w:p w14:paraId="030B8054" w14:textId="77777777" w:rsidR="00916C34" w:rsidRDefault="00000000">
      <w:r>
        <w:t xml:space="preserve">    e.Handled = true;</w:t>
      </w:r>
    </w:p>
    <w:p w14:paraId="6B46C378" w14:textId="77777777" w:rsidR="00916C34" w:rsidRDefault="00000000">
      <w:r>
        <w:t xml:space="preserve">    return;</w:t>
      </w:r>
    </w:p>
    <w:p w14:paraId="14C5D234" w14:textId="77777777" w:rsidR="00916C34" w:rsidRDefault="00000000">
      <w:r>
        <w:t>}</w:t>
      </w:r>
    </w:p>
    <w:p w14:paraId="041DC5D3" w14:textId="77777777" w:rsidR="00916C34" w:rsidRDefault="00916C34"/>
    <w:p w14:paraId="053AD439" w14:textId="77777777" w:rsidR="00916C34" w:rsidRDefault="00000000">
      <w:r>
        <w:t xml:space="preserve">        }</w:t>
      </w:r>
    </w:p>
    <w:p w14:paraId="3CEC3465" w14:textId="77777777" w:rsidR="00916C34" w:rsidRDefault="00916C34"/>
    <w:p w14:paraId="4CA2EE8B" w14:textId="77777777" w:rsidR="00916C34" w:rsidRDefault="00000000">
      <w:r>
        <w:t xml:space="preserve">        // Arrow keys: if not playtesting, move the selected cell contents (tile+collision+event) together.</w:t>
      </w:r>
    </w:p>
    <w:p w14:paraId="21A61AE5" w14:textId="77777777" w:rsidR="00916C34" w:rsidRDefault="00000000">
      <w:r>
        <w:t xml:space="preserve">        if (!_playtestActive &amp;&amp; Keyboard.Modifiers == ModifierKeys.None)</w:t>
      </w:r>
    </w:p>
    <w:p w14:paraId="7C629935" w14:textId="77777777" w:rsidR="00916C34" w:rsidRDefault="00000000">
      <w:r>
        <w:t xml:space="preserve">        {</w:t>
      </w:r>
    </w:p>
    <w:p w14:paraId="6D9C742C" w14:textId="77777777" w:rsidR="00916C34" w:rsidRDefault="00000000">
      <w:r>
        <w:t xml:space="preserve">            switch (e.Key)</w:t>
      </w:r>
    </w:p>
    <w:p w14:paraId="2621A7CF" w14:textId="77777777" w:rsidR="00916C34" w:rsidRDefault="00000000">
      <w:r>
        <w:t xml:space="preserve">            {</w:t>
      </w:r>
    </w:p>
    <w:p w14:paraId="742F725C" w14:textId="77777777" w:rsidR="00916C34" w:rsidRDefault="00000000">
      <w:r>
        <w:t xml:space="preserve">                case Key.Up:    TryMoveSelectedCell(0, -1); e.Handled = true; return;</w:t>
      </w:r>
    </w:p>
    <w:p w14:paraId="5B431C2C" w14:textId="77777777" w:rsidR="00916C34" w:rsidRDefault="00000000">
      <w:r>
        <w:t xml:space="preserve">                case Key.Down:  TryMoveSelectedCell(0, 1);  e.Handled = true; return;</w:t>
      </w:r>
    </w:p>
    <w:p w14:paraId="389C9B6D" w14:textId="77777777" w:rsidR="00916C34" w:rsidRDefault="00000000">
      <w:r>
        <w:t xml:space="preserve">                case Key.Left:  TryMoveSelectedCell(-1, 0); e.Handled = true; return;</w:t>
      </w:r>
    </w:p>
    <w:p w14:paraId="6B037D76" w14:textId="77777777" w:rsidR="00916C34" w:rsidRDefault="00000000">
      <w:r>
        <w:t xml:space="preserve">                case Key.Right: TryMoveSelectedCell(1, 0);  e.Handled = true; return;</w:t>
      </w:r>
    </w:p>
    <w:p w14:paraId="7FF10209" w14:textId="77777777" w:rsidR="00916C34" w:rsidRDefault="00000000">
      <w:r>
        <w:t xml:space="preserve">            }</w:t>
      </w:r>
    </w:p>
    <w:p w14:paraId="5BE8224E" w14:textId="77777777" w:rsidR="00916C34" w:rsidRDefault="00000000">
      <w:r>
        <w:t xml:space="preserve">        }</w:t>
      </w:r>
    </w:p>
    <w:p w14:paraId="73790118" w14:textId="77777777" w:rsidR="00916C34" w:rsidRDefault="00916C34"/>
    <w:p w14:paraId="042BF21B" w14:textId="77777777" w:rsidR="00916C34" w:rsidRDefault="00000000">
      <w:r>
        <w:t xml:space="preserve">        if (e.Key == Key.Delete)</w:t>
      </w:r>
    </w:p>
    <w:p w14:paraId="24F39701" w14:textId="77777777" w:rsidR="00916C34" w:rsidRDefault="00000000">
      <w:r>
        <w:t xml:space="preserve">        {</w:t>
      </w:r>
    </w:p>
    <w:p w14:paraId="2FF4C6C0" w14:textId="77777777" w:rsidR="00916C34" w:rsidRDefault="00000000">
      <w:r>
        <w:t xml:space="preserve">            DeleteAtCurrentMode();</w:t>
      </w:r>
    </w:p>
    <w:p w14:paraId="5C796EDE" w14:textId="77777777" w:rsidR="00916C34" w:rsidRDefault="00000000">
      <w:r>
        <w:t xml:space="preserve">            e.Handled = true;</w:t>
      </w:r>
    </w:p>
    <w:p w14:paraId="399F208D" w14:textId="77777777" w:rsidR="00916C34" w:rsidRDefault="00000000">
      <w:r>
        <w:t xml:space="preserve">            return;</w:t>
      </w:r>
    </w:p>
    <w:p w14:paraId="28B09C43" w14:textId="77777777" w:rsidR="00916C34" w:rsidRDefault="00000000">
      <w:r>
        <w:t xml:space="preserve">        }</w:t>
      </w:r>
    </w:p>
    <w:p w14:paraId="1A67846B" w14:textId="77777777" w:rsidR="00916C34" w:rsidRDefault="00916C34"/>
    <w:p w14:paraId="104FBAB1" w14:textId="77777777" w:rsidR="00916C34" w:rsidRDefault="00000000">
      <w:r>
        <w:t xml:space="preserve">        if (e.Key == Key.F5) { TogglePlaytest(); e.Handled = true; return; }</w:t>
      </w:r>
    </w:p>
    <w:p w14:paraId="5DB9C628" w14:textId="77777777" w:rsidR="00916C34" w:rsidRDefault="00916C34"/>
    <w:p w14:paraId="3AF3CCAA" w14:textId="77777777" w:rsidR="00916C34" w:rsidRDefault="00000000">
      <w:r>
        <w:t xml:space="preserve">        if (_playtestActive)</w:t>
      </w:r>
    </w:p>
    <w:p w14:paraId="35FF7152" w14:textId="77777777" w:rsidR="00916C34" w:rsidRDefault="00000000">
      <w:r>
        <w:t xml:space="preserve">        {</w:t>
      </w:r>
    </w:p>
    <w:p w14:paraId="23AB2F48" w14:textId="77777777" w:rsidR="00916C34" w:rsidRDefault="00000000">
      <w:r>
        <w:t xml:space="preserve">            if (e.Key == Key.Escape) { ExitPlaytest(); e.Handled = true; return; }</w:t>
      </w:r>
    </w:p>
    <w:p w14:paraId="7941A47C" w14:textId="77777777" w:rsidR="00916C34" w:rsidRDefault="00916C34"/>
    <w:p w14:paraId="66502640" w14:textId="77777777" w:rsidR="00916C34" w:rsidRDefault="00000000">
      <w:r>
        <w:t xml:space="preserve">            if (e.Key == Key.E || e.Key == Key.Enter || e.Key == Key.Space)</w:t>
      </w:r>
    </w:p>
    <w:p w14:paraId="2BD8532C" w14:textId="77777777" w:rsidR="00916C34" w:rsidRDefault="00000000">
      <w:r>
        <w:t xml:space="preserve">            {</w:t>
      </w:r>
    </w:p>
    <w:p w14:paraId="24FB845F" w14:textId="77777777" w:rsidR="00916C34" w:rsidRDefault="00000000">
      <w:r>
        <w:t xml:space="preserve">                InteractAtPlayer();</w:t>
      </w:r>
    </w:p>
    <w:p w14:paraId="6011EBA1" w14:textId="77777777" w:rsidR="00916C34" w:rsidRDefault="00000000">
      <w:r>
        <w:t xml:space="preserve">                e.Handled = true;</w:t>
      </w:r>
    </w:p>
    <w:p w14:paraId="2A896564" w14:textId="77777777" w:rsidR="00916C34" w:rsidRDefault="00000000">
      <w:r>
        <w:t xml:space="preserve">                return;</w:t>
      </w:r>
    </w:p>
    <w:p w14:paraId="7403885D" w14:textId="77777777" w:rsidR="00916C34" w:rsidRDefault="00000000">
      <w:r>
        <w:t xml:space="preserve">            }</w:t>
      </w:r>
    </w:p>
    <w:p w14:paraId="46934C39" w14:textId="77777777" w:rsidR="00916C34" w:rsidRDefault="00916C34"/>
    <w:p w14:paraId="1BE00B0A" w14:textId="77777777" w:rsidR="00916C34" w:rsidRDefault="00000000">
      <w:r>
        <w:t xml:space="preserve">            switch (e.Key)</w:t>
      </w:r>
    </w:p>
    <w:p w14:paraId="7D143A6C" w14:textId="77777777" w:rsidR="00916C34" w:rsidRDefault="00000000">
      <w:r>
        <w:t xml:space="preserve">            {</w:t>
      </w:r>
    </w:p>
    <w:p w14:paraId="0C123F7E" w14:textId="77777777" w:rsidR="00916C34" w:rsidRDefault="00000000">
      <w:r>
        <w:t xml:space="preserve">                case Key.Up:</w:t>
      </w:r>
    </w:p>
    <w:p w14:paraId="331A7ACC" w14:textId="77777777" w:rsidR="00916C34" w:rsidRDefault="00000000">
      <w:r>
        <w:t xml:space="preserve">                case Key.W: TryMovePlayer(0, -1); e.Handled = true; return;</w:t>
      </w:r>
    </w:p>
    <w:p w14:paraId="19E5BC87" w14:textId="77777777" w:rsidR="00916C34" w:rsidRDefault="00000000">
      <w:r>
        <w:t xml:space="preserve">                case Key.Down:</w:t>
      </w:r>
    </w:p>
    <w:p w14:paraId="1D7E4769" w14:textId="77777777" w:rsidR="00916C34" w:rsidRDefault="00000000">
      <w:r>
        <w:t xml:space="preserve">                case Key.S: TryMovePlayer(0, 1); e.Handled = true; return;</w:t>
      </w:r>
    </w:p>
    <w:p w14:paraId="10863BBF" w14:textId="77777777" w:rsidR="00916C34" w:rsidRDefault="00000000">
      <w:r>
        <w:t xml:space="preserve">                case Key.Left:</w:t>
      </w:r>
    </w:p>
    <w:p w14:paraId="08AED57F" w14:textId="77777777" w:rsidR="00916C34" w:rsidRDefault="00000000">
      <w:r>
        <w:t xml:space="preserve">                case Key.A: TryMovePlayer(-1, 0); e.Handled = true; return;</w:t>
      </w:r>
    </w:p>
    <w:p w14:paraId="36412B13" w14:textId="77777777" w:rsidR="00916C34" w:rsidRDefault="00000000">
      <w:r>
        <w:t xml:space="preserve">                case Key.Right:</w:t>
      </w:r>
    </w:p>
    <w:p w14:paraId="7D1E4BBE" w14:textId="77777777" w:rsidR="00916C34" w:rsidRDefault="00000000">
      <w:r>
        <w:t xml:space="preserve">                case Key.D: TryMovePlayer(1, 0); e.Handled = true; return;</w:t>
      </w:r>
    </w:p>
    <w:p w14:paraId="0E4CC20B" w14:textId="77777777" w:rsidR="00916C34" w:rsidRDefault="00000000">
      <w:r>
        <w:t xml:space="preserve">            }</w:t>
      </w:r>
    </w:p>
    <w:p w14:paraId="31BCE9F4" w14:textId="77777777" w:rsidR="00916C34" w:rsidRDefault="00000000">
      <w:r>
        <w:t xml:space="preserve">        }</w:t>
      </w:r>
    </w:p>
    <w:p w14:paraId="3767F3D5" w14:textId="77777777" w:rsidR="00916C34" w:rsidRDefault="00000000">
      <w:r>
        <w:t xml:space="preserve">    }</w:t>
      </w:r>
    </w:p>
    <w:p w14:paraId="2A020314" w14:textId="77777777" w:rsidR="00916C34" w:rsidRDefault="00916C34"/>
    <w:p w14:paraId="2A3CE1CC" w14:textId="77777777" w:rsidR="00916C34" w:rsidRDefault="00000000">
      <w:r>
        <w:t xml:space="preserve">    // --------------------------------------------------------------------</w:t>
      </w:r>
    </w:p>
    <w:p w14:paraId="7CAF062E" w14:textId="77777777" w:rsidR="00916C34" w:rsidRDefault="00000000">
      <w:r>
        <w:t xml:space="preserve">    // Zoom</w:t>
      </w:r>
    </w:p>
    <w:p w14:paraId="618CFFF4" w14:textId="77777777" w:rsidR="00916C34" w:rsidRDefault="00000000">
      <w:r>
        <w:t xml:space="preserve">    // --------------------------------------------------------------------</w:t>
      </w:r>
    </w:p>
    <w:p w14:paraId="79442D8C" w14:textId="77777777" w:rsidR="00916C34" w:rsidRDefault="00000000">
      <w:r>
        <w:t xml:space="preserve">    private void ApplyZoom()</w:t>
      </w:r>
    </w:p>
    <w:p w14:paraId="47944201" w14:textId="77777777" w:rsidR="00916C34" w:rsidRDefault="00000000">
      <w:r>
        <w:t xml:space="preserve">    {</w:t>
      </w:r>
    </w:p>
    <w:p w14:paraId="1DB4FACE" w14:textId="77777777" w:rsidR="00916C34" w:rsidRDefault="00000000">
      <w:r>
        <w:t xml:space="preserve">        _zoom = Math.Clamp(_zoom, ZoomMin, ZoomMax);</w:t>
      </w:r>
    </w:p>
    <w:p w14:paraId="43066D87" w14:textId="77777777" w:rsidR="00916C34" w:rsidRDefault="00000000">
      <w:r>
        <w:t xml:space="preserve">        MapCanvas.LayoutTransform = new ScaleTransform(_zoom, _zoom);</w:t>
      </w:r>
    </w:p>
    <w:p w14:paraId="68A4B2D3" w14:textId="77777777" w:rsidR="00916C34" w:rsidRDefault="00000000">
      <w:r>
        <w:t xml:space="preserve">        ZoomText.Text = $"Zoom: {(_zoom * 100):0}%";</w:t>
      </w:r>
    </w:p>
    <w:p w14:paraId="116D403E" w14:textId="77777777" w:rsidR="00916C34" w:rsidRDefault="00000000">
      <w:r>
        <w:t xml:space="preserve">    }</w:t>
      </w:r>
    </w:p>
    <w:p w14:paraId="27463A1B" w14:textId="77777777" w:rsidR="00916C34" w:rsidRDefault="00916C34"/>
    <w:p w14:paraId="4C2FDE65" w14:textId="77777777" w:rsidR="00916C34" w:rsidRDefault="00000000">
      <w:r>
        <w:t xml:space="preserve">    private void ZoomAtViewportPoint(Point viewportPoint, double newZoom)</w:t>
      </w:r>
    </w:p>
    <w:p w14:paraId="6373B88F" w14:textId="77777777" w:rsidR="00916C34" w:rsidRDefault="00000000">
      <w:r>
        <w:t xml:space="preserve">    {</w:t>
      </w:r>
    </w:p>
    <w:p w14:paraId="697C270E" w14:textId="77777777" w:rsidR="00916C34" w:rsidRDefault="00000000">
      <w:r>
        <w:t xml:space="preserve">        newZoom = Math.Clamp(newZoom, ZoomMin, ZoomMax);</w:t>
      </w:r>
    </w:p>
    <w:p w14:paraId="5AF32D82" w14:textId="77777777" w:rsidR="00916C34" w:rsidRDefault="00000000">
      <w:r>
        <w:t xml:space="preserve">        if (Math.Abs(newZoom - _zoom) &lt; 0.0001) return;</w:t>
      </w:r>
    </w:p>
    <w:p w14:paraId="3E25C3DF" w14:textId="77777777" w:rsidR="00916C34" w:rsidRDefault="00916C34"/>
    <w:p w14:paraId="49D80E37" w14:textId="77777777" w:rsidR="00916C34" w:rsidRDefault="00000000">
      <w:r>
        <w:t xml:space="preserve">        double oldZoom = _zoom;</w:t>
      </w:r>
    </w:p>
    <w:p w14:paraId="00A62369" w14:textId="77777777" w:rsidR="00916C34" w:rsidRDefault="00916C34"/>
    <w:p w14:paraId="00A914F1" w14:textId="77777777" w:rsidR="00916C34" w:rsidRDefault="00000000">
      <w:r>
        <w:t xml:space="preserve">        double contentX = MapScroll.HorizontalOffset + viewportPoint.X;</w:t>
      </w:r>
    </w:p>
    <w:p w14:paraId="719511F4" w14:textId="77777777" w:rsidR="00916C34" w:rsidRDefault="00000000">
      <w:r>
        <w:t xml:space="preserve">        double contentY = MapScroll.VerticalOffset + viewportPoint.Y;</w:t>
      </w:r>
    </w:p>
    <w:p w14:paraId="7EDEB003" w14:textId="77777777" w:rsidR="00916C34" w:rsidRDefault="00916C34"/>
    <w:p w14:paraId="40136A09" w14:textId="77777777" w:rsidR="00916C34" w:rsidRDefault="00000000">
      <w:r>
        <w:t xml:space="preserve">        _zoom = newZoom;</w:t>
      </w:r>
    </w:p>
    <w:p w14:paraId="43D7BA5B" w14:textId="77777777" w:rsidR="00916C34" w:rsidRDefault="00000000">
      <w:r>
        <w:t xml:space="preserve">        ApplyZoom();</w:t>
      </w:r>
    </w:p>
    <w:p w14:paraId="4614FBCA" w14:textId="77777777" w:rsidR="00916C34" w:rsidRDefault="00916C34"/>
    <w:p w14:paraId="2E0C6035" w14:textId="77777777" w:rsidR="00916C34" w:rsidRDefault="00000000">
      <w:r>
        <w:t xml:space="preserve">        double ratio = newZoom / oldZoom;</w:t>
      </w:r>
    </w:p>
    <w:p w14:paraId="2BD39358" w14:textId="77777777" w:rsidR="00916C34" w:rsidRDefault="00916C34"/>
    <w:p w14:paraId="6EC85262" w14:textId="77777777" w:rsidR="00916C34" w:rsidRDefault="00000000">
      <w:r>
        <w:t xml:space="preserve">        MapScroll.Dispatcher.BeginInvoke(DispatcherPriority.Background, new Action(() =&gt;</w:t>
      </w:r>
    </w:p>
    <w:p w14:paraId="160D7B61" w14:textId="77777777" w:rsidR="00916C34" w:rsidRDefault="00000000">
      <w:r>
        <w:t xml:space="preserve">        </w:t>
      </w:r>
      <w:r>
        <w:rPr>
          <w:lang w:val="fr-FR"/>
        </w:rPr>
        <w:t>{</w:t>
      </w:r>
    </w:p>
    <w:p w14:paraId="1E4302CB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    double newOffsetX = contentX * ratio - viewportPoint.X;</w:t>
      </w:r>
    </w:p>
    <w:p w14:paraId="0BCEF553" w14:textId="77777777" w:rsidR="00916C34" w:rsidRDefault="00000000">
      <w:r>
        <w:rPr>
          <w:lang w:val="fr-FR"/>
        </w:rPr>
        <w:t xml:space="preserve">            </w:t>
      </w:r>
      <w:r>
        <w:t>double newOffsetY = contentY * ratio - viewportPoint.Y;</w:t>
      </w:r>
    </w:p>
    <w:p w14:paraId="1DA620E2" w14:textId="77777777" w:rsidR="00916C34" w:rsidRDefault="00916C34"/>
    <w:p w14:paraId="09484CA1" w14:textId="77777777" w:rsidR="00916C34" w:rsidRDefault="00000000">
      <w:r>
        <w:t xml:space="preserve">            if (newOffsetX &lt; 0) newOffsetX = 0;</w:t>
      </w:r>
    </w:p>
    <w:p w14:paraId="35B07DC0" w14:textId="77777777" w:rsidR="00916C34" w:rsidRDefault="00000000">
      <w:r>
        <w:t xml:space="preserve">            if (newOffsetY &lt; 0) newOffsetY = 0;</w:t>
      </w:r>
    </w:p>
    <w:p w14:paraId="4ED5109B" w14:textId="77777777" w:rsidR="00916C34" w:rsidRDefault="00916C34"/>
    <w:p w14:paraId="5EEAECB0" w14:textId="77777777" w:rsidR="00916C34" w:rsidRDefault="00000000">
      <w:r>
        <w:t xml:space="preserve">            MapScroll.ScrollToHorizontalOffset(newOffsetX);</w:t>
      </w:r>
    </w:p>
    <w:p w14:paraId="758708BB" w14:textId="77777777" w:rsidR="00916C34" w:rsidRDefault="00000000">
      <w:r>
        <w:t xml:space="preserve">            MapScroll.ScrollToVerticalOffset(newOffsetY);</w:t>
      </w:r>
    </w:p>
    <w:p w14:paraId="5866E43F" w14:textId="77777777" w:rsidR="00916C34" w:rsidRDefault="00916C34"/>
    <w:p w14:paraId="7E4F1787" w14:textId="77777777" w:rsidR="00916C34" w:rsidRDefault="00000000">
      <w:r>
        <w:t xml:space="preserve">            RequestViewportRender();</w:t>
      </w:r>
    </w:p>
    <w:p w14:paraId="3B46A3A8" w14:textId="77777777" w:rsidR="00916C34" w:rsidRDefault="00000000">
      <w:r>
        <w:t xml:space="preserve">        }));</w:t>
      </w:r>
    </w:p>
    <w:p w14:paraId="20014990" w14:textId="77777777" w:rsidR="00916C34" w:rsidRDefault="00000000">
      <w:r>
        <w:t xml:space="preserve">    }</w:t>
      </w:r>
    </w:p>
    <w:p w14:paraId="6C6FD182" w14:textId="77777777" w:rsidR="00916C34" w:rsidRDefault="00916C34"/>
    <w:p w14:paraId="18C54AE9" w14:textId="77777777" w:rsidR="00916C34" w:rsidRDefault="00000000">
      <w:r>
        <w:t xml:space="preserve">    private void OnZoomInClick(object sender, RoutedEventArgs e)</w:t>
      </w:r>
    </w:p>
    <w:p w14:paraId="63D788A9" w14:textId="77777777" w:rsidR="00916C34" w:rsidRDefault="00000000">
      <w:r>
        <w:t xml:space="preserve">    {</w:t>
      </w:r>
    </w:p>
    <w:p w14:paraId="5EA2A830" w14:textId="77777777" w:rsidR="00916C34" w:rsidRDefault="00000000">
      <w:r>
        <w:t xml:space="preserve">        var viewportCenter = new Point(MapScroll.ViewportWidth / 2.0, MapScroll.ViewportHeight / 2.0);</w:t>
      </w:r>
    </w:p>
    <w:p w14:paraId="211B2FC0" w14:textId="77777777" w:rsidR="00916C34" w:rsidRDefault="00000000">
      <w:r>
        <w:t xml:space="preserve">        ZoomAtViewportPoint(viewportCenter, _zoom * ZoomStep);</w:t>
      </w:r>
    </w:p>
    <w:p w14:paraId="2B03AB53" w14:textId="77777777" w:rsidR="00916C34" w:rsidRDefault="00000000">
      <w:r>
        <w:t xml:space="preserve">    }</w:t>
      </w:r>
    </w:p>
    <w:p w14:paraId="46D04912" w14:textId="77777777" w:rsidR="00916C34" w:rsidRDefault="00916C34"/>
    <w:p w14:paraId="3F90210A" w14:textId="77777777" w:rsidR="00916C34" w:rsidRDefault="00000000">
      <w:r>
        <w:t xml:space="preserve">    private void OnZoomOutClick(object sender, RoutedEventArgs e)</w:t>
      </w:r>
    </w:p>
    <w:p w14:paraId="17504CE2" w14:textId="77777777" w:rsidR="00916C34" w:rsidRDefault="00000000">
      <w:r>
        <w:t xml:space="preserve">    {</w:t>
      </w:r>
    </w:p>
    <w:p w14:paraId="7EA2422E" w14:textId="77777777" w:rsidR="00916C34" w:rsidRDefault="00000000">
      <w:r>
        <w:t xml:space="preserve">        var viewportCenter = new Point(MapScroll.ViewportWidth / 2.0, MapScroll.ViewportHeight / 2.0);</w:t>
      </w:r>
    </w:p>
    <w:p w14:paraId="31D1D4E0" w14:textId="77777777" w:rsidR="00916C34" w:rsidRDefault="00000000">
      <w:r>
        <w:t xml:space="preserve">        ZoomAtViewportPoint(viewportCenter, _zoom / ZoomStep);</w:t>
      </w:r>
    </w:p>
    <w:p w14:paraId="59E05A15" w14:textId="77777777" w:rsidR="00916C34" w:rsidRDefault="00000000">
      <w:r>
        <w:t xml:space="preserve">    }</w:t>
      </w:r>
    </w:p>
    <w:p w14:paraId="0EECC720" w14:textId="77777777" w:rsidR="00916C34" w:rsidRDefault="00916C34"/>
    <w:p w14:paraId="2C9FD4E4" w14:textId="77777777" w:rsidR="00916C34" w:rsidRDefault="00000000">
      <w:r>
        <w:t xml:space="preserve">    private void OnZoomResetClick(object sender, RoutedEventArgs e)</w:t>
      </w:r>
    </w:p>
    <w:p w14:paraId="0AB7067F" w14:textId="77777777" w:rsidR="00916C34" w:rsidRDefault="00000000">
      <w:r>
        <w:t xml:space="preserve">    {</w:t>
      </w:r>
    </w:p>
    <w:p w14:paraId="2A80FD8C" w14:textId="77777777" w:rsidR="00916C34" w:rsidRDefault="00000000">
      <w:r>
        <w:t xml:space="preserve">        var viewportCenter = new Point(MapScroll.ViewportWidth / 2.0, MapScroll.ViewportHeight / 2.0);</w:t>
      </w:r>
    </w:p>
    <w:p w14:paraId="318B9B4F" w14:textId="77777777" w:rsidR="00916C34" w:rsidRDefault="00000000">
      <w:r>
        <w:t xml:space="preserve">        ZoomAtViewportPoint(viewportCenter, 1.0);</w:t>
      </w:r>
    </w:p>
    <w:p w14:paraId="53D1E90F" w14:textId="77777777" w:rsidR="00916C34" w:rsidRDefault="00000000">
      <w:r>
        <w:t xml:space="preserve">    }</w:t>
      </w:r>
    </w:p>
    <w:p w14:paraId="36E6C99A" w14:textId="77777777" w:rsidR="00916C34" w:rsidRDefault="00916C34"/>
    <w:p w14:paraId="4ED0FB07" w14:textId="77777777" w:rsidR="00916C34" w:rsidRDefault="00000000">
      <w:r>
        <w:t xml:space="preserve">    private void OnScrollViewerMouseWheel(object sender, MouseWheelEventArgs e)</w:t>
      </w:r>
    </w:p>
    <w:p w14:paraId="423B0C77" w14:textId="77777777" w:rsidR="00916C34" w:rsidRDefault="00000000">
      <w:r>
        <w:t xml:space="preserve">    {</w:t>
      </w:r>
    </w:p>
    <w:p w14:paraId="6E5A11A9" w14:textId="77777777" w:rsidR="00916C34" w:rsidRDefault="00000000">
      <w:r>
        <w:t xml:space="preserve">        if ((Keyboard.Modifiers &amp; ModifierKeys.Control) == 0) return;</w:t>
      </w:r>
    </w:p>
    <w:p w14:paraId="106477D5" w14:textId="77777777" w:rsidR="00916C34" w:rsidRDefault="00916C34"/>
    <w:p w14:paraId="7955EE88" w14:textId="77777777" w:rsidR="00916C34" w:rsidRDefault="00000000">
      <w:r>
        <w:t xml:space="preserve">        e.Handled = true;</w:t>
      </w:r>
    </w:p>
    <w:p w14:paraId="70ACD489" w14:textId="77777777" w:rsidR="00916C34" w:rsidRDefault="00000000">
      <w:r>
        <w:t xml:space="preserve">        var viewportPos = e.GetPosition(MapScroll);</w:t>
      </w:r>
    </w:p>
    <w:p w14:paraId="316272CC" w14:textId="77777777" w:rsidR="00916C34" w:rsidRDefault="00916C34"/>
    <w:p w14:paraId="28DACCA9" w14:textId="77777777" w:rsidR="00916C34" w:rsidRDefault="00000000">
      <w:r>
        <w:t xml:space="preserve">        double newZoom = _zoom;</w:t>
      </w:r>
    </w:p>
    <w:p w14:paraId="6CEA2CFC" w14:textId="77777777" w:rsidR="00916C34" w:rsidRDefault="00000000">
      <w:r>
        <w:t xml:space="preserve">        if (e.Delta &gt; 0) newZoom *= ZoomStep;</w:t>
      </w:r>
    </w:p>
    <w:p w14:paraId="6ECCA539" w14:textId="77777777" w:rsidR="00916C34" w:rsidRDefault="00000000">
      <w:r>
        <w:t xml:space="preserve">        else newZoom /= ZoomStep;</w:t>
      </w:r>
    </w:p>
    <w:p w14:paraId="3BEB6847" w14:textId="77777777" w:rsidR="00916C34" w:rsidRDefault="00916C34"/>
    <w:p w14:paraId="510C4D46" w14:textId="77777777" w:rsidR="00916C34" w:rsidRDefault="00000000">
      <w:r>
        <w:t xml:space="preserve">        ZoomAtViewportPoint(viewportPos, newZoom);</w:t>
      </w:r>
    </w:p>
    <w:p w14:paraId="5FFD5C55" w14:textId="77777777" w:rsidR="00916C34" w:rsidRDefault="00000000">
      <w:r>
        <w:t xml:space="preserve">    }</w:t>
      </w:r>
    </w:p>
    <w:p w14:paraId="15CC03EB" w14:textId="77777777" w:rsidR="00916C34" w:rsidRDefault="00916C34"/>
    <w:p w14:paraId="4EBF1C72" w14:textId="77777777" w:rsidR="00916C34" w:rsidRDefault="00000000">
      <w:r>
        <w:t xml:space="preserve">    // --------------------------------------------------------------------</w:t>
      </w:r>
    </w:p>
    <w:p w14:paraId="14B32599" w14:textId="77777777" w:rsidR="00916C34" w:rsidRDefault="00000000">
      <w:r>
        <w:t xml:space="preserve">    // Command interface</w:t>
      </w:r>
    </w:p>
    <w:p w14:paraId="37B60C70" w14:textId="77777777" w:rsidR="00916C34" w:rsidRDefault="00000000">
      <w:r>
        <w:t xml:space="preserve">    // --------------------------------------------------------------------</w:t>
      </w:r>
    </w:p>
    <w:p w14:paraId="5E0804D2" w14:textId="77777777" w:rsidR="00916C34" w:rsidRDefault="00000000">
      <w:r>
        <w:t xml:space="preserve">    private interface IEditCommand</w:t>
      </w:r>
    </w:p>
    <w:p w14:paraId="74ADC7D9" w14:textId="77777777" w:rsidR="00916C34" w:rsidRDefault="00000000">
      <w:r>
        <w:t xml:space="preserve">    {</w:t>
      </w:r>
    </w:p>
    <w:p w14:paraId="49D8CEAF" w14:textId="77777777" w:rsidR="00916C34" w:rsidRDefault="00000000">
      <w:r>
        <w:t xml:space="preserve">        void Execute();</w:t>
      </w:r>
    </w:p>
    <w:p w14:paraId="1D7DFD59" w14:textId="77777777" w:rsidR="00916C34" w:rsidRDefault="00000000">
      <w:r>
        <w:t xml:space="preserve">        void Undo();</w:t>
      </w:r>
    </w:p>
    <w:p w14:paraId="056CF6C8" w14:textId="77777777" w:rsidR="00916C34" w:rsidRDefault="00000000">
      <w:r>
        <w:t xml:space="preserve">    }</w:t>
      </w:r>
    </w:p>
    <w:p w14:paraId="40441A04" w14:textId="77777777" w:rsidR="00916C34" w:rsidRDefault="00000000">
      <w:r>
        <w:t>}</w:t>
      </w:r>
    </w:p>
    <w:p w14:paraId="0FA6F09C" w14:textId="77777777" w:rsidR="00916C34" w:rsidRDefault="00000000">
      <w:pPr>
        <w:pStyle w:val="Heading4"/>
      </w:pPr>
      <w:r>
        <w:t>Vitriol.Editor\Vitriol.Editor.csproj</w:t>
      </w:r>
    </w:p>
    <w:p w14:paraId="12694C65" w14:textId="77777777" w:rsidR="00916C34" w:rsidRDefault="00000000">
      <w:pPr>
        <w:rPr>
          <w:lang w:val="nl-NL"/>
        </w:rPr>
      </w:pPr>
      <w:r>
        <w:rPr>
          <w:lang w:val="nl-NL"/>
        </w:rPr>
        <w:t>&lt;Project Sdk="Microsoft.NET.Sdk"&gt;</w:t>
      </w:r>
    </w:p>
    <w:p w14:paraId="6CA46940" w14:textId="77777777" w:rsidR="00916C34" w:rsidRDefault="00916C34">
      <w:pPr>
        <w:rPr>
          <w:lang w:val="nl-NL"/>
        </w:rPr>
      </w:pPr>
    </w:p>
    <w:p w14:paraId="7A669CAE" w14:textId="77777777" w:rsidR="00916C34" w:rsidRDefault="00000000">
      <w:r>
        <w:rPr>
          <w:lang w:val="nl-NL"/>
        </w:rPr>
        <w:t xml:space="preserve">  </w:t>
      </w:r>
      <w:r>
        <w:t>&lt;ItemGroup&gt;</w:t>
      </w:r>
    </w:p>
    <w:p w14:paraId="4D95B6B9" w14:textId="77777777" w:rsidR="00916C34" w:rsidRDefault="00000000">
      <w:r>
        <w:t xml:space="preserve">    &lt;ProjectReference Include="..\Vitriol.Shared\Vitriol.Shared.csproj" /&gt;</w:t>
      </w:r>
    </w:p>
    <w:p w14:paraId="038FA643" w14:textId="77777777" w:rsidR="00916C34" w:rsidRDefault="00000000">
      <w:r>
        <w:t xml:space="preserve">    &lt;ProjectReference Include="..\Vitriol.Data\Vitriol.Data.csproj" /&gt;</w:t>
      </w:r>
    </w:p>
    <w:p w14:paraId="38E9FDA8" w14:textId="77777777" w:rsidR="00916C34" w:rsidRDefault="00000000">
      <w:r>
        <w:t xml:space="preserve">    &lt;ProjectReference Include="..\Vitriol.Engine\Vitriol.Engine.csproj" /&gt;</w:t>
      </w:r>
    </w:p>
    <w:p w14:paraId="03B4DB0B" w14:textId="77777777" w:rsidR="00916C34" w:rsidRDefault="00000000">
      <w:r>
        <w:t xml:space="preserve">  &lt;/ItemGroup&gt;</w:t>
      </w:r>
    </w:p>
    <w:p w14:paraId="4C43F3A3" w14:textId="77777777" w:rsidR="00916C34" w:rsidRDefault="00916C34"/>
    <w:p w14:paraId="65E6885B" w14:textId="77777777" w:rsidR="00916C34" w:rsidRDefault="00000000">
      <w:r>
        <w:t xml:space="preserve">  &lt;PropertyGroup&gt;</w:t>
      </w:r>
    </w:p>
    <w:p w14:paraId="580A0A96" w14:textId="77777777" w:rsidR="00916C34" w:rsidRDefault="00000000">
      <w:r>
        <w:t xml:space="preserve">    &lt;OutputType&gt;WinExe&lt;/OutputType&gt;</w:t>
      </w:r>
    </w:p>
    <w:p w14:paraId="1444FC2E" w14:textId="77777777" w:rsidR="00916C34" w:rsidRDefault="00000000">
      <w:r>
        <w:t xml:space="preserve">    &lt;TargetFramework&gt;net9.0-windows&lt;/TargetFramework&gt;</w:t>
      </w:r>
    </w:p>
    <w:p w14:paraId="358B2277" w14:textId="77777777" w:rsidR="00916C34" w:rsidRDefault="00000000">
      <w:r>
        <w:t xml:space="preserve">    &lt;Nullable&gt;enable&lt;/Nullable&gt;</w:t>
      </w:r>
    </w:p>
    <w:p w14:paraId="35B5FA16" w14:textId="77777777" w:rsidR="00916C34" w:rsidRDefault="00000000">
      <w:r>
        <w:t xml:space="preserve">    &lt;ImplicitUsings&gt;enable&lt;/ImplicitUsings&gt;</w:t>
      </w:r>
    </w:p>
    <w:p w14:paraId="2147E314" w14:textId="77777777" w:rsidR="00916C34" w:rsidRDefault="00000000">
      <w:r>
        <w:t xml:space="preserve">    &lt;UseWPF&gt;true&lt;/UseWPF&gt;</w:t>
      </w:r>
    </w:p>
    <w:p w14:paraId="5DDF3BDF" w14:textId="77777777" w:rsidR="00916C34" w:rsidRDefault="00000000">
      <w:r>
        <w:t xml:space="preserve">  &lt;/PropertyGroup&gt;</w:t>
      </w:r>
    </w:p>
    <w:p w14:paraId="5808D066" w14:textId="77777777" w:rsidR="00916C34" w:rsidRDefault="00916C34"/>
    <w:p w14:paraId="652FB298" w14:textId="77777777" w:rsidR="00916C34" w:rsidRDefault="00000000">
      <w:r>
        <w:t>&lt;/Project&gt;</w:t>
      </w:r>
    </w:p>
    <w:p w14:paraId="71E34D61" w14:textId="77777777" w:rsidR="00916C34" w:rsidRDefault="00916C34"/>
    <w:p w14:paraId="381C6C1D" w14:textId="77777777" w:rsidR="00916C34" w:rsidRDefault="00000000">
      <w:pPr>
        <w:pStyle w:val="Heading2"/>
      </w:pPr>
      <w:r>
        <w:t>Vitriol.Engine</w:t>
      </w:r>
    </w:p>
    <w:p w14:paraId="356C6156" w14:textId="77777777" w:rsidR="00916C34" w:rsidRDefault="00000000">
      <w:pPr>
        <w:pStyle w:val="Heading4"/>
      </w:pPr>
      <w:r>
        <w:t>Vitriol.Engine\Maps</w:t>
      </w:r>
    </w:p>
    <w:p w14:paraId="19DF010D" w14:textId="77777777" w:rsidR="00916C34" w:rsidRDefault="00000000">
      <w:pPr>
        <w:pStyle w:val="Heading5"/>
      </w:pPr>
      <w:r>
        <w:t>Vitriol.Engine\Maps\MapFormat.cs</w:t>
      </w:r>
    </w:p>
    <w:p w14:paraId="1B381D47" w14:textId="77777777" w:rsidR="00916C34" w:rsidRDefault="00000000">
      <w:r>
        <w:t>namespace Vitriol.Engine.Maps;</w:t>
      </w:r>
    </w:p>
    <w:p w14:paraId="52C7E031" w14:textId="77777777" w:rsidR="00916C34" w:rsidRDefault="00916C34"/>
    <w:p w14:paraId="58F0A8DE" w14:textId="77777777" w:rsidR="00916C34" w:rsidRDefault="00000000">
      <w:r>
        <w:t>public static class MapFormat</w:t>
      </w:r>
    </w:p>
    <w:p w14:paraId="238B2A29" w14:textId="77777777" w:rsidR="00916C34" w:rsidRDefault="00000000">
      <w:r>
        <w:t>{</w:t>
      </w:r>
    </w:p>
    <w:p w14:paraId="2CDD34BF" w14:textId="77777777" w:rsidR="00916C34" w:rsidRDefault="00000000">
      <w:r>
        <w:t xml:space="preserve">    public const int CurrentVersion = 1;</w:t>
      </w:r>
    </w:p>
    <w:p w14:paraId="3D3D52A9" w14:textId="77777777" w:rsidR="00916C34" w:rsidRDefault="00000000">
      <w:r>
        <w:t xml:space="preserve">    public const string DefaultExtension = ".vitmap.json";</w:t>
      </w:r>
    </w:p>
    <w:p w14:paraId="7498FDF9" w14:textId="77777777" w:rsidR="00916C34" w:rsidRDefault="00000000">
      <w:r>
        <w:t>}</w:t>
      </w:r>
    </w:p>
    <w:p w14:paraId="2C543ED5" w14:textId="77777777" w:rsidR="00916C34" w:rsidRDefault="00000000">
      <w:pPr>
        <w:pStyle w:val="Heading5"/>
      </w:pPr>
      <w:r>
        <w:t>Vitriol.Engine\Maps\MapSerializer.cs</w:t>
      </w:r>
    </w:p>
    <w:p w14:paraId="36FB3125" w14:textId="77777777" w:rsidR="00916C34" w:rsidRDefault="00000000">
      <w:r>
        <w:t>using System.Text.Json;</w:t>
      </w:r>
    </w:p>
    <w:p w14:paraId="5D992205" w14:textId="77777777" w:rsidR="00916C34" w:rsidRDefault="00000000">
      <w:r>
        <w:t>using Vitriol.Shared.Maps;</w:t>
      </w:r>
    </w:p>
    <w:p w14:paraId="56BB01E4" w14:textId="77777777" w:rsidR="00916C34" w:rsidRDefault="00916C34"/>
    <w:p w14:paraId="5F446D21" w14:textId="77777777" w:rsidR="00916C34" w:rsidRDefault="00000000">
      <w:r>
        <w:t>namespace Vitriol.Engine.Maps;</w:t>
      </w:r>
    </w:p>
    <w:p w14:paraId="5F1B7B01" w14:textId="77777777" w:rsidR="00916C34" w:rsidRDefault="00916C34"/>
    <w:p w14:paraId="3C4AC468" w14:textId="77777777" w:rsidR="00916C34" w:rsidRDefault="00000000">
      <w:r>
        <w:t>public static class MapSerializer</w:t>
      </w:r>
    </w:p>
    <w:p w14:paraId="1B5DAAF7" w14:textId="77777777" w:rsidR="00916C34" w:rsidRDefault="00000000">
      <w:r>
        <w:t>{</w:t>
      </w:r>
    </w:p>
    <w:p w14:paraId="73748FC2" w14:textId="77777777" w:rsidR="00916C34" w:rsidRDefault="00000000">
      <w:r>
        <w:t xml:space="preserve">    private static readonly JsonSerializerOptions Options = new()</w:t>
      </w:r>
    </w:p>
    <w:p w14:paraId="59BBF0FF" w14:textId="77777777" w:rsidR="00916C34" w:rsidRDefault="00000000">
      <w:r>
        <w:t xml:space="preserve">    {</w:t>
      </w:r>
    </w:p>
    <w:p w14:paraId="1A1959A7" w14:textId="77777777" w:rsidR="00916C34" w:rsidRDefault="00000000">
      <w:r>
        <w:t xml:space="preserve">        WriteIndented = true,</w:t>
      </w:r>
    </w:p>
    <w:p w14:paraId="59912E8A" w14:textId="77777777" w:rsidR="00916C34" w:rsidRDefault="00000000">
      <w:r>
        <w:t xml:space="preserve">        PropertyNamingPolicy = JsonNamingPolicy.CamelCase</w:t>
      </w:r>
    </w:p>
    <w:p w14:paraId="31B339ED" w14:textId="77777777" w:rsidR="00916C34" w:rsidRDefault="00000000">
      <w:r>
        <w:t xml:space="preserve">    };</w:t>
      </w:r>
    </w:p>
    <w:p w14:paraId="43C2121D" w14:textId="77777777" w:rsidR="00916C34" w:rsidRDefault="00916C34"/>
    <w:p w14:paraId="073DB449" w14:textId="77777777" w:rsidR="00916C34" w:rsidRDefault="00000000">
      <w:r>
        <w:t xml:space="preserve">    public static string ToJson(MapDto map)</w:t>
      </w:r>
    </w:p>
    <w:p w14:paraId="653A0E83" w14:textId="77777777" w:rsidR="00916C34" w:rsidRDefault="00000000">
      <w:r>
        <w:t xml:space="preserve">        =&gt; JsonSerializer.Serialize(map, Options);</w:t>
      </w:r>
    </w:p>
    <w:p w14:paraId="7F4BA80E" w14:textId="77777777" w:rsidR="00916C34" w:rsidRDefault="00916C34"/>
    <w:p w14:paraId="147B1394" w14:textId="77777777" w:rsidR="00916C34" w:rsidRDefault="00000000">
      <w:r>
        <w:t xml:space="preserve">    public static MapDto FromJson(string json)</w:t>
      </w:r>
    </w:p>
    <w:p w14:paraId="50AADD38" w14:textId="77777777" w:rsidR="00916C34" w:rsidRDefault="00000000">
      <w:r>
        <w:t xml:space="preserve">        =&gt; JsonSerializer.Deserialize&lt;MapDto&gt;(json, Options)</w:t>
      </w:r>
    </w:p>
    <w:p w14:paraId="45F59FFC" w14:textId="77777777" w:rsidR="00916C34" w:rsidRDefault="00000000">
      <w:r>
        <w:t xml:space="preserve">           ?? throw new InvalidOperationException("Failed to deserialize MapDto (null).");</w:t>
      </w:r>
    </w:p>
    <w:p w14:paraId="7B075CF0" w14:textId="77777777" w:rsidR="00916C34" w:rsidRDefault="00916C34"/>
    <w:p w14:paraId="64854D95" w14:textId="77777777" w:rsidR="00916C34" w:rsidRDefault="00000000">
      <w:r>
        <w:t xml:space="preserve">    public static void SaveToFile(string path, MapDto map)</w:t>
      </w:r>
    </w:p>
    <w:p w14:paraId="68FE4AA2" w14:textId="77777777" w:rsidR="00916C34" w:rsidRDefault="00000000">
      <w:r>
        <w:t xml:space="preserve">    {</w:t>
      </w:r>
    </w:p>
    <w:p w14:paraId="7E820C34" w14:textId="77777777" w:rsidR="00916C34" w:rsidRDefault="00000000">
      <w:r>
        <w:t xml:space="preserve">        Directory.CreateDirectory(Path.GetDirectoryName(path)!);</w:t>
      </w:r>
    </w:p>
    <w:p w14:paraId="5E1B218C" w14:textId="77777777" w:rsidR="00916C34" w:rsidRDefault="00000000">
      <w:r>
        <w:t xml:space="preserve">        File.WriteAllText(path, ToJson(map));</w:t>
      </w:r>
    </w:p>
    <w:p w14:paraId="51E2DF09" w14:textId="77777777" w:rsidR="00916C34" w:rsidRDefault="00000000">
      <w:r>
        <w:t xml:space="preserve">    }</w:t>
      </w:r>
    </w:p>
    <w:p w14:paraId="07933AAF" w14:textId="77777777" w:rsidR="00916C34" w:rsidRDefault="00916C34"/>
    <w:p w14:paraId="363EF9F5" w14:textId="77777777" w:rsidR="00916C34" w:rsidRDefault="00000000">
      <w:r>
        <w:t xml:space="preserve">    public static MapDto LoadFromFile(string path)</w:t>
      </w:r>
    </w:p>
    <w:p w14:paraId="2907F031" w14:textId="77777777" w:rsidR="00916C34" w:rsidRDefault="00000000">
      <w:r>
        <w:t xml:space="preserve">        =&gt; FromJson(File.ReadAllText(path));</w:t>
      </w:r>
    </w:p>
    <w:p w14:paraId="30964684" w14:textId="77777777" w:rsidR="00916C34" w:rsidRDefault="00000000">
      <w:r>
        <w:t>}</w:t>
      </w:r>
    </w:p>
    <w:p w14:paraId="101C1112" w14:textId="77777777" w:rsidR="00916C34" w:rsidRDefault="00000000">
      <w:pPr>
        <w:pStyle w:val="Heading4"/>
      </w:pPr>
      <w:r>
        <w:t>Vitriol.Engine\Class1.cs</w:t>
      </w:r>
    </w:p>
    <w:p w14:paraId="1FC78E39" w14:textId="77777777" w:rsidR="00916C34" w:rsidRDefault="00000000">
      <w:r>
        <w:t>namespace Vitriol.Engine;</w:t>
      </w:r>
    </w:p>
    <w:p w14:paraId="45A7DA67" w14:textId="77777777" w:rsidR="00916C34" w:rsidRDefault="00916C34"/>
    <w:p w14:paraId="53727603" w14:textId="77777777" w:rsidR="00916C34" w:rsidRDefault="00000000">
      <w:r>
        <w:t>public class Class1</w:t>
      </w:r>
    </w:p>
    <w:p w14:paraId="69262DB3" w14:textId="77777777" w:rsidR="00916C34" w:rsidRDefault="00000000">
      <w:r>
        <w:t>{</w:t>
      </w:r>
    </w:p>
    <w:p w14:paraId="78B41958" w14:textId="77777777" w:rsidR="00916C34" w:rsidRDefault="00916C34"/>
    <w:p w14:paraId="303D45B2" w14:textId="77777777" w:rsidR="00916C34" w:rsidRDefault="00000000">
      <w:r>
        <w:t>}</w:t>
      </w:r>
    </w:p>
    <w:p w14:paraId="39A799E7" w14:textId="77777777" w:rsidR="00916C34" w:rsidRDefault="00000000">
      <w:pPr>
        <w:pStyle w:val="Heading4"/>
      </w:pPr>
      <w:r>
        <w:t>Vitriol.Engine\Vitriol.Engine.csproj</w:t>
      </w:r>
    </w:p>
    <w:p w14:paraId="6DC7FD65" w14:textId="77777777" w:rsidR="00916C34" w:rsidRDefault="00000000">
      <w:r>
        <w:t>&lt;Project Sdk="Microsoft.NET.Sdk"&gt;</w:t>
      </w:r>
    </w:p>
    <w:p w14:paraId="2C50FAA9" w14:textId="77777777" w:rsidR="00916C34" w:rsidRDefault="00916C34"/>
    <w:p w14:paraId="39ACFFAF" w14:textId="77777777" w:rsidR="00916C34" w:rsidRDefault="00000000">
      <w:r>
        <w:t xml:space="preserve">  &lt;ItemGroup&gt;</w:t>
      </w:r>
    </w:p>
    <w:p w14:paraId="3CD9B1B1" w14:textId="77777777" w:rsidR="00916C34" w:rsidRDefault="00000000">
      <w:r>
        <w:t xml:space="preserve">    &lt;ProjectReference Include="..\Vitriol.Shared\Vitriol.Shared.csproj" /&gt;</w:t>
      </w:r>
    </w:p>
    <w:p w14:paraId="0682BA55" w14:textId="77777777" w:rsidR="00916C34" w:rsidRDefault="00000000">
      <w:r>
        <w:t xml:space="preserve">  &lt;/ItemGroup&gt;</w:t>
      </w:r>
    </w:p>
    <w:p w14:paraId="6032F8FD" w14:textId="77777777" w:rsidR="00916C34" w:rsidRDefault="00916C34"/>
    <w:p w14:paraId="1E86DEE6" w14:textId="77777777" w:rsidR="00916C34" w:rsidRDefault="00000000">
      <w:r>
        <w:t xml:space="preserve">  &lt;PropertyGroup&gt;</w:t>
      </w:r>
    </w:p>
    <w:p w14:paraId="3721E0FE" w14:textId="77777777" w:rsidR="00916C34" w:rsidRDefault="00000000">
      <w:r>
        <w:t xml:space="preserve">    &lt;TargetFramework&gt;net9.0&lt;/TargetFramework&gt;</w:t>
      </w:r>
    </w:p>
    <w:p w14:paraId="29C13609" w14:textId="77777777" w:rsidR="00916C34" w:rsidRDefault="00000000">
      <w:r>
        <w:t xml:space="preserve">    &lt;ImplicitUsings&gt;enable&lt;/ImplicitUsings&gt;</w:t>
      </w:r>
    </w:p>
    <w:p w14:paraId="7442AEDD" w14:textId="77777777" w:rsidR="00916C34" w:rsidRDefault="00000000">
      <w:r>
        <w:t xml:space="preserve">    &lt;Nullable&gt;enable&lt;/Nullable&gt;</w:t>
      </w:r>
    </w:p>
    <w:p w14:paraId="3D3B4BF2" w14:textId="77777777" w:rsidR="00916C34" w:rsidRDefault="00000000">
      <w:r>
        <w:t xml:space="preserve">  &lt;/PropertyGroup&gt;</w:t>
      </w:r>
    </w:p>
    <w:p w14:paraId="26DD5FE7" w14:textId="77777777" w:rsidR="00916C34" w:rsidRDefault="00916C34"/>
    <w:p w14:paraId="15B4E45B" w14:textId="77777777" w:rsidR="00916C34" w:rsidRDefault="00000000">
      <w:r>
        <w:t>&lt;/Project&gt;</w:t>
      </w:r>
    </w:p>
    <w:p w14:paraId="57A93CD1" w14:textId="77777777" w:rsidR="00916C34" w:rsidRDefault="00916C34"/>
    <w:p w14:paraId="128EFBE4" w14:textId="77777777" w:rsidR="00916C34" w:rsidRDefault="00000000">
      <w:pPr>
        <w:pStyle w:val="Heading2"/>
      </w:pPr>
      <w:r>
        <w:t>Vitriol.Runtime</w:t>
      </w:r>
    </w:p>
    <w:p w14:paraId="126204C4" w14:textId="77777777" w:rsidR="00916C34" w:rsidRDefault="00000000">
      <w:pPr>
        <w:pStyle w:val="Heading4"/>
      </w:pPr>
      <w:r>
        <w:t>Vitriol.Runtime\App.xaml</w:t>
      </w:r>
    </w:p>
    <w:p w14:paraId="555D89C0" w14:textId="77777777" w:rsidR="00916C34" w:rsidRDefault="00000000">
      <w:r>
        <w:t>&lt;Application x:Class="Vitriol.Runtime.App"</w:t>
      </w:r>
    </w:p>
    <w:p w14:paraId="007A6D96" w14:textId="77777777" w:rsidR="00916C34" w:rsidRDefault="00000000">
      <w:r>
        <w:t xml:space="preserve">             xmlns="http://schemas.microsoft.com/winfx/2006/xaml/presentation"</w:t>
      </w:r>
    </w:p>
    <w:p w14:paraId="73CAB701" w14:textId="77777777" w:rsidR="00916C34" w:rsidRDefault="00000000">
      <w:r>
        <w:t xml:space="preserve">             xmlns:x="http://schemas.microsoft.com/winfx/2006/xaml"</w:t>
      </w:r>
    </w:p>
    <w:p w14:paraId="42DBA550" w14:textId="77777777" w:rsidR="00916C34" w:rsidRDefault="00000000">
      <w:r>
        <w:t xml:space="preserve">             xmlns:local="clr-namespace:Vitriol.Runtime"</w:t>
      </w:r>
    </w:p>
    <w:p w14:paraId="7F61CE7E" w14:textId="77777777" w:rsidR="00916C34" w:rsidRDefault="00000000">
      <w:r>
        <w:t xml:space="preserve">             StartupUri="MainWindow.xaml"&gt;</w:t>
      </w:r>
    </w:p>
    <w:p w14:paraId="663BAF35" w14:textId="77777777" w:rsidR="00916C34" w:rsidRDefault="00000000">
      <w:r>
        <w:t xml:space="preserve">    </w:t>
      </w:r>
      <w:r>
        <w:rPr>
          <w:lang w:val="fr-FR"/>
        </w:rPr>
        <w:t>&lt;Application.Resources&gt;</w:t>
      </w:r>
    </w:p>
    <w:p w14:paraId="1ABD72C7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 </w:t>
      </w:r>
    </w:p>
    <w:p w14:paraId="70E8ECB2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&lt;/Application.Resources&gt;</w:t>
      </w:r>
    </w:p>
    <w:p w14:paraId="32CD4F8B" w14:textId="77777777" w:rsidR="00916C34" w:rsidRDefault="00000000">
      <w:pPr>
        <w:rPr>
          <w:lang w:val="fr-FR"/>
        </w:rPr>
      </w:pPr>
      <w:r>
        <w:rPr>
          <w:lang w:val="fr-FR"/>
        </w:rPr>
        <w:t>&lt;/Application&gt;</w:t>
      </w:r>
    </w:p>
    <w:p w14:paraId="09714A1C" w14:textId="77777777" w:rsidR="00916C34" w:rsidRDefault="00000000">
      <w:pPr>
        <w:pStyle w:val="Heading4"/>
      </w:pPr>
      <w:r>
        <w:t>Vitriol.Runtime\App.xaml.cs</w:t>
      </w:r>
    </w:p>
    <w:p w14:paraId="5A34DA01" w14:textId="77777777" w:rsidR="00916C34" w:rsidRDefault="00000000">
      <w:r>
        <w:t>using System.Configuration;</w:t>
      </w:r>
    </w:p>
    <w:p w14:paraId="389C3D4B" w14:textId="77777777" w:rsidR="00916C34" w:rsidRDefault="00000000">
      <w:r>
        <w:t>using System.Data;</w:t>
      </w:r>
    </w:p>
    <w:p w14:paraId="5CE8336C" w14:textId="77777777" w:rsidR="00916C34" w:rsidRDefault="00000000">
      <w:r>
        <w:t>using System.Windows;</w:t>
      </w:r>
    </w:p>
    <w:p w14:paraId="53099385" w14:textId="77777777" w:rsidR="00916C34" w:rsidRDefault="00916C34"/>
    <w:p w14:paraId="316D34A0" w14:textId="77777777" w:rsidR="00916C34" w:rsidRDefault="00000000">
      <w:r>
        <w:t>namespace Vitriol.Runtime;</w:t>
      </w:r>
    </w:p>
    <w:p w14:paraId="4588B9C3" w14:textId="77777777" w:rsidR="00916C34" w:rsidRDefault="00916C34"/>
    <w:p w14:paraId="294B4D4D" w14:textId="77777777" w:rsidR="00916C34" w:rsidRDefault="00000000">
      <w:r>
        <w:t>/// &lt;summary&gt;</w:t>
      </w:r>
    </w:p>
    <w:p w14:paraId="48E1462F" w14:textId="77777777" w:rsidR="00916C34" w:rsidRDefault="00000000">
      <w:r>
        <w:t>/// Interaction logic for App.xaml</w:t>
      </w:r>
    </w:p>
    <w:p w14:paraId="054E504B" w14:textId="77777777" w:rsidR="00916C34" w:rsidRDefault="00000000">
      <w:r>
        <w:t>/// &lt;/summary&gt;</w:t>
      </w:r>
    </w:p>
    <w:p w14:paraId="286B1135" w14:textId="77777777" w:rsidR="00916C34" w:rsidRDefault="00000000">
      <w:r>
        <w:t>public partial class App : Application</w:t>
      </w:r>
    </w:p>
    <w:p w14:paraId="2E7FEE6E" w14:textId="77777777" w:rsidR="00916C34" w:rsidRDefault="00000000">
      <w:r>
        <w:t>{</w:t>
      </w:r>
    </w:p>
    <w:p w14:paraId="7CEAB312" w14:textId="77777777" w:rsidR="00916C34" w:rsidRDefault="00000000">
      <w:r>
        <w:t>}</w:t>
      </w:r>
    </w:p>
    <w:p w14:paraId="52E4B3D2" w14:textId="77777777" w:rsidR="00916C34" w:rsidRDefault="00000000">
      <w:pPr>
        <w:pStyle w:val="Heading4"/>
      </w:pPr>
      <w:r>
        <w:t>Vitriol.Runtime\AssemblyInfo.cs</w:t>
      </w:r>
    </w:p>
    <w:p w14:paraId="2AD369EA" w14:textId="77777777" w:rsidR="00916C34" w:rsidRDefault="00000000">
      <w:r>
        <w:t>using System.Windows;</w:t>
      </w:r>
    </w:p>
    <w:p w14:paraId="0B92FBB2" w14:textId="77777777" w:rsidR="00916C34" w:rsidRDefault="00916C34"/>
    <w:p w14:paraId="20CE8C4B" w14:textId="77777777" w:rsidR="00916C34" w:rsidRDefault="00000000">
      <w:r>
        <w:t>[assembly:ThemeInfo(</w:t>
      </w:r>
    </w:p>
    <w:p w14:paraId="2EE8EEAA" w14:textId="77777777" w:rsidR="00916C34" w:rsidRDefault="00000000">
      <w:r>
        <w:t xml:space="preserve">    ResourceDictionaryLocation.None,            //where theme specific resource dictionaries are located</w:t>
      </w:r>
    </w:p>
    <w:p w14:paraId="3918CC4C" w14:textId="77777777" w:rsidR="00916C34" w:rsidRDefault="00000000">
      <w:r>
        <w:t xml:space="preserve">                                                //(used if a resource is not found in the page,</w:t>
      </w:r>
    </w:p>
    <w:p w14:paraId="07623F9A" w14:textId="77777777" w:rsidR="00916C34" w:rsidRDefault="00000000">
      <w:r>
        <w:t xml:space="preserve">                                                // or application resource dictionaries)</w:t>
      </w:r>
    </w:p>
    <w:p w14:paraId="5F2EAF11" w14:textId="77777777" w:rsidR="00916C34" w:rsidRDefault="00000000">
      <w:r>
        <w:t xml:space="preserve">    ResourceDictionaryLocation.SourceAssembly   //where the generic resource dictionary is located</w:t>
      </w:r>
    </w:p>
    <w:p w14:paraId="1CFEFAE4" w14:textId="77777777" w:rsidR="00916C34" w:rsidRDefault="00000000">
      <w:r>
        <w:t xml:space="preserve">                                                //(used if a resource is not found in the page,</w:t>
      </w:r>
    </w:p>
    <w:p w14:paraId="7CEBBCE3" w14:textId="77777777" w:rsidR="00916C34" w:rsidRDefault="00000000">
      <w:r>
        <w:t xml:space="preserve">                                                // app, or any theme specific resource dictionaries)</w:t>
      </w:r>
    </w:p>
    <w:p w14:paraId="7ABA5C47" w14:textId="77777777" w:rsidR="00916C34" w:rsidRDefault="00000000">
      <w:r>
        <w:t>)]</w:t>
      </w:r>
    </w:p>
    <w:p w14:paraId="5A730DE5" w14:textId="77777777" w:rsidR="00916C34" w:rsidRDefault="00000000">
      <w:pPr>
        <w:pStyle w:val="Heading4"/>
      </w:pPr>
      <w:r>
        <w:t>Vitriol.Runtime\MainWindow.xaml</w:t>
      </w:r>
    </w:p>
    <w:p w14:paraId="0AE8FF02" w14:textId="77777777" w:rsidR="00916C34" w:rsidRDefault="00000000">
      <w:r>
        <w:t>&lt;Window x:Class="Vitriol.Runtime.MainWindow"</w:t>
      </w:r>
    </w:p>
    <w:p w14:paraId="278BAA06" w14:textId="77777777" w:rsidR="00916C34" w:rsidRDefault="00000000">
      <w:r>
        <w:t xml:space="preserve">        xmlns="http://schemas.microsoft.com/winfx/2006/xaml/presentation"</w:t>
      </w:r>
    </w:p>
    <w:p w14:paraId="340667CB" w14:textId="77777777" w:rsidR="00916C34" w:rsidRDefault="00000000">
      <w:r>
        <w:t xml:space="preserve">        xmlns:x="http://schemas.microsoft.com/winfx/2006/xaml"</w:t>
      </w:r>
    </w:p>
    <w:p w14:paraId="74C8B8C0" w14:textId="77777777" w:rsidR="00916C34" w:rsidRDefault="00000000">
      <w:r>
        <w:t xml:space="preserve">        Title="Vitriol Runtime"</w:t>
      </w:r>
    </w:p>
    <w:p w14:paraId="53648E11" w14:textId="77777777" w:rsidR="00916C34" w:rsidRDefault="00000000">
      <w:r>
        <w:t xml:space="preserve">        Width="1100" Height="700"</w:t>
      </w:r>
    </w:p>
    <w:p w14:paraId="53AB06CE" w14:textId="77777777" w:rsidR="00916C34" w:rsidRDefault="00000000">
      <w:r>
        <w:t xml:space="preserve">        Background="#111"</w:t>
      </w:r>
    </w:p>
    <w:p w14:paraId="6330E480" w14:textId="77777777" w:rsidR="00916C34" w:rsidRDefault="00000000">
      <w:r>
        <w:t xml:space="preserve">        KeyDown="OnWindowKeyDown"</w:t>
      </w:r>
    </w:p>
    <w:p w14:paraId="65BAF045" w14:textId="77777777" w:rsidR="00916C34" w:rsidRDefault="00000000">
      <w:r>
        <w:t xml:space="preserve">        WindowStyle="None"</w:t>
      </w:r>
    </w:p>
    <w:p w14:paraId="4FA064E0" w14:textId="77777777" w:rsidR="00916C34" w:rsidRDefault="00000000">
      <w:r>
        <w:t xml:space="preserve">        ResizeMode="NoResize"</w:t>
      </w:r>
    </w:p>
    <w:p w14:paraId="574ACF19" w14:textId="77777777" w:rsidR="00916C34" w:rsidRDefault="00000000">
      <w:r>
        <w:t xml:space="preserve">        WindowState="Maximized"</w:t>
      </w:r>
    </w:p>
    <w:p w14:paraId="6BF7D73C" w14:textId="77777777" w:rsidR="00916C34" w:rsidRDefault="00000000">
      <w:r>
        <w:t xml:space="preserve">        WindowStartupLocation="CenterScreen"&gt;</w:t>
      </w:r>
    </w:p>
    <w:p w14:paraId="1E08FAE1" w14:textId="77777777" w:rsidR="00916C34" w:rsidRDefault="00916C34"/>
    <w:p w14:paraId="598D5ABC" w14:textId="77777777" w:rsidR="00916C34" w:rsidRDefault="00000000">
      <w:r>
        <w:t xml:space="preserve">    &lt;Grid Margin="12"&gt;</w:t>
      </w:r>
    </w:p>
    <w:p w14:paraId="1EDEC5B3" w14:textId="77777777" w:rsidR="00916C34" w:rsidRDefault="00000000">
      <w:r>
        <w:t xml:space="preserve">        &lt;Grid.RowDefinitions&gt;</w:t>
      </w:r>
    </w:p>
    <w:p w14:paraId="635330FA" w14:textId="77777777" w:rsidR="00916C34" w:rsidRDefault="00000000">
      <w:r>
        <w:t xml:space="preserve">            &lt;RowDefinition Height="Auto"/&gt;</w:t>
      </w:r>
    </w:p>
    <w:p w14:paraId="098AD591" w14:textId="77777777" w:rsidR="00916C34" w:rsidRDefault="00000000">
      <w:r>
        <w:t xml:space="preserve">            &lt;RowDefinition Height="*"/&gt;</w:t>
      </w:r>
    </w:p>
    <w:p w14:paraId="2E2FE0FC" w14:textId="77777777" w:rsidR="00916C34" w:rsidRDefault="00000000">
      <w:r>
        <w:t xml:space="preserve">        &lt;/Grid.RowDefinitions&gt;</w:t>
      </w:r>
    </w:p>
    <w:p w14:paraId="7DD6FE0F" w14:textId="77777777" w:rsidR="00916C34" w:rsidRDefault="00916C34"/>
    <w:p w14:paraId="3BDD6F79" w14:textId="77777777" w:rsidR="00916C34" w:rsidRDefault="00000000">
      <w:r>
        <w:t xml:space="preserve">        &lt;!-- HUD --&gt;</w:t>
      </w:r>
    </w:p>
    <w:p w14:paraId="390A4FB2" w14:textId="77777777" w:rsidR="00916C34" w:rsidRDefault="00000000">
      <w:r>
        <w:t xml:space="preserve">        &lt;Border Grid.Row="0"</w:t>
      </w:r>
    </w:p>
    <w:p w14:paraId="5BA0383A" w14:textId="77777777" w:rsidR="00916C34" w:rsidRDefault="00000000">
      <w:r>
        <w:t xml:space="preserve">                BorderBrush="#444" BorderThickness="1"</w:t>
      </w:r>
    </w:p>
    <w:p w14:paraId="2C99FDBC" w14:textId="77777777" w:rsidR="00916C34" w:rsidRDefault="00000000">
      <w:r>
        <w:t xml:space="preserve">                CornerRadius="6"</w:t>
      </w:r>
    </w:p>
    <w:p w14:paraId="2AA7E805" w14:textId="77777777" w:rsidR="00916C34" w:rsidRDefault="00000000">
      <w:r>
        <w:t xml:space="preserve">                Padding="10"</w:t>
      </w:r>
    </w:p>
    <w:p w14:paraId="067CCFAD" w14:textId="77777777" w:rsidR="00916C34" w:rsidRDefault="00000000">
      <w:r>
        <w:t xml:space="preserve">                Margin="0,0,0,10"</w:t>
      </w:r>
    </w:p>
    <w:p w14:paraId="7D37DABD" w14:textId="77777777" w:rsidR="00916C34" w:rsidRDefault="00000000">
      <w:r>
        <w:t xml:space="preserve">                Background="#1a1a1a"&gt;</w:t>
      </w:r>
    </w:p>
    <w:p w14:paraId="62CF7C05" w14:textId="77777777" w:rsidR="00916C34" w:rsidRDefault="00916C34"/>
    <w:p w14:paraId="4CD5B34B" w14:textId="77777777" w:rsidR="00916C34" w:rsidRDefault="00000000">
      <w:r>
        <w:t xml:space="preserve">            &lt;DockPanel LastChildFill="True"&gt;</w:t>
      </w:r>
    </w:p>
    <w:p w14:paraId="3D4C182B" w14:textId="77777777" w:rsidR="00916C34" w:rsidRDefault="00000000">
      <w:r>
        <w:t xml:space="preserve">                &lt;Button Width="120"</w:t>
      </w:r>
    </w:p>
    <w:p w14:paraId="2B47EDE2" w14:textId="77777777" w:rsidR="00916C34" w:rsidRDefault="00000000">
      <w:r>
        <w:t xml:space="preserve">                        Height="30"</w:t>
      </w:r>
    </w:p>
    <w:p w14:paraId="017DBCCA" w14:textId="77777777" w:rsidR="00916C34" w:rsidRDefault="00000000">
      <w:r>
        <w:t xml:space="preserve">                        Margin="0,0,10,0"</w:t>
      </w:r>
    </w:p>
    <w:p w14:paraId="4FC04203" w14:textId="77777777" w:rsidR="00916C34" w:rsidRDefault="00000000">
      <w:r>
        <w:t xml:space="preserve">                        Click="OnLoadMapClick"</w:t>
      </w:r>
    </w:p>
    <w:p w14:paraId="1DB14283" w14:textId="77777777" w:rsidR="00916C34" w:rsidRDefault="00000000">
      <w:r>
        <w:t xml:space="preserve">                        DockPanel.Dock="Left"</w:t>
      </w:r>
    </w:p>
    <w:p w14:paraId="34515D3A" w14:textId="77777777" w:rsidR="00916C34" w:rsidRDefault="00000000">
      <w:r>
        <w:t xml:space="preserve">                        Focusable="False"</w:t>
      </w:r>
    </w:p>
    <w:p w14:paraId="30725868" w14:textId="77777777" w:rsidR="00916C34" w:rsidRDefault="00000000">
      <w:r>
        <w:t xml:space="preserve">                        IsTabStop="False"</w:t>
      </w:r>
    </w:p>
    <w:p w14:paraId="2DB65B8F" w14:textId="77777777" w:rsidR="00916C34" w:rsidRDefault="00000000">
      <w:r>
        <w:t xml:space="preserve">                        IsDefault="False"&gt;</w:t>
      </w:r>
    </w:p>
    <w:p w14:paraId="47E34541" w14:textId="77777777" w:rsidR="00916C34" w:rsidRDefault="00000000">
      <w:r>
        <w:t xml:space="preserve">                    Load Map</w:t>
      </w:r>
    </w:p>
    <w:p w14:paraId="74E4B350" w14:textId="77777777" w:rsidR="00916C34" w:rsidRDefault="00000000">
      <w:r>
        <w:t xml:space="preserve">                &lt;/Button&gt;</w:t>
      </w:r>
    </w:p>
    <w:p w14:paraId="04C00910" w14:textId="77777777" w:rsidR="00916C34" w:rsidRDefault="00916C34"/>
    <w:p w14:paraId="56286E2C" w14:textId="77777777" w:rsidR="00916C34" w:rsidRDefault="00000000">
      <w:r>
        <w:t xml:space="preserve">                &lt;TextBlock Name="HudText"</w:t>
      </w:r>
    </w:p>
    <w:p w14:paraId="68177323" w14:textId="77777777" w:rsidR="00916C34" w:rsidRDefault="00000000">
      <w:r>
        <w:t xml:space="preserve">                           FontSize="14"</w:t>
      </w:r>
    </w:p>
    <w:p w14:paraId="66A8E7CB" w14:textId="77777777" w:rsidR="00916C34" w:rsidRDefault="00000000">
      <w:r>
        <w:t xml:space="preserve">                           Foreground="White"</w:t>
      </w:r>
    </w:p>
    <w:p w14:paraId="78D14E07" w14:textId="77777777" w:rsidR="00916C34" w:rsidRDefault="00000000">
      <w:r>
        <w:t xml:space="preserve">                           Text="Booting..."</w:t>
      </w:r>
    </w:p>
    <w:p w14:paraId="10AB6958" w14:textId="77777777" w:rsidR="00916C34" w:rsidRDefault="00000000">
      <w:r>
        <w:t xml:space="preserve">                           TextTrimming="CharacterEllipsis"</w:t>
      </w:r>
    </w:p>
    <w:p w14:paraId="1AF4FFC1" w14:textId="77777777" w:rsidR="00916C34" w:rsidRDefault="00000000">
      <w:r>
        <w:t xml:space="preserve">                           VerticalAlignment="Center"/&gt;</w:t>
      </w:r>
    </w:p>
    <w:p w14:paraId="44045E16" w14:textId="77777777" w:rsidR="00916C34" w:rsidRDefault="00000000">
      <w:r>
        <w:t xml:space="preserve">            &lt;/DockPanel&gt;</w:t>
      </w:r>
    </w:p>
    <w:p w14:paraId="769A5D10" w14:textId="77777777" w:rsidR="00916C34" w:rsidRDefault="00000000">
      <w:r>
        <w:t xml:space="preserve">        &lt;/Border&gt;</w:t>
      </w:r>
    </w:p>
    <w:p w14:paraId="1AF11E4F" w14:textId="77777777" w:rsidR="00916C34" w:rsidRDefault="00916C34"/>
    <w:p w14:paraId="2F247AF7" w14:textId="77777777" w:rsidR="00916C34" w:rsidRDefault="00000000">
      <w:r>
        <w:t xml:space="preserve">        &lt;!-- Viewport --&gt;</w:t>
      </w:r>
    </w:p>
    <w:p w14:paraId="258E2D66" w14:textId="77777777" w:rsidR="00916C34" w:rsidRDefault="00000000">
      <w:r>
        <w:t xml:space="preserve">        &lt;Border Grid.Row="1"</w:t>
      </w:r>
    </w:p>
    <w:p w14:paraId="5A706976" w14:textId="77777777" w:rsidR="00916C34" w:rsidRDefault="00000000">
      <w:r>
        <w:t xml:space="preserve">                BorderBrush="#444" BorderThickness="1"</w:t>
      </w:r>
    </w:p>
    <w:p w14:paraId="258AB1AE" w14:textId="77777777" w:rsidR="00916C34" w:rsidRDefault="00000000">
      <w:r>
        <w:t xml:space="preserve">                CornerRadius="6"</w:t>
      </w:r>
    </w:p>
    <w:p w14:paraId="54CF2392" w14:textId="77777777" w:rsidR="00916C34" w:rsidRDefault="00000000">
      <w:r>
        <w:t xml:space="preserve">                Background="#000"&gt;</w:t>
      </w:r>
    </w:p>
    <w:p w14:paraId="29947D32" w14:textId="77777777" w:rsidR="00916C34" w:rsidRDefault="00916C34"/>
    <w:p w14:paraId="4093A2E2" w14:textId="77777777" w:rsidR="00916C34" w:rsidRDefault="00000000">
      <w:r>
        <w:t xml:space="preserve">            &lt;ScrollViewer Name="ViewScroll"</w:t>
      </w:r>
    </w:p>
    <w:p w14:paraId="7ADC8905" w14:textId="77777777" w:rsidR="00916C34" w:rsidRDefault="00000000">
      <w:r>
        <w:t xml:space="preserve">                          HorizontalScrollBarVisibility="Auto"</w:t>
      </w:r>
    </w:p>
    <w:p w14:paraId="79818B9C" w14:textId="77777777" w:rsidR="00916C34" w:rsidRDefault="00000000">
      <w:r>
        <w:t xml:space="preserve">                          VerticalScrollBarVisibility="Auto"</w:t>
      </w:r>
    </w:p>
    <w:p w14:paraId="79D5D72E" w14:textId="77777777" w:rsidR="00916C34" w:rsidRDefault="00000000">
      <w:r>
        <w:t xml:space="preserve">                          ScrollChanged="OnScrollChanged"</w:t>
      </w:r>
    </w:p>
    <w:p w14:paraId="1BACF520" w14:textId="77777777" w:rsidR="00916C34" w:rsidRDefault="00000000">
      <w:r>
        <w:t xml:space="preserve">                          Focusable="True"&gt;</w:t>
      </w:r>
    </w:p>
    <w:p w14:paraId="55449860" w14:textId="77777777" w:rsidR="00916C34" w:rsidRDefault="00000000">
      <w:r>
        <w:t xml:space="preserve">                &lt;Canvas Name="ViewCanvas"</w:t>
      </w:r>
    </w:p>
    <w:p w14:paraId="43968D37" w14:textId="77777777" w:rsidR="00916C34" w:rsidRDefault="00000000">
      <w:r>
        <w:t xml:space="preserve">                        Background="#000"</w:t>
      </w:r>
    </w:p>
    <w:p w14:paraId="01B457DE" w14:textId="77777777" w:rsidR="00916C34" w:rsidRDefault="00000000">
      <w:r>
        <w:t xml:space="preserve">                        Focusable="True"/&gt;</w:t>
      </w:r>
    </w:p>
    <w:p w14:paraId="7E9B8DCD" w14:textId="77777777" w:rsidR="00916C34" w:rsidRDefault="00000000">
      <w:r>
        <w:t xml:space="preserve">            &lt;/ScrollViewer&gt;</w:t>
      </w:r>
    </w:p>
    <w:p w14:paraId="309BED7C" w14:textId="77777777" w:rsidR="00916C34" w:rsidRDefault="00916C34"/>
    <w:p w14:paraId="68F269C3" w14:textId="77777777" w:rsidR="00916C34" w:rsidRDefault="00000000">
      <w:r>
        <w:t xml:space="preserve">        &lt;/Border&gt;</w:t>
      </w:r>
    </w:p>
    <w:p w14:paraId="36D05520" w14:textId="77777777" w:rsidR="00916C34" w:rsidRDefault="00000000">
      <w:r>
        <w:t xml:space="preserve">    &lt;/Grid&gt;</w:t>
      </w:r>
    </w:p>
    <w:p w14:paraId="715E8D0E" w14:textId="77777777" w:rsidR="00916C34" w:rsidRDefault="00000000">
      <w:r>
        <w:t>&lt;/Window&gt;</w:t>
      </w:r>
    </w:p>
    <w:p w14:paraId="53564985" w14:textId="77777777" w:rsidR="00916C34" w:rsidRDefault="00000000">
      <w:pPr>
        <w:pStyle w:val="Heading4"/>
      </w:pPr>
      <w:r>
        <w:t>Vitriol.Runtime\MainWindow.xaml.cs</w:t>
      </w:r>
    </w:p>
    <w:p w14:paraId="304F61D6" w14:textId="77777777" w:rsidR="00916C34" w:rsidRDefault="00000000">
      <w:r>
        <w:t>using System;</w:t>
      </w:r>
    </w:p>
    <w:p w14:paraId="70692582" w14:textId="77777777" w:rsidR="00916C34" w:rsidRDefault="00000000">
      <w:r>
        <w:t>using System.Collections.Concurrent;</w:t>
      </w:r>
    </w:p>
    <w:p w14:paraId="0CD0D31B" w14:textId="77777777" w:rsidR="00916C34" w:rsidRDefault="00000000">
      <w:r>
        <w:t>using System.Collections.Generic;</w:t>
      </w:r>
    </w:p>
    <w:p w14:paraId="423F756C" w14:textId="77777777" w:rsidR="00916C34" w:rsidRDefault="00000000">
      <w:r>
        <w:t>using System.IO;</w:t>
      </w:r>
    </w:p>
    <w:p w14:paraId="17887612" w14:textId="77777777" w:rsidR="00916C34" w:rsidRDefault="00000000">
      <w:r>
        <w:t>using System.Linq;</w:t>
      </w:r>
    </w:p>
    <w:p w14:paraId="69264F1A" w14:textId="77777777" w:rsidR="00916C34" w:rsidRDefault="00000000">
      <w:r>
        <w:t>using System.Windows;</w:t>
      </w:r>
    </w:p>
    <w:p w14:paraId="7DB58BFB" w14:textId="77777777" w:rsidR="00916C34" w:rsidRDefault="00000000">
      <w:r>
        <w:t>using System.Windows.Input;</w:t>
      </w:r>
    </w:p>
    <w:p w14:paraId="38C81FD5" w14:textId="77777777" w:rsidR="00916C34" w:rsidRDefault="00000000">
      <w:r>
        <w:t>using System.Windows.Media;</w:t>
      </w:r>
    </w:p>
    <w:p w14:paraId="707A0DC3" w14:textId="77777777" w:rsidR="00916C34" w:rsidRDefault="00000000">
      <w:r>
        <w:t>using System.Windows.Media.Imaging;</w:t>
      </w:r>
    </w:p>
    <w:p w14:paraId="156ED473" w14:textId="77777777" w:rsidR="00916C34" w:rsidRDefault="00000000">
      <w:r>
        <w:t>using System.Windows.Controls;</w:t>
      </w:r>
    </w:p>
    <w:p w14:paraId="57D8F4C0" w14:textId="77777777" w:rsidR="00916C34" w:rsidRDefault="00000000">
      <w:r>
        <w:t>using System.Windows.Threading;</w:t>
      </w:r>
    </w:p>
    <w:p w14:paraId="393253B3" w14:textId="77777777" w:rsidR="00916C34" w:rsidRDefault="00000000">
      <w:r>
        <w:t>using Microsoft.Win32;</w:t>
      </w:r>
    </w:p>
    <w:p w14:paraId="5AC1CDB9" w14:textId="77777777" w:rsidR="00916C34" w:rsidRDefault="00000000">
      <w:r>
        <w:t>using Vitriol.Engine.Maps;</w:t>
      </w:r>
    </w:p>
    <w:p w14:paraId="57FE07ED" w14:textId="77777777" w:rsidR="00916C34" w:rsidRDefault="00000000">
      <w:r>
        <w:t>using Vitriol.Shared.Maps;</w:t>
      </w:r>
    </w:p>
    <w:p w14:paraId="4782E125" w14:textId="77777777" w:rsidR="00916C34" w:rsidRDefault="00000000">
      <w:r>
        <w:t>using IOPath = System.IO.Path;</w:t>
      </w:r>
    </w:p>
    <w:p w14:paraId="03041E50" w14:textId="77777777" w:rsidR="00916C34" w:rsidRDefault="00000000">
      <w:r>
        <w:t>using System.Windows.Interop;</w:t>
      </w:r>
    </w:p>
    <w:p w14:paraId="500B9CAF" w14:textId="77777777" w:rsidR="00916C34" w:rsidRDefault="00916C34"/>
    <w:p w14:paraId="6886B333" w14:textId="77777777" w:rsidR="00916C34" w:rsidRDefault="00000000">
      <w:r>
        <w:t>namespace Vitriol.Runtime;</w:t>
      </w:r>
    </w:p>
    <w:p w14:paraId="1295A344" w14:textId="77777777" w:rsidR="00916C34" w:rsidRDefault="00916C34"/>
    <w:p w14:paraId="11A52539" w14:textId="77777777" w:rsidR="00916C34" w:rsidRDefault="00000000">
      <w:r>
        <w:t>public partial class MainWindow : Window</w:t>
      </w:r>
    </w:p>
    <w:p w14:paraId="0791B40F" w14:textId="77777777" w:rsidR="00916C34" w:rsidRDefault="00000000">
      <w:r>
        <w:t>{</w:t>
      </w:r>
    </w:p>
    <w:p w14:paraId="7BB54756" w14:textId="77777777" w:rsidR="00916C34" w:rsidRDefault="00000000">
      <w:r>
        <w:t xml:space="preserve">    // ------------------------------------------------------------</w:t>
      </w:r>
    </w:p>
    <w:p w14:paraId="747EAEAB" w14:textId="77777777" w:rsidR="00916C34" w:rsidRDefault="00000000">
      <w:r>
        <w:t xml:space="preserve">    // Fullscreen lock</w:t>
      </w:r>
    </w:p>
    <w:p w14:paraId="3AFFBCD9" w14:textId="77777777" w:rsidR="00916C34" w:rsidRDefault="00000000">
      <w:r>
        <w:t xml:space="preserve">    // ------------------------------------------------------------</w:t>
      </w:r>
    </w:p>
    <w:p w14:paraId="7FFCABDE" w14:textId="77777777" w:rsidR="00916C34" w:rsidRDefault="00000000">
      <w:r>
        <w:t xml:space="preserve">    private bool _fullscreenApplying = false;</w:t>
      </w:r>
    </w:p>
    <w:p w14:paraId="1B5A5817" w14:textId="77777777" w:rsidR="00916C34" w:rsidRDefault="00916C34"/>
    <w:p w14:paraId="73F22851" w14:textId="77777777" w:rsidR="00916C34" w:rsidRDefault="00000000">
      <w:r>
        <w:t xml:space="preserve">    private void ForceFullscreen()</w:t>
      </w:r>
    </w:p>
    <w:p w14:paraId="2C01B3F2" w14:textId="77777777" w:rsidR="00916C34" w:rsidRDefault="00000000">
      <w:r>
        <w:t xml:space="preserve">    {</w:t>
      </w:r>
    </w:p>
    <w:p w14:paraId="586122F4" w14:textId="77777777" w:rsidR="00916C34" w:rsidRDefault="00000000">
      <w:r>
        <w:t xml:space="preserve">        if (_fullscreenApplying) return;</w:t>
      </w:r>
    </w:p>
    <w:p w14:paraId="2186D4E4" w14:textId="77777777" w:rsidR="00916C34" w:rsidRDefault="00000000">
      <w:r>
        <w:t xml:space="preserve">        _fullscreenApplying = true;</w:t>
      </w:r>
    </w:p>
    <w:p w14:paraId="4CA1F808" w14:textId="77777777" w:rsidR="00916C34" w:rsidRDefault="00916C34"/>
    <w:p w14:paraId="7CB53680" w14:textId="77777777" w:rsidR="00916C34" w:rsidRDefault="00000000">
      <w:r>
        <w:t xml:space="preserve">        try</w:t>
      </w:r>
    </w:p>
    <w:p w14:paraId="4EF8C668" w14:textId="77777777" w:rsidR="00916C34" w:rsidRDefault="00000000">
      <w:r>
        <w:t xml:space="preserve">        {</w:t>
      </w:r>
    </w:p>
    <w:p w14:paraId="38E07200" w14:textId="77777777" w:rsidR="00916C34" w:rsidRDefault="00000000">
      <w:r>
        <w:t xml:space="preserve">            if (WindowStyle != WindowStyle.None) WindowStyle = WindowStyle.None;</w:t>
      </w:r>
    </w:p>
    <w:p w14:paraId="15824B43" w14:textId="77777777" w:rsidR="00916C34" w:rsidRDefault="00000000">
      <w:r>
        <w:t xml:space="preserve">            if (ResizeMode != ResizeMode.NoResize) ResizeMode = ResizeMode.NoResize;</w:t>
      </w:r>
    </w:p>
    <w:p w14:paraId="428DF3F9" w14:textId="77777777" w:rsidR="00916C34" w:rsidRDefault="00000000">
      <w:r>
        <w:t xml:space="preserve">            if (WindowState != WindowState.Maximized) WindowState = WindowState.Maximized;</w:t>
      </w:r>
    </w:p>
    <w:p w14:paraId="5AD57EDB" w14:textId="77777777" w:rsidR="00916C34" w:rsidRDefault="00000000">
      <w:r>
        <w:t xml:space="preserve">        }</w:t>
      </w:r>
    </w:p>
    <w:p w14:paraId="4B708ADF" w14:textId="77777777" w:rsidR="00916C34" w:rsidRDefault="00000000">
      <w:r>
        <w:t xml:space="preserve">        finally</w:t>
      </w:r>
    </w:p>
    <w:p w14:paraId="378C7BC2" w14:textId="77777777" w:rsidR="00916C34" w:rsidRDefault="00000000">
      <w:r>
        <w:t xml:space="preserve">        {</w:t>
      </w:r>
    </w:p>
    <w:p w14:paraId="237486CA" w14:textId="77777777" w:rsidR="00916C34" w:rsidRDefault="00000000">
      <w:r>
        <w:t xml:space="preserve">            _fullscreenApplying = false;</w:t>
      </w:r>
    </w:p>
    <w:p w14:paraId="4863A788" w14:textId="77777777" w:rsidR="00916C34" w:rsidRDefault="00000000">
      <w:r>
        <w:t xml:space="preserve">        }</w:t>
      </w:r>
    </w:p>
    <w:p w14:paraId="321EF66E" w14:textId="77777777" w:rsidR="00916C34" w:rsidRDefault="00000000">
      <w:r>
        <w:t xml:space="preserve">    }</w:t>
      </w:r>
    </w:p>
    <w:p w14:paraId="68E0B49F" w14:textId="77777777" w:rsidR="00916C34" w:rsidRDefault="00916C34"/>
    <w:p w14:paraId="0F7E2FBA" w14:textId="77777777" w:rsidR="00916C34" w:rsidRDefault="00000000">
      <w:r>
        <w:t xml:space="preserve">    private void HookFullscreenGuards()</w:t>
      </w:r>
    </w:p>
    <w:p w14:paraId="76F99EA0" w14:textId="77777777" w:rsidR="00916C34" w:rsidRDefault="00000000">
      <w:r>
        <w:t xml:space="preserve">    {</w:t>
      </w:r>
    </w:p>
    <w:p w14:paraId="614758D5" w14:textId="77777777" w:rsidR="00916C34" w:rsidRDefault="00000000">
      <w:r>
        <w:t xml:space="preserve">        Loaded += (_, _) =&gt; ForceFullscreen();</w:t>
      </w:r>
    </w:p>
    <w:p w14:paraId="0927D533" w14:textId="77777777" w:rsidR="00916C34" w:rsidRDefault="00000000">
      <w:r>
        <w:t xml:space="preserve">        StateChanged += (_, _) =&gt; ForceFullscreen();</w:t>
      </w:r>
    </w:p>
    <w:p w14:paraId="582AB5A1" w14:textId="77777777" w:rsidR="00916C34" w:rsidRDefault="00000000">
      <w:r>
        <w:t xml:space="preserve">        SizeChanged += (_, _) =&gt; ForceFullscreen();</w:t>
      </w:r>
    </w:p>
    <w:p w14:paraId="7986D2DA" w14:textId="77777777" w:rsidR="00916C34" w:rsidRDefault="00000000">
      <w:r>
        <w:t xml:space="preserve">        Activated += (_, _) =&gt; ForceFullscreen();</w:t>
      </w:r>
    </w:p>
    <w:p w14:paraId="4453EE94" w14:textId="77777777" w:rsidR="00916C34" w:rsidRDefault="00000000">
      <w:r>
        <w:t xml:space="preserve">    }</w:t>
      </w:r>
    </w:p>
    <w:p w14:paraId="62F4877E" w14:textId="77777777" w:rsidR="00916C34" w:rsidRDefault="00916C34"/>
    <w:p w14:paraId="59FEE3E8" w14:textId="77777777" w:rsidR="00916C34" w:rsidRDefault="00000000">
      <w:r>
        <w:t xml:space="preserve">    protected override void OnSourceInitialized(EventArgs e)</w:t>
      </w:r>
    </w:p>
    <w:p w14:paraId="227A3425" w14:textId="77777777" w:rsidR="00916C34" w:rsidRDefault="00000000">
      <w:r>
        <w:t xml:space="preserve">    {</w:t>
      </w:r>
    </w:p>
    <w:p w14:paraId="452F2265" w14:textId="77777777" w:rsidR="00916C34" w:rsidRDefault="00000000">
      <w:r>
        <w:t xml:space="preserve">        base.OnSourceInitialized(e);</w:t>
      </w:r>
    </w:p>
    <w:p w14:paraId="3C4743F3" w14:textId="77777777" w:rsidR="00916C34" w:rsidRDefault="00916C34"/>
    <w:p w14:paraId="15069127" w14:textId="77777777" w:rsidR="00916C34" w:rsidRDefault="00000000">
      <w:r>
        <w:t xml:space="preserve">        ForceFullscreen();</w:t>
      </w:r>
    </w:p>
    <w:p w14:paraId="37FB50C5" w14:textId="77777777" w:rsidR="00916C34" w:rsidRDefault="00916C34"/>
    <w:p w14:paraId="3F5679F8" w14:textId="77777777" w:rsidR="00916C34" w:rsidRDefault="00000000">
      <w:r>
        <w:t xml:space="preserve">        var hwnd = new WindowInteropHelper(this).Handle;</w:t>
      </w:r>
    </w:p>
    <w:p w14:paraId="73920837" w14:textId="77777777" w:rsidR="00916C34" w:rsidRDefault="00000000">
      <w:r>
        <w:t xml:space="preserve">        if (hwnd != IntPtr.Zero)</w:t>
      </w:r>
    </w:p>
    <w:p w14:paraId="4452201D" w14:textId="77777777" w:rsidR="00916C34" w:rsidRDefault="00000000">
      <w:r>
        <w:t xml:space="preserve">        {</w:t>
      </w:r>
    </w:p>
    <w:p w14:paraId="1DA6D560" w14:textId="77777777" w:rsidR="00916C34" w:rsidRDefault="00000000">
      <w:r>
        <w:t xml:space="preserve">            const int GWL_STYLE = -16;</w:t>
      </w:r>
    </w:p>
    <w:p w14:paraId="24547960" w14:textId="77777777" w:rsidR="00916C34" w:rsidRDefault="00000000">
      <w:r>
        <w:t xml:space="preserve">            const int WS_SYSMENU = 0x00080000;</w:t>
      </w:r>
    </w:p>
    <w:p w14:paraId="57C125E0" w14:textId="77777777" w:rsidR="00916C34" w:rsidRDefault="00916C34"/>
    <w:p w14:paraId="27D6DF96" w14:textId="77777777" w:rsidR="00916C34" w:rsidRDefault="00000000">
      <w:r>
        <w:t xml:space="preserve">            int style = NativeMethods.GetWindowLong(hwnd, GWL_STYLE);</w:t>
      </w:r>
    </w:p>
    <w:p w14:paraId="794C55D4" w14:textId="77777777" w:rsidR="00916C34" w:rsidRDefault="00000000">
      <w:r>
        <w:t xml:space="preserve">            style &amp;= ~WS_SYSMENU;</w:t>
      </w:r>
    </w:p>
    <w:p w14:paraId="0085AC24" w14:textId="77777777" w:rsidR="00916C34" w:rsidRDefault="00000000">
      <w:r>
        <w:t xml:space="preserve">            NativeMethods.SetWindowLong(hwnd, GWL_STYLE, style);</w:t>
      </w:r>
    </w:p>
    <w:p w14:paraId="232999F3" w14:textId="77777777" w:rsidR="00916C34" w:rsidRDefault="00000000">
      <w:r>
        <w:t xml:space="preserve">        }</w:t>
      </w:r>
    </w:p>
    <w:p w14:paraId="0E03D3F3" w14:textId="77777777" w:rsidR="00916C34" w:rsidRDefault="00000000">
      <w:r>
        <w:t xml:space="preserve">    }</w:t>
      </w:r>
    </w:p>
    <w:p w14:paraId="43E6D9FF" w14:textId="77777777" w:rsidR="00916C34" w:rsidRDefault="00916C34"/>
    <w:p w14:paraId="0A45DD20" w14:textId="77777777" w:rsidR="00916C34" w:rsidRDefault="00000000">
      <w:r>
        <w:t xml:space="preserve">    private static class NativeMethods</w:t>
      </w:r>
    </w:p>
    <w:p w14:paraId="3540C960" w14:textId="77777777" w:rsidR="00916C34" w:rsidRDefault="00000000">
      <w:r>
        <w:t xml:space="preserve">    {</w:t>
      </w:r>
    </w:p>
    <w:p w14:paraId="117A3CEC" w14:textId="77777777" w:rsidR="00916C34" w:rsidRDefault="00000000">
      <w:r>
        <w:t xml:space="preserve">        [System.Runtime.InteropServices.DllImport("user32.dll")]</w:t>
      </w:r>
    </w:p>
    <w:p w14:paraId="197FE36F" w14:textId="77777777" w:rsidR="00916C34" w:rsidRDefault="00000000">
      <w:r>
        <w:t xml:space="preserve">        public static extern int GetWindowLong(IntPtr hWnd, int nIndex);</w:t>
      </w:r>
    </w:p>
    <w:p w14:paraId="5A44C78E" w14:textId="77777777" w:rsidR="00916C34" w:rsidRDefault="00916C34"/>
    <w:p w14:paraId="1BA86F33" w14:textId="77777777" w:rsidR="00916C34" w:rsidRDefault="00000000">
      <w:r>
        <w:t xml:space="preserve">        [System.Runtime.InteropServices.DllImport("user32.dll")]</w:t>
      </w:r>
    </w:p>
    <w:p w14:paraId="27BEBE7C" w14:textId="77777777" w:rsidR="00916C34" w:rsidRDefault="00000000">
      <w:r>
        <w:t xml:space="preserve">        public static extern int SetWindowLong(IntPtr hWnd, int nIndex, int dwNewLong);</w:t>
      </w:r>
    </w:p>
    <w:p w14:paraId="5B9E7569" w14:textId="77777777" w:rsidR="00916C34" w:rsidRDefault="00000000">
      <w:r>
        <w:t xml:space="preserve">    }</w:t>
      </w:r>
    </w:p>
    <w:p w14:paraId="690B193B" w14:textId="77777777" w:rsidR="00916C34" w:rsidRDefault="00916C34"/>
    <w:p w14:paraId="69D3CF56" w14:textId="77777777" w:rsidR="00916C34" w:rsidRDefault="00000000">
      <w:r>
        <w:t xml:space="preserve">    // ------------------------------------------------------------</w:t>
      </w:r>
    </w:p>
    <w:p w14:paraId="7DC60D73" w14:textId="77777777" w:rsidR="00916C34" w:rsidRDefault="00000000">
      <w:r>
        <w:t xml:space="preserve">    // Project folders</w:t>
      </w:r>
    </w:p>
    <w:p w14:paraId="31FEF49B" w14:textId="77777777" w:rsidR="00916C34" w:rsidRDefault="00000000">
      <w:r>
        <w:t xml:space="preserve">    // ------------------------------------------------------------</w:t>
      </w:r>
    </w:p>
    <w:p w14:paraId="1CFAB3A8" w14:textId="77777777" w:rsidR="00916C34" w:rsidRDefault="00000000">
      <w:r>
        <w:t xml:space="preserve">    private readonly string _projectRoot;</w:t>
      </w:r>
    </w:p>
    <w:p w14:paraId="58CAE33C" w14:textId="77777777" w:rsidR="00916C34" w:rsidRDefault="00000000">
      <w:r>
        <w:t xml:space="preserve">    private string MapsFolder =&gt; IOPath.Combine(_projectRoot, "maps");</w:t>
      </w:r>
    </w:p>
    <w:p w14:paraId="7A7C5F44" w14:textId="77777777" w:rsidR="00916C34" w:rsidRDefault="00000000">
      <w:r>
        <w:t xml:space="preserve">    private string PngsFolder =&gt; IOPath.Combine(_projectRoot, "assets", "tilesets");</w:t>
      </w:r>
    </w:p>
    <w:p w14:paraId="105FB82E" w14:textId="77777777" w:rsidR="00916C34" w:rsidRDefault="00916C34"/>
    <w:p w14:paraId="43297595" w14:textId="77777777" w:rsidR="00916C34" w:rsidRDefault="00000000">
      <w:r>
        <w:t xml:space="preserve">    private MapDto? _map;</w:t>
      </w:r>
    </w:p>
    <w:p w14:paraId="2890A9CD" w14:textId="77777777" w:rsidR="00916C34" w:rsidRDefault="00000000">
      <w:r>
        <w:t xml:space="preserve">    private string? _mapPath;</w:t>
      </w:r>
    </w:p>
    <w:p w14:paraId="50CEDAB0" w14:textId="77777777" w:rsidR="00916C34" w:rsidRDefault="00916C34"/>
    <w:p w14:paraId="2AA87B23" w14:textId="77777777" w:rsidR="00916C34" w:rsidRDefault="00000000">
      <w:r>
        <w:t xml:space="preserve">    private const double DeadzoneFracX = 0.55;</w:t>
      </w:r>
    </w:p>
    <w:p w14:paraId="1C88C875" w14:textId="77777777" w:rsidR="00916C34" w:rsidRDefault="00000000">
      <w:r>
        <w:t xml:space="preserve">    private const double DeadzoneFracY = 0.28;</w:t>
      </w:r>
    </w:p>
    <w:p w14:paraId="467EE2B5" w14:textId="77777777" w:rsidR="00916C34" w:rsidRDefault="00916C34"/>
    <w:p w14:paraId="0CCC080F" w14:textId="77777777" w:rsidR="00916C34" w:rsidRDefault="00000000">
      <w:r>
        <w:t xml:space="preserve">    private int _playerX = 0;</w:t>
      </w:r>
    </w:p>
    <w:p w14:paraId="0A5DD3CF" w14:textId="77777777" w:rsidR="00916C34" w:rsidRDefault="00000000">
      <w:r>
        <w:t xml:space="preserve">    private int _playerY = 0;</w:t>
      </w:r>
    </w:p>
    <w:p w14:paraId="4C93740E" w14:textId="77777777" w:rsidR="00916C34" w:rsidRDefault="00000000">
      <w:r>
        <w:t xml:space="preserve">    private readonly Dictionary&lt;string, string&gt; _flags = new(StringComparer.OrdinalIgnoreCase);</w:t>
      </w:r>
    </w:p>
    <w:p w14:paraId="4FD81E58" w14:textId="77777777" w:rsidR="00916C34" w:rsidRDefault="00916C34"/>
    <w:p w14:paraId="3110E6F8" w14:textId="77777777" w:rsidR="00916C34" w:rsidRDefault="00000000">
      <w:r>
        <w:t xml:space="preserve">    // ------------------------------------------------------------</w:t>
      </w:r>
    </w:p>
    <w:p w14:paraId="70797921" w14:textId="77777777" w:rsidR="00916C34" w:rsidRDefault="00000000">
      <w:r>
        <w:t xml:space="preserve">    // Tileset caches + compiled runtime layout (multi-tileset, global indices)</w:t>
      </w:r>
    </w:p>
    <w:p w14:paraId="7F28DA4D" w14:textId="77777777" w:rsidR="00916C34" w:rsidRDefault="00000000">
      <w:r>
        <w:t xml:space="preserve">    // ------------------------------------------------------------</w:t>
      </w:r>
    </w:p>
    <w:p w14:paraId="5D4BAACA" w14:textId="77777777" w:rsidR="00916C34" w:rsidRDefault="00000000">
      <w:r>
        <w:t xml:space="preserve">    private readonly ConcurrentDictionary&lt;string, BitmapSource&gt; _tilesetBitmapCache = new(StringComparer.OrdinalIgnoreCase);</w:t>
      </w:r>
    </w:p>
    <w:p w14:paraId="3AE3FA19" w14:textId="77777777" w:rsidR="00916C34" w:rsidRDefault="00000000">
      <w:r>
        <w:t xml:space="preserve">    private readonly ConcurrentDictionary&lt;string, ConcurrentDictionary&lt;int, CroppedBitmap&gt;&gt; _tileCropCache = new(StringComparer.OrdinalIgnoreCase);</w:t>
      </w:r>
    </w:p>
    <w:p w14:paraId="56FE6E71" w14:textId="77777777" w:rsidR="00916C34" w:rsidRDefault="00916C34"/>
    <w:p w14:paraId="79DFCB53" w14:textId="77777777" w:rsidR="00916C34" w:rsidRDefault="00000000">
      <w:r>
        <w:t xml:space="preserve">    private readonly object _tilesetCompileLock = new();</w:t>
      </w:r>
    </w:p>
    <w:p w14:paraId="19882D09" w14:textId="77777777" w:rsidR="00916C34" w:rsidRDefault="00000000">
      <w:r>
        <w:t xml:space="preserve">    private List&lt;TilesetRuntime&gt; _compiledTilesets = new();</w:t>
      </w:r>
    </w:p>
    <w:p w14:paraId="18346BBE" w14:textId="77777777" w:rsidR="00916C34" w:rsidRDefault="00000000">
      <w:r>
        <w:t xml:space="preserve">    private bool _tilesetsDirty = true;</w:t>
      </w:r>
    </w:p>
    <w:p w14:paraId="2E1617B7" w14:textId="77777777" w:rsidR="00916C34" w:rsidRDefault="00916C34"/>
    <w:p w14:paraId="20988A18" w14:textId="77777777" w:rsidR="00916C34" w:rsidRDefault="00000000">
      <w:r>
        <w:t xml:space="preserve">    private sealed record TilesetMeta(</w:t>
      </w:r>
    </w:p>
    <w:p w14:paraId="16F6808E" w14:textId="77777777" w:rsidR="00916C34" w:rsidRDefault="00000000">
      <w:r>
        <w:t xml:space="preserve">        int PixelWidth,</w:t>
      </w:r>
    </w:p>
    <w:p w14:paraId="09AE8628" w14:textId="77777777" w:rsidR="00916C34" w:rsidRDefault="00000000">
      <w:r>
        <w:t xml:space="preserve">        int PixelHeight,</w:t>
      </w:r>
    </w:p>
    <w:p w14:paraId="075D5359" w14:textId="77777777" w:rsidR="00916C34" w:rsidRDefault="00000000">
      <w:r>
        <w:t xml:space="preserve">        int TileWidth,</w:t>
      </w:r>
    </w:p>
    <w:p w14:paraId="22533442" w14:textId="77777777" w:rsidR="00916C34" w:rsidRDefault="00000000">
      <w:r>
        <w:t xml:space="preserve">        int TileHeight,</w:t>
      </w:r>
    </w:p>
    <w:p w14:paraId="6D0880EB" w14:textId="77777777" w:rsidR="00916C34" w:rsidRDefault="00000000">
      <w:r>
        <w:t xml:space="preserve">        int Margin,</w:t>
      </w:r>
    </w:p>
    <w:p w14:paraId="7A46B95E" w14:textId="77777777" w:rsidR="00916C34" w:rsidRDefault="00000000">
      <w:r>
        <w:t xml:space="preserve">        int Spacing,</w:t>
      </w:r>
    </w:p>
    <w:p w14:paraId="0642510D" w14:textId="77777777" w:rsidR="00916C34" w:rsidRDefault="00000000">
      <w:r>
        <w:t xml:space="preserve">        int TilesAcross,</w:t>
      </w:r>
    </w:p>
    <w:p w14:paraId="392C039D" w14:textId="77777777" w:rsidR="00916C34" w:rsidRDefault="00000000">
      <w:r>
        <w:t xml:space="preserve">        int TilesDown,</w:t>
      </w:r>
    </w:p>
    <w:p w14:paraId="68937819" w14:textId="77777777" w:rsidR="00916C34" w:rsidRDefault="00000000">
      <w:r>
        <w:t xml:space="preserve">        int TileCount</w:t>
      </w:r>
    </w:p>
    <w:p w14:paraId="7C733DA8" w14:textId="77777777" w:rsidR="00916C34" w:rsidRDefault="00000000">
      <w:r>
        <w:t xml:space="preserve">    );</w:t>
      </w:r>
    </w:p>
    <w:p w14:paraId="6C11496B" w14:textId="77777777" w:rsidR="00916C34" w:rsidRDefault="00916C34"/>
    <w:p w14:paraId="6E3A8395" w14:textId="77777777" w:rsidR="00916C34" w:rsidRDefault="00000000">
      <w:r>
        <w:t xml:space="preserve">    private sealed class TilesetRuntime</w:t>
      </w:r>
    </w:p>
    <w:p w14:paraId="55D6D2C1" w14:textId="77777777" w:rsidR="00916C34" w:rsidRDefault="00000000">
      <w:r>
        <w:t xml:space="preserve">    {</w:t>
      </w:r>
    </w:p>
    <w:p w14:paraId="2D60180C" w14:textId="77777777" w:rsidR="00916C34" w:rsidRDefault="00000000">
      <w:r>
        <w:t xml:space="preserve">        public required TilesetRefDto Ref { get; init; }</w:t>
      </w:r>
    </w:p>
    <w:p w14:paraId="5A874758" w14:textId="77777777" w:rsidR="00916C34" w:rsidRDefault="00000000">
      <w:r>
        <w:t xml:space="preserve">        public required string FullPath { get; init; }</w:t>
      </w:r>
    </w:p>
    <w:p w14:paraId="12C8E3A6" w14:textId="77777777" w:rsidR="00916C34" w:rsidRDefault="00000000">
      <w:r>
        <w:t xml:space="preserve">        public required int StartIndexGlobal { get; init; }</w:t>
      </w:r>
    </w:p>
    <w:p w14:paraId="3FD20144" w14:textId="77777777" w:rsidR="00916C34" w:rsidRDefault="00000000">
      <w:r>
        <w:t xml:space="preserve">        public required int TileCount { get; init; }</w:t>
      </w:r>
    </w:p>
    <w:p w14:paraId="76875CC0" w14:textId="77777777" w:rsidR="00916C34" w:rsidRDefault="00000000">
      <w:r>
        <w:t xml:space="preserve">        public required int TilesAcross { get; init; }</w:t>
      </w:r>
    </w:p>
    <w:p w14:paraId="41FE23CB" w14:textId="77777777" w:rsidR="00916C34" w:rsidRDefault="00000000">
      <w:r>
        <w:t xml:space="preserve">        public required int TileW { get; init; }</w:t>
      </w:r>
    </w:p>
    <w:p w14:paraId="4DAFE7E8" w14:textId="77777777" w:rsidR="00916C34" w:rsidRDefault="00000000">
      <w:r>
        <w:t xml:space="preserve">        public required int TileH { get; init; }</w:t>
      </w:r>
    </w:p>
    <w:p w14:paraId="70607BDB" w14:textId="77777777" w:rsidR="00916C34" w:rsidRDefault="00000000">
      <w:r>
        <w:t xml:space="preserve">        public required int Margin { get; init; }</w:t>
      </w:r>
    </w:p>
    <w:p w14:paraId="407C72D3" w14:textId="77777777" w:rsidR="00916C34" w:rsidRDefault="00000000">
      <w:r>
        <w:t xml:space="preserve">        public required int Spacing { get; init; }</w:t>
      </w:r>
    </w:p>
    <w:p w14:paraId="014DE2A5" w14:textId="77777777" w:rsidR="00916C34" w:rsidRDefault="00000000">
      <w:r>
        <w:t xml:space="preserve">        public required BitmapSource Bitmap { get; init; }</w:t>
      </w:r>
    </w:p>
    <w:p w14:paraId="23FC8D30" w14:textId="77777777" w:rsidR="00916C34" w:rsidRDefault="00000000">
      <w:r>
        <w:t xml:space="preserve">        public required ConcurrentDictionary&lt;int, CroppedBitmap&gt; CropCache { get; init; }</w:t>
      </w:r>
    </w:p>
    <w:p w14:paraId="2AC13B96" w14:textId="77777777" w:rsidR="00916C34" w:rsidRDefault="00000000">
      <w:r>
        <w:t xml:space="preserve">    }</w:t>
      </w:r>
    </w:p>
    <w:p w14:paraId="5217C3F8" w14:textId="77777777" w:rsidR="00916C34" w:rsidRDefault="00916C34"/>
    <w:p w14:paraId="74C5D473" w14:textId="77777777" w:rsidR="00916C34" w:rsidRDefault="00000000">
      <w:r>
        <w:t xml:space="preserve">    // ------------------------------------------------------------</w:t>
      </w:r>
    </w:p>
    <w:p w14:paraId="64742FB8" w14:textId="77777777" w:rsidR="00916C34" w:rsidRDefault="00000000">
      <w:r>
        <w:t xml:space="preserve">    // Viewport-only renderer</w:t>
      </w:r>
    </w:p>
    <w:p w14:paraId="58578E11" w14:textId="77777777" w:rsidR="00916C34" w:rsidRDefault="00000000">
      <w:r>
        <w:t xml:space="preserve">    // ------------------------------------------------------------</w:t>
      </w:r>
    </w:p>
    <w:p w14:paraId="31F2156B" w14:textId="77777777" w:rsidR="00916C34" w:rsidRDefault="00000000">
      <w:r>
        <w:t xml:space="preserve">    private Image? _viewportImage;</w:t>
      </w:r>
    </w:p>
    <w:p w14:paraId="2F2C6B49" w14:textId="77777777" w:rsidR="00916C34" w:rsidRDefault="00000000">
      <w:r>
        <w:t xml:space="preserve">    private readonly DispatcherTimer _renderDebounce;</w:t>
      </w:r>
    </w:p>
    <w:p w14:paraId="561C98F3" w14:textId="77777777" w:rsidR="00916C34" w:rsidRDefault="00916C34"/>
    <w:p w14:paraId="22247C6B" w14:textId="77777777" w:rsidR="00916C34" w:rsidRDefault="00000000">
      <w:r>
        <w:t xml:space="preserve">    public MainWindow()</w:t>
      </w:r>
    </w:p>
    <w:p w14:paraId="6CC5DC0D" w14:textId="77777777" w:rsidR="00916C34" w:rsidRDefault="00000000">
      <w:r>
        <w:t xml:space="preserve">    {</w:t>
      </w:r>
    </w:p>
    <w:p w14:paraId="7D97CDFD" w14:textId="77777777" w:rsidR="00916C34" w:rsidRDefault="00000000">
      <w:r>
        <w:t xml:space="preserve">        InitializeComponent();</w:t>
      </w:r>
    </w:p>
    <w:p w14:paraId="43C65912" w14:textId="77777777" w:rsidR="00916C34" w:rsidRDefault="00916C34"/>
    <w:p w14:paraId="2B53F29D" w14:textId="77777777" w:rsidR="00916C34" w:rsidRDefault="00000000">
      <w:r>
        <w:t xml:space="preserve">        _projectRoot = ResolveProjectRoot();</w:t>
      </w:r>
    </w:p>
    <w:p w14:paraId="4E8F3A2A" w14:textId="77777777" w:rsidR="00916C34" w:rsidRDefault="00916C34"/>
    <w:p w14:paraId="67B741E2" w14:textId="77777777" w:rsidR="00916C34" w:rsidRDefault="00000000">
      <w:r>
        <w:t xml:space="preserve">        HookFullscreenGuards();</w:t>
      </w:r>
    </w:p>
    <w:p w14:paraId="7C677921" w14:textId="77777777" w:rsidR="00916C34" w:rsidRDefault="00916C34"/>
    <w:p w14:paraId="289ED4C3" w14:textId="77777777" w:rsidR="00916C34" w:rsidRDefault="00000000">
      <w:r>
        <w:t xml:space="preserve">        Loaded += (_, _) =&gt;</w:t>
      </w:r>
    </w:p>
    <w:p w14:paraId="7054F45C" w14:textId="77777777" w:rsidR="00916C34" w:rsidRDefault="00000000">
      <w:r>
        <w:t xml:space="preserve">        {</w:t>
      </w:r>
    </w:p>
    <w:p w14:paraId="062F5E1E" w14:textId="77777777" w:rsidR="00916C34" w:rsidRDefault="00000000">
      <w:r>
        <w:t xml:space="preserve">            ForceFullscreen();</w:t>
      </w:r>
    </w:p>
    <w:p w14:paraId="623A5F91" w14:textId="77777777" w:rsidR="00916C34" w:rsidRDefault="00000000">
      <w:r>
        <w:t xml:space="preserve">            Boot();</w:t>
      </w:r>
    </w:p>
    <w:p w14:paraId="74712021" w14:textId="77777777" w:rsidR="00916C34" w:rsidRDefault="00000000">
      <w:r>
        <w:t xml:space="preserve">            Dispatcher.BeginInvoke(DispatcherPriority.Input, new Action(FocusGameSurface));</w:t>
      </w:r>
    </w:p>
    <w:p w14:paraId="32EA85C1" w14:textId="77777777" w:rsidR="00916C34" w:rsidRDefault="00000000">
      <w:r>
        <w:t xml:space="preserve">        };</w:t>
      </w:r>
    </w:p>
    <w:p w14:paraId="6A1A0903" w14:textId="77777777" w:rsidR="00916C34" w:rsidRDefault="00916C34"/>
    <w:p w14:paraId="03D8B85F" w14:textId="77777777" w:rsidR="00916C34" w:rsidRDefault="00000000">
      <w:r>
        <w:t xml:space="preserve">        _renderDebounce = new DispatcherTimer { Interval = TimeSpan.FromMilliseconds(16) };</w:t>
      </w:r>
    </w:p>
    <w:p w14:paraId="2C25C6CA" w14:textId="77777777" w:rsidR="00916C34" w:rsidRDefault="00000000">
      <w:r>
        <w:t xml:space="preserve">        _renderDebounce.Tick += (_, _) =&gt;</w:t>
      </w:r>
    </w:p>
    <w:p w14:paraId="404808A7" w14:textId="77777777" w:rsidR="00916C34" w:rsidRDefault="00000000">
      <w:r>
        <w:t xml:space="preserve">        {</w:t>
      </w:r>
    </w:p>
    <w:p w14:paraId="2680BD45" w14:textId="77777777" w:rsidR="00916C34" w:rsidRDefault="00000000">
      <w:r>
        <w:t xml:space="preserve">            _renderDebounce.Stop();</w:t>
      </w:r>
    </w:p>
    <w:p w14:paraId="33E9C84C" w14:textId="77777777" w:rsidR="00916C34" w:rsidRDefault="00000000">
      <w:r>
        <w:t xml:space="preserve">            RenderViewport();</w:t>
      </w:r>
    </w:p>
    <w:p w14:paraId="2AB5E959" w14:textId="77777777" w:rsidR="00916C34" w:rsidRDefault="00000000">
      <w:r>
        <w:t xml:space="preserve">        };</w:t>
      </w:r>
    </w:p>
    <w:p w14:paraId="1FC5B7BA" w14:textId="77777777" w:rsidR="00916C34" w:rsidRDefault="00000000">
      <w:r>
        <w:t xml:space="preserve">    }</w:t>
      </w:r>
    </w:p>
    <w:p w14:paraId="7F261D7A" w14:textId="77777777" w:rsidR="00916C34" w:rsidRDefault="00916C34"/>
    <w:p w14:paraId="7445D963" w14:textId="77777777" w:rsidR="00916C34" w:rsidRDefault="00000000">
      <w:r>
        <w:t xml:space="preserve">    private void FocusGameSurface()</w:t>
      </w:r>
    </w:p>
    <w:p w14:paraId="36B1A5C6" w14:textId="77777777" w:rsidR="00916C34" w:rsidRDefault="00000000">
      <w:r>
        <w:t xml:space="preserve">    {</w:t>
      </w:r>
    </w:p>
    <w:p w14:paraId="58316BAE" w14:textId="77777777" w:rsidR="00916C34" w:rsidRDefault="00000000">
      <w:r>
        <w:t xml:space="preserve">        Keyboard.Focus(ViewCanvas);</w:t>
      </w:r>
    </w:p>
    <w:p w14:paraId="7AFCC860" w14:textId="77777777" w:rsidR="00916C34" w:rsidRDefault="00000000">
      <w:r>
        <w:t xml:space="preserve">        ViewCanvas.Focus();</w:t>
      </w:r>
    </w:p>
    <w:p w14:paraId="4EA006BB" w14:textId="77777777" w:rsidR="00916C34" w:rsidRDefault="00000000">
      <w:r>
        <w:t xml:space="preserve">    }</w:t>
      </w:r>
    </w:p>
    <w:p w14:paraId="6C2F1783" w14:textId="77777777" w:rsidR="00916C34" w:rsidRDefault="00916C34"/>
    <w:p w14:paraId="65A5E5CA" w14:textId="77777777" w:rsidR="00916C34" w:rsidRDefault="00000000">
      <w:r>
        <w:t xml:space="preserve">    // ------------------------------------------------------------</w:t>
      </w:r>
    </w:p>
    <w:p w14:paraId="286D511F" w14:textId="77777777" w:rsidR="00916C34" w:rsidRDefault="00000000">
      <w:r>
        <w:t xml:space="preserve">    // Project root resolution</w:t>
      </w:r>
    </w:p>
    <w:p w14:paraId="04CDEAD5" w14:textId="77777777" w:rsidR="00916C34" w:rsidRDefault="00000000">
      <w:r>
        <w:t xml:space="preserve">    // ------------------------------------------------------------</w:t>
      </w:r>
    </w:p>
    <w:p w14:paraId="6AB69550" w14:textId="77777777" w:rsidR="00916C34" w:rsidRDefault="00000000">
      <w:r>
        <w:t xml:space="preserve">    private static string ResolveProjectRoot()</w:t>
      </w:r>
    </w:p>
    <w:p w14:paraId="798B1725" w14:textId="77777777" w:rsidR="00916C34" w:rsidRDefault="00000000">
      <w:r>
        <w:t xml:space="preserve">    {</w:t>
      </w:r>
    </w:p>
    <w:p w14:paraId="6803D4A9" w14:textId="77777777" w:rsidR="00916C34" w:rsidRDefault="00000000">
      <w:r>
        <w:t xml:space="preserve">        var start = AppContext.BaseDirectory;</w:t>
      </w:r>
    </w:p>
    <w:p w14:paraId="760238B9" w14:textId="77777777" w:rsidR="00916C34" w:rsidRDefault="00916C34"/>
    <w:p w14:paraId="4E470F89" w14:textId="77777777" w:rsidR="00916C34" w:rsidRDefault="00000000">
      <w:r>
        <w:t xml:space="preserve">        var candidates = new[]</w:t>
      </w:r>
    </w:p>
    <w:p w14:paraId="172BDE34" w14:textId="77777777" w:rsidR="00916C34" w:rsidRDefault="00000000">
      <w:r>
        <w:t xml:space="preserve">        {</w:t>
      </w:r>
    </w:p>
    <w:p w14:paraId="08F825CB" w14:textId="77777777" w:rsidR="00916C34" w:rsidRDefault="00000000">
      <w:r>
        <w:t xml:space="preserve">            start,</w:t>
      </w:r>
    </w:p>
    <w:p w14:paraId="32CE995D" w14:textId="77777777" w:rsidR="00916C34" w:rsidRDefault="00000000">
      <w:r>
        <w:t xml:space="preserve">            Directory.GetCurrentDirectory()</w:t>
      </w:r>
    </w:p>
    <w:p w14:paraId="3ADE5C9A" w14:textId="77777777" w:rsidR="00916C34" w:rsidRDefault="00000000">
      <w:r>
        <w:t xml:space="preserve">        }</w:t>
      </w:r>
    </w:p>
    <w:p w14:paraId="7F935549" w14:textId="77777777" w:rsidR="00916C34" w:rsidRDefault="00000000">
      <w:r>
        <w:t xml:space="preserve">        .Where(p =&gt; !string.IsNullOrWhiteSpace(p))</w:t>
      </w:r>
    </w:p>
    <w:p w14:paraId="523BCD73" w14:textId="77777777" w:rsidR="00916C34" w:rsidRDefault="00000000">
      <w:r>
        <w:t xml:space="preserve">        .Distinct(StringComparer.OrdinalIgnoreCase)</w:t>
      </w:r>
    </w:p>
    <w:p w14:paraId="5B459F66" w14:textId="77777777" w:rsidR="00916C34" w:rsidRDefault="00000000">
      <w:r>
        <w:t xml:space="preserve">        .ToArray();</w:t>
      </w:r>
    </w:p>
    <w:p w14:paraId="1900F81B" w14:textId="77777777" w:rsidR="00916C34" w:rsidRDefault="00916C34"/>
    <w:p w14:paraId="553AD470" w14:textId="77777777" w:rsidR="00916C34" w:rsidRDefault="00000000">
      <w:r>
        <w:t xml:space="preserve">        const int maxUp = 8;</w:t>
      </w:r>
    </w:p>
    <w:p w14:paraId="4CF4A21B" w14:textId="77777777" w:rsidR="00916C34" w:rsidRDefault="00916C34"/>
    <w:p w14:paraId="5FFBC258" w14:textId="77777777" w:rsidR="00916C34" w:rsidRDefault="00000000">
      <w:r>
        <w:t xml:space="preserve">        foreach (var baseDir in candidates)</w:t>
      </w:r>
    </w:p>
    <w:p w14:paraId="585B9052" w14:textId="77777777" w:rsidR="00916C34" w:rsidRDefault="00000000">
      <w:r>
        <w:t xml:space="preserve">        {</w:t>
      </w:r>
    </w:p>
    <w:p w14:paraId="4BBC7846" w14:textId="77777777" w:rsidR="00916C34" w:rsidRDefault="00000000">
      <w:r>
        <w:t xml:space="preserve">            try</w:t>
      </w:r>
    </w:p>
    <w:p w14:paraId="185EF125" w14:textId="77777777" w:rsidR="00916C34" w:rsidRDefault="00000000">
      <w:r>
        <w:t xml:space="preserve">            {</w:t>
      </w:r>
    </w:p>
    <w:p w14:paraId="0D55D882" w14:textId="77777777" w:rsidR="00916C34" w:rsidRDefault="00000000">
      <w:r>
        <w:t xml:space="preserve">                var dir = new DirectoryInfo(baseDir);</w:t>
      </w:r>
    </w:p>
    <w:p w14:paraId="315FB251" w14:textId="77777777" w:rsidR="00916C34" w:rsidRDefault="00000000">
      <w:r>
        <w:t xml:space="preserve">                for (int i = 0; i &lt; maxUp &amp;&amp; dir is not null; i++)</w:t>
      </w:r>
    </w:p>
    <w:p w14:paraId="3F48A504" w14:textId="77777777" w:rsidR="00916C34" w:rsidRDefault="00000000">
      <w:r>
        <w:t xml:space="preserve">                {</w:t>
      </w:r>
    </w:p>
    <w:p w14:paraId="60EF7141" w14:textId="77777777" w:rsidR="00916C34" w:rsidRDefault="00000000">
      <w:r>
        <w:t xml:space="preserve">                    var probe = IOPath.Combine(dir.FullName, "Vitriol.Projects");</w:t>
      </w:r>
    </w:p>
    <w:p w14:paraId="5CD8AC8B" w14:textId="77777777" w:rsidR="00916C34" w:rsidRDefault="00000000">
      <w:r>
        <w:t xml:space="preserve">                    if (Directory.Exists(probe))</w:t>
      </w:r>
    </w:p>
    <w:p w14:paraId="7F6039D7" w14:textId="77777777" w:rsidR="00916C34" w:rsidRDefault="00000000">
      <w:r>
        <w:t xml:space="preserve">                        return probe;</w:t>
      </w:r>
    </w:p>
    <w:p w14:paraId="2997FC25" w14:textId="77777777" w:rsidR="00916C34" w:rsidRDefault="00916C34"/>
    <w:p w14:paraId="46B0E7D7" w14:textId="77777777" w:rsidR="00916C34" w:rsidRDefault="00000000">
      <w:r>
        <w:t xml:space="preserve">                    dir = dir.Parent;</w:t>
      </w:r>
    </w:p>
    <w:p w14:paraId="0BBAF920" w14:textId="77777777" w:rsidR="00916C34" w:rsidRDefault="00000000">
      <w:r>
        <w:t xml:space="preserve">                }</w:t>
      </w:r>
    </w:p>
    <w:p w14:paraId="1EF4082F" w14:textId="77777777" w:rsidR="00916C34" w:rsidRDefault="00000000">
      <w:r>
        <w:t xml:space="preserve">            }</w:t>
      </w:r>
    </w:p>
    <w:p w14:paraId="12EAB876" w14:textId="77777777" w:rsidR="00916C34" w:rsidRDefault="00000000">
      <w:r>
        <w:t xml:space="preserve">            catch { }</w:t>
      </w:r>
    </w:p>
    <w:p w14:paraId="51B341FC" w14:textId="77777777" w:rsidR="00916C34" w:rsidRDefault="00000000">
      <w:r>
        <w:t xml:space="preserve">        }</w:t>
      </w:r>
    </w:p>
    <w:p w14:paraId="64F74673" w14:textId="77777777" w:rsidR="00916C34" w:rsidRDefault="00916C34"/>
    <w:p w14:paraId="7D5684D0" w14:textId="77777777" w:rsidR="00916C34" w:rsidRDefault="00000000">
      <w:r>
        <w:t xml:space="preserve">        return IOPath.Combine(Directory.GetCurrentDirectory(), "Vitriol.Projects");</w:t>
      </w:r>
    </w:p>
    <w:p w14:paraId="7B3213FF" w14:textId="77777777" w:rsidR="00916C34" w:rsidRDefault="00000000">
      <w:r>
        <w:t xml:space="preserve">    }</w:t>
      </w:r>
    </w:p>
    <w:p w14:paraId="4B362854" w14:textId="77777777" w:rsidR="00916C34" w:rsidRDefault="00916C34"/>
    <w:p w14:paraId="77B600BE" w14:textId="77777777" w:rsidR="00916C34" w:rsidRDefault="00000000">
      <w:r>
        <w:t xml:space="preserve">    private void Boot()</w:t>
      </w:r>
    </w:p>
    <w:p w14:paraId="1C477E40" w14:textId="77777777" w:rsidR="00916C34" w:rsidRDefault="00000000">
      <w:r>
        <w:t xml:space="preserve">    {</w:t>
      </w:r>
    </w:p>
    <w:p w14:paraId="7DC30F39" w14:textId="77777777" w:rsidR="00916C34" w:rsidRDefault="00000000">
      <w:r>
        <w:t xml:space="preserve">        HudText.Text = $"Runtime ready. Click 'Load Map'.  (Project: {_projectRoot})";</w:t>
      </w:r>
    </w:p>
    <w:p w14:paraId="3F2C03D4" w14:textId="77777777" w:rsidR="00916C34" w:rsidRDefault="00000000">
      <w:r>
        <w:t xml:space="preserve">    }</w:t>
      </w:r>
    </w:p>
    <w:p w14:paraId="169BBB41" w14:textId="77777777" w:rsidR="00916C34" w:rsidRDefault="00916C34"/>
    <w:p w14:paraId="6F6B5AEB" w14:textId="77777777" w:rsidR="00916C34" w:rsidRDefault="00000000">
      <w:r>
        <w:t xml:space="preserve">    // ------------------------------------------------------------</w:t>
      </w:r>
    </w:p>
    <w:p w14:paraId="048BCCF4" w14:textId="77777777" w:rsidR="00916C34" w:rsidRDefault="00000000">
      <w:r>
        <w:t xml:space="preserve">    // UI: Load Map button</w:t>
      </w:r>
    </w:p>
    <w:p w14:paraId="02426F8E" w14:textId="77777777" w:rsidR="00916C34" w:rsidRDefault="00000000">
      <w:r>
        <w:t xml:space="preserve">    // ------------------------------------------------------------</w:t>
      </w:r>
    </w:p>
    <w:p w14:paraId="49BE55EE" w14:textId="77777777" w:rsidR="00916C34" w:rsidRDefault="00000000">
      <w:r>
        <w:t xml:space="preserve">    private void OnLoadMapClick(object sender, RoutedEventArgs e)</w:t>
      </w:r>
    </w:p>
    <w:p w14:paraId="25F35FE9" w14:textId="77777777" w:rsidR="00916C34" w:rsidRDefault="00000000">
      <w:r>
        <w:t xml:space="preserve">    {</w:t>
      </w:r>
    </w:p>
    <w:p w14:paraId="04B32CF6" w14:textId="77777777" w:rsidR="00916C34" w:rsidRDefault="00000000">
      <w:r>
        <w:t xml:space="preserve">        try</w:t>
      </w:r>
    </w:p>
    <w:p w14:paraId="68D09F7F" w14:textId="77777777" w:rsidR="00916C34" w:rsidRDefault="00000000">
      <w:r>
        <w:t xml:space="preserve">        {</w:t>
      </w:r>
    </w:p>
    <w:p w14:paraId="2683CBF1" w14:textId="77777777" w:rsidR="00916C34" w:rsidRDefault="00000000">
      <w:r>
        <w:t xml:space="preserve">            if (!Directory.Exists(MapsFolder))</w:t>
      </w:r>
    </w:p>
    <w:p w14:paraId="2933993F" w14:textId="77777777" w:rsidR="00916C34" w:rsidRDefault="00000000">
      <w:r>
        <w:t xml:space="preserve">            {</w:t>
      </w:r>
    </w:p>
    <w:p w14:paraId="3B8ABE4F" w14:textId="77777777" w:rsidR="00916C34" w:rsidRDefault="00000000">
      <w:r>
        <w:t xml:space="preserve">                HudText.Text = $"Maps folder not found: {MapsFolder}";</w:t>
      </w:r>
    </w:p>
    <w:p w14:paraId="54B3ADEC" w14:textId="77777777" w:rsidR="00916C34" w:rsidRDefault="00000000">
      <w:r>
        <w:t xml:space="preserve">                FocusGameSurface();</w:t>
      </w:r>
    </w:p>
    <w:p w14:paraId="0C240CAE" w14:textId="77777777" w:rsidR="00916C34" w:rsidRDefault="00000000">
      <w:r>
        <w:t xml:space="preserve">                return;</w:t>
      </w:r>
    </w:p>
    <w:p w14:paraId="5E072FCC" w14:textId="77777777" w:rsidR="00916C34" w:rsidRDefault="00000000">
      <w:r>
        <w:t xml:space="preserve">            }</w:t>
      </w:r>
    </w:p>
    <w:p w14:paraId="54C194FA" w14:textId="77777777" w:rsidR="00916C34" w:rsidRDefault="00916C34"/>
    <w:p w14:paraId="217D1BEE" w14:textId="77777777" w:rsidR="00916C34" w:rsidRDefault="00000000">
      <w:r>
        <w:t xml:space="preserve">            var dlg = new OpenFileDialog</w:t>
      </w:r>
    </w:p>
    <w:p w14:paraId="57A53C85" w14:textId="77777777" w:rsidR="00916C34" w:rsidRDefault="00000000">
      <w:r>
        <w:t xml:space="preserve">            {</w:t>
      </w:r>
    </w:p>
    <w:p w14:paraId="790FA9F5" w14:textId="77777777" w:rsidR="00916C34" w:rsidRDefault="00000000">
      <w:r>
        <w:t xml:space="preserve">                Title = "Open Vitriol Map",</w:t>
      </w:r>
    </w:p>
    <w:p w14:paraId="68F80E91" w14:textId="77777777" w:rsidR="00916C34" w:rsidRDefault="00000000">
      <w:r>
        <w:t xml:space="preserve">                Filter = "Vitriol Map (*.vitmap.json)|*.vitmap.json|JSON (*.json)|*.json|All files (*.*)|*.*",</w:t>
      </w:r>
    </w:p>
    <w:p w14:paraId="0F53C68B" w14:textId="77777777" w:rsidR="00916C34" w:rsidRDefault="00000000">
      <w:r>
        <w:t xml:space="preserve">                InitialDirectory = MapsFolder,</w:t>
      </w:r>
    </w:p>
    <w:p w14:paraId="1BF46B42" w14:textId="77777777" w:rsidR="00916C34" w:rsidRDefault="00000000">
      <w:r>
        <w:t xml:space="preserve">                CheckFileExists = true,</w:t>
      </w:r>
    </w:p>
    <w:p w14:paraId="0AC395A0" w14:textId="77777777" w:rsidR="00916C34" w:rsidRDefault="00000000">
      <w:r>
        <w:t xml:space="preserve">                Multiselect = false</w:t>
      </w:r>
    </w:p>
    <w:p w14:paraId="0C4FDC04" w14:textId="77777777" w:rsidR="00916C34" w:rsidRDefault="00000000">
      <w:r>
        <w:t xml:space="preserve">            };</w:t>
      </w:r>
    </w:p>
    <w:p w14:paraId="6EB84477" w14:textId="77777777" w:rsidR="00916C34" w:rsidRDefault="00916C34"/>
    <w:p w14:paraId="2E278038" w14:textId="77777777" w:rsidR="00916C34" w:rsidRDefault="00000000">
      <w:r>
        <w:t xml:space="preserve">            if (dlg.ShowDialog(this) != true)</w:t>
      </w:r>
    </w:p>
    <w:p w14:paraId="3C6EA8E7" w14:textId="77777777" w:rsidR="00916C34" w:rsidRDefault="00000000">
      <w:r>
        <w:t xml:space="preserve">            {</w:t>
      </w:r>
    </w:p>
    <w:p w14:paraId="7C528779" w14:textId="77777777" w:rsidR="00916C34" w:rsidRDefault="00000000">
      <w:r>
        <w:t xml:space="preserve">                FocusGameSurface();</w:t>
      </w:r>
    </w:p>
    <w:p w14:paraId="052419D5" w14:textId="77777777" w:rsidR="00916C34" w:rsidRDefault="00000000">
      <w:r>
        <w:t xml:space="preserve">                return;</w:t>
      </w:r>
    </w:p>
    <w:p w14:paraId="54FFB102" w14:textId="77777777" w:rsidR="00916C34" w:rsidRDefault="00000000">
      <w:r>
        <w:t xml:space="preserve">            }</w:t>
      </w:r>
    </w:p>
    <w:p w14:paraId="70366F24" w14:textId="77777777" w:rsidR="00916C34" w:rsidRDefault="00916C34"/>
    <w:p w14:paraId="7352BAFA" w14:textId="77777777" w:rsidR="00916C34" w:rsidRDefault="00000000">
      <w:r>
        <w:t xml:space="preserve">            _playerX = 0;</w:t>
      </w:r>
    </w:p>
    <w:p w14:paraId="47DBEF3F" w14:textId="77777777" w:rsidR="00916C34" w:rsidRDefault="00000000">
      <w:r>
        <w:t xml:space="preserve">            _playerY = 0;</w:t>
      </w:r>
    </w:p>
    <w:p w14:paraId="5B76296A" w14:textId="77777777" w:rsidR="00916C34" w:rsidRDefault="00916C34"/>
    <w:p w14:paraId="5F1FA611" w14:textId="77777777" w:rsidR="00916C34" w:rsidRDefault="00000000">
      <w:r>
        <w:t xml:space="preserve">            LoadMap(dlg.FileName, "Manual Load");</w:t>
      </w:r>
    </w:p>
    <w:p w14:paraId="5C32BCDB" w14:textId="77777777" w:rsidR="00916C34" w:rsidRDefault="00000000">
      <w:r>
        <w:t xml:space="preserve">            Dispatcher.BeginInvoke(DispatcherPriority.Input, new Action(FocusGameSurface));</w:t>
      </w:r>
    </w:p>
    <w:p w14:paraId="2183FFDE" w14:textId="77777777" w:rsidR="00916C34" w:rsidRDefault="00000000">
      <w:r>
        <w:t xml:space="preserve">        }</w:t>
      </w:r>
    </w:p>
    <w:p w14:paraId="5FFBA71C" w14:textId="77777777" w:rsidR="00916C34" w:rsidRDefault="00000000">
      <w:r>
        <w:t xml:space="preserve">        catch (Exception ex)</w:t>
      </w:r>
    </w:p>
    <w:p w14:paraId="5446D79B" w14:textId="77777777" w:rsidR="00916C34" w:rsidRDefault="00000000">
      <w:r>
        <w:t xml:space="preserve">        {</w:t>
      </w:r>
    </w:p>
    <w:p w14:paraId="3CCA2781" w14:textId="77777777" w:rsidR="00916C34" w:rsidRDefault="00000000">
      <w:r>
        <w:t xml:space="preserve">            HudText.Text = $"Load map dialog failed: {ex.Message}";</w:t>
      </w:r>
    </w:p>
    <w:p w14:paraId="325A63AB" w14:textId="77777777" w:rsidR="00916C34" w:rsidRDefault="00000000">
      <w:r>
        <w:t xml:space="preserve">            FocusGameSurface();</w:t>
      </w:r>
    </w:p>
    <w:p w14:paraId="50AE6EDD" w14:textId="77777777" w:rsidR="00916C34" w:rsidRDefault="00000000">
      <w:r>
        <w:t xml:space="preserve">        }</w:t>
      </w:r>
    </w:p>
    <w:p w14:paraId="4EDFE2A9" w14:textId="77777777" w:rsidR="00916C34" w:rsidRDefault="00000000">
      <w:r>
        <w:t xml:space="preserve">    }</w:t>
      </w:r>
    </w:p>
    <w:p w14:paraId="7E074715" w14:textId="77777777" w:rsidR="00916C34" w:rsidRDefault="00916C34"/>
    <w:p w14:paraId="783EDAB9" w14:textId="77777777" w:rsidR="00916C34" w:rsidRDefault="00000000">
      <w:r>
        <w:t xml:space="preserve">    // ------------------------------------------------------------</w:t>
      </w:r>
    </w:p>
    <w:p w14:paraId="1E59F334" w14:textId="77777777" w:rsidR="00916C34" w:rsidRDefault="00000000">
      <w:r>
        <w:t xml:space="preserve">    // Map loading</w:t>
      </w:r>
    </w:p>
    <w:p w14:paraId="7BD3DF70" w14:textId="77777777" w:rsidR="00916C34" w:rsidRDefault="00000000">
      <w:r>
        <w:t xml:space="preserve">    // ------------------------------------------------------------</w:t>
      </w:r>
    </w:p>
    <w:p w14:paraId="0A2FCBD2" w14:textId="77777777" w:rsidR="00916C34" w:rsidRDefault="00000000">
      <w:r>
        <w:t xml:space="preserve">    private void LoadMap(string path, string reason)</w:t>
      </w:r>
    </w:p>
    <w:p w14:paraId="66AADBC7" w14:textId="77777777" w:rsidR="00916C34" w:rsidRDefault="00000000">
      <w:r>
        <w:t xml:space="preserve">    {</w:t>
      </w:r>
    </w:p>
    <w:p w14:paraId="43BE4CBE" w14:textId="77777777" w:rsidR="00916C34" w:rsidRDefault="00000000">
      <w:r>
        <w:t xml:space="preserve">        try</w:t>
      </w:r>
    </w:p>
    <w:p w14:paraId="7692DAA1" w14:textId="77777777" w:rsidR="00916C34" w:rsidRDefault="00000000">
      <w:r>
        <w:t xml:space="preserve">        {</w:t>
      </w:r>
    </w:p>
    <w:p w14:paraId="7ADA48DF" w14:textId="77777777" w:rsidR="00916C34" w:rsidRDefault="00000000">
      <w:r>
        <w:t xml:space="preserve">            _mapPath = path;</w:t>
      </w:r>
    </w:p>
    <w:p w14:paraId="232A92EB" w14:textId="77777777" w:rsidR="00916C34" w:rsidRDefault="00000000">
      <w:r>
        <w:t xml:space="preserve">            _map = MapSerializer.LoadFromFile(path);</w:t>
      </w:r>
    </w:p>
    <w:p w14:paraId="3352F73F" w14:textId="77777777" w:rsidR="00916C34" w:rsidRDefault="00916C34"/>
    <w:p w14:paraId="10E3F65E" w14:textId="77777777" w:rsidR="00916C34" w:rsidRDefault="00000000">
      <w:r>
        <w:t xml:space="preserve">            if (_map.Events is null)</w:t>
      </w:r>
    </w:p>
    <w:p w14:paraId="146F3CC2" w14:textId="77777777" w:rsidR="00916C34" w:rsidRDefault="00000000">
      <w:r>
        <w:t xml:space="preserve">                _map = _map with { Events = Array.Empty&lt;MapEventDto&gt;() };</w:t>
      </w:r>
    </w:p>
    <w:p w14:paraId="0A7A9255" w14:textId="77777777" w:rsidR="00916C34" w:rsidRDefault="00916C34"/>
    <w:p w14:paraId="1B4C6EAB" w14:textId="77777777" w:rsidR="00916C34" w:rsidRDefault="00000000">
      <w:r>
        <w:t xml:space="preserve">            EnsureCollisionLayer();</w:t>
      </w:r>
    </w:p>
    <w:p w14:paraId="5E3E5AE7" w14:textId="77777777" w:rsidR="00916C34" w:rsidRDefault="00916C34"/>
    <w:p w14:paraId="19324662" w14:textId="77777777" w:rsidR="00916C34" w:rsidRDefault="00000000">
      <w:r>
        <w:t xml:space="preserve">            var errors = ValidateTilesetFilesExist(_map);</w:t>
      </w:r>
    </w:p>
    <w:p w14:paraId="38C2D7BF" w14:textId="77777777" w:rsidR="00916C34" w:rsidRDefault="00000000">
      <w:r>
        <w:t xml:space="preserve">            if (errors.Count &gt; 0)</w:t>
      </w:r>
    </w:p>
    <w:p w14:paraId="25DB926E" w14:textId="77777777" w:rsidR="00916C34" w:rsidRDefault="00000000">
      <w:r>
        <w:t xml:space="preserve">            {</w:t>
      </w:r>
    </w:p>
    <w:p w14:paraId="738D49D8" w14:textId="77777777" w:rsidR="00916C34" w:rsidRDefault="00000000">
      <w:r>
        <w:t xml:space="preserve">                _map = null;</w:t>
      </w:r>
    </w:p>
    <w:p w14:paraId="0E56D30A" w14:textId="77777777" w:rsidR="00916C34" w:rsidRDefault="00000000">
      <w:r>
        <w:t xml:space="preserve">                HudText.Text = "Map load blocked:\n" + string.Join("\n", errors);</w:t>
      </w:r>
    </w:p>
    <w:p w14:paraId="33EAEBF1" w14:textId="77777777" w:rsidR="00916C34" w:rsidRDefault="00000000">
      <w:r>
        <w:t xml:space="preserve">                return;</w:t>
      </w:r>
    </w:p>
    <w:p w14:paraId="566A5710" w14:textId="77777777" w:rsidR="00916C34" w:rsidRDefault="00000000">
      <w:r>
        <w:t xml:space="preserve">            }</w:t>
      </w:r>
    </w:p>
    <w:p w14:paraId="489AEAD6" w14:textId="77777777" w:rsidR="00916C34" w:rsidRDefault="00916C34"/>
    <w:p w14:paraId="7A2FEE67" w14:textId="77777777" w:rsidR="00916C34" w:rsidRDefault="00000000">
      <w:r>
        <w:t xml:space="preserve">            MarkTilesetsDirty();</w:t>
      </w:r>
    </w:p>
    <w:p w14:paraId="1BD9DD61" w14:textId="77777777" w:rsidR="00916C34" w:rsidRDefault="00000000">
      <w:r>
        <w:t xml:space="preserve">            EnsureTilesetsCompiled();</w:t>
      </w:r>
    </w:p>
    <w:p w14:paraId="100EA4BD" w14:textId="77777777" w:rsidR="00916C34" w:rsidRDefault="00916C34"/>
    <w:p w14:paraId="1CD2999D" w14:textId="77777777" w:rsidR="00916C34" w:rsidRDefault="00000000">
      <w:r>
        <w:t xml:space="preserve">            _playerX = Math.Clamp(_playerX, 0, _map.Width - 1);</w:t>
      </w:r>
    </w:p>
    <w:p w14:paraId="565BE34A" w14:textId="77777777" w:rsidR="00916C34" w:rsidRDefault="00000000">
      <w:r>
        <w:t xml:space="preserve">            _playerY = Math.Clamp(_playerY, 0, _map.Height - 1);</w:t>
      </w:r>
    </w:p>
    <w:p w14:paraId="1E2B841F" w14:textId="77777777" w:rsidR="00916C34" w:rsidRDefault="00916C34"/>
    <w:p w14:paraId="067864DE" w14:textId="77777777" w:rsidR="00916C34" w:rsidRDefault="00000000">
      <w:r>
        <w:t xml:space="preserve">            EnsureViewportImageExists();</w:t>
      </w:r>
    </w:p>
    <w:p w14:paraId="53C256B0" w14:textId="77777777" w:rsidR="00916C34" w:rsidRDefault="00916C34"/>
    <w:p w14:paraId="6184870F" w14:textId="77777777" w:rsidR="00916C34" w:rsidRDefault="00000000">
      <w:r>
        <w:t xml:space="preserve">            ViewCanvas.Width = checked(_map.Width * _map.TileSize);</w:t>
      </w:r>
    </w:p>
    <w:p w14:paraId="343E4495" w14:textId="77777777" w:rsidR="00916C34" w:rsidRDefault="00000000">
      <w:r>
        <w:t xml:space="preserve">            ViewCanvas.Height = checked(_map.Height * _map.TileSize);</w:t>
      </w:r>
    </w:p>
    <w:p w14:paraId="53D9E4D0" w14:textId="77777777" w:rsidR="00916C34" w:rsidRDefault="00916C34"/>
    <w:p w14:paraId="692BF3D9" w14:textId="77777777" w:rsidR="00916C34" w:rsidRDefault="00000000">
      <w:r>
        <w:t xml:space="preserve">            HudText.Text = $"{reason}: Loaded {IOPath.GetFileName(path)}  Player({_playerX},{_playerY})";</w:t>
      </w:r>
    </w:p>
    <w:p w14:paraId="5636C870" w14:textId="77777777" w:rsidR="00916C34" w:rsidRDefault="00916C34"/>
    <w:p w14:paraId="0EB44D27" w14:textId="77777777" w:rsidR="00916C34" w:rsidRDefault="00000000">
      <w:r>
        <w:t xml:space="preserve">            Dispatcher.BeginInvoke(DispatcherPriority.Loaded, new Action(() =&gt;</w:t>
      </w:r>
    </w:p>
    <w:p w14:paraId="36008A30" w14:textId="77777777" w:rsidR="00916C34" w:rsidRDefault="00000000">
      <w:r>
        <w:t xml:space="preserve">            {</w:t>
      </w:r>
    </w:p>
    <w:p w14:paraId="4DC2360B" w14:textId="77777777" w:rsidR="00916C34" w:rsidRDefault="00000000">
      <w:r>
        <w:t xml:space="preserve">                CenterCameraOnPlayer();</w:t>
      </w:r>
    </w:p>
    <w:p w14:paraId="2EA01F56" w14:textId="77777777" w:rsidR="00916C34" w:rsidRDefault="00000000">
      <w:r>
        <w:t xml:space="preserve">                RequestRender();</w:t>
      </w:r>
    </w:p>
    <w:p w14:paraId="4FDEE9D4" w14:textId="77777777" w:rsidR="00916C34" w:rsidRDefault="00000000">
      <w:r>
        <w:t xml:space="preserve">                FocusGameSurface();</w:t>
      </w:r>
    </w:p>
    <w:p w14:paraId="35BD3DB6" w14:textId="77777777" w:rsidR="00916C34" w:rsidRDefault="00000000">
      <w:r>
        <w:t xml:space="preserve">            }));</w:t>
      </w:r>
    </w:p>
    <w:p w14:paraId="37F544D6" w14:textId="77777777" w:rsidR="00916C34" w:rsidRDefault="00000000">
      <w:r>
        <w:t xml:space="preserve">        }</w:t>
      </w:r>
    </w:p>
    <w:p w14:paraId="575E97CA" w14:textId="77777777" w:rsidR="00916C34" w:rsidRDefault="00000000">
      <w:r>
        <w:t xml:space="preserve">        catch (Exception ex)</w:t>
      </w:r>
    </w:p>
    <w:p w14:paraId="62F1F640" w14:textId="77777777" w:rsidR="00916C34" w:rsidRDefault="00000000">
      <w:r>
        <w:t xml:space="preserve">        {</w:t>
      </w:r>
    </w:p>
    <w:p w14:paraId="7780D53B" w14:textId="77777777" w:rsidR="00916C34" w:rsidRDefault="00000000">
      <w:r>
        <w:t xml:space="preserve">            HudText.Text = $"Load failed: {ex.Message}";</w:t>
      </w:r>
    </w:p>
    <w:p w14:paraId="24812C6D" w14:textId="77777777" w:rsidR="00916C34" w:rsidRDefault="00000000">
      <w:r>
        <w:t xml:space="preserve">            FocusGameSurface();</w:t>
      </w:r>
    </w:p>
    <w:p w14:paraId="0A920BF8" w14:textId="77777777" w:rsidR="00916C34" w:rsidRDefault="00000000">
      <w:r>
        <w:t xml:space="preserve">        }</w:t>
      </w:r>
    </w:p>
    <w:p w14:paraId="1FE1EFAE" w14:textId="77777777" w:rsidR="00916C34" w:rsidRDefault="00000000">
      <w:r>
        <w:t xml:space="preserve">    }</w:t>
      </w:r>
    </w:p>
    <w:p w14:paraId="39B49DBC" w14:textId="77777777" w:rsidR="00916C34" w:rsidRDefault="00916C34"/>
    <w:p w14:paraId="6113FFA0" w14:textId="77777777" w:rsidR="00916C34" w:rsidRDefault="00000000">
      <w:r>
        <w:t xml:space="preserve">    private List&lt;string&gt; ValidateTilesetFilesExist(MapDto map)</w:t>
      </w:r>
    </w:p>
    <w:p w14:paraId="57427E28" w14:textId="77777777" w:rsidR="00916C34" w:rsidRDefault="00000000">
      <w:r>
        <w:t xml:space="preserve">    {</w:t>
      </w:r>
    </w:p>
    <w:p w14:paraId="2CEEA6FD" w14:textId="77777777" w:rsidR="00916C34" w:rsidRDefault="00000000">
      <w:r>
        <w:t xml:space="preserve">        var issues = new List&lt;string&gt;();</w:t>
      </w:r>
    </w:p>
    <w:p w14:paraId="5A89054F" w14:textId="77777777" w:rsidR="00916C34" w:rsidRDefault="00916C34"/>
    <w:p w14:paraId="559D99E4" w14:textId="77777777" w:rsidR="00916C34" w:rsidRDefault="00000000">
      <w:r>
        <w:t xml:space="preserve">        var tilesets = map.Tilesets ?? Array.Empty&lt;TilesetRefDto&gt;();</w:t>
      </w:r>
    </w:p>
    <w:p w14:paraId="1A2592C7" w14:textId="77777777" w:rsidR="00916C34" w:rsidRDefault="00000000">
      <w:r>
        <w:t xml:space="preserve">        foreach (var ts in tilesets)</w:t>
      </w:r>
    </w:p>
    <w:p w14:paraId="2E7C92B1" w14:textId="77777777" w:rsidR="00916C34" w:rsidRDefault="00000000">
      <w:r>
        <w:t xml:space="preserve">        {</w:t>
      </w:r>
    </w:p>
    <w:p w14:paraId="7C146531" w14:textId="77777777" w:rsidR="00916C34" w:rsidRDefault="00000000">
      <w:r>
        <w:t xml:space="preserve">            var img = (ts.ImagePath ?? "").Trim();</w:t>
      </w:r>
    </w:p>
    <w:p w14:paraId="357B0149" w14:textId="77777777" w:rsidR="00916C34" w:rsidRDefault="00916C34"/>
    <w:p w14:paraId="4AED2A5B" w14:textId="77777777" w:rsidR="00916C34" w:rsidRDefault="00000000">
      <w:r>
        <w:t xml:space="preserve">            if (img.Length == 0)</w:t>
      </w:r>
    </w:p>
    <w:p w14:paraId="077EC0ED" w14:textId="77777777" w:rsidR="00916C34" w:rsidRDefault="00000000">
      <w:r>
        <w:t xml:space="preserve">                continue;</w:t>
      </w:r>
    </w:p>
    <w:p w14:paraId="24BBEBBD" w14:textId="77777777" w:rsidR="00916C34" w:rsidRDefault="00916C34"/>
    <w:p w14:paraId="584F6882" w14:textId="77777777" w:rsidR="00916C34" w:rsidRDefault="00000000">
      <w:r>
        <w:t xml:space="preserve">            var full = ResolveTilesetPathFromImagePath(img);</w:t>
      </w:r>
    </w:p>
    <w:p w14:paraId="79691B90" w14:textId="77777777" w:rsidR="00916C34" w:rsidRDefault="00000000">
      <w:r>
        <w:t xml:space="preserve">            if (full is null)</w:t>
      </w:r>
    </w:p>
    <w:p w14:paraId="5053696F" w14:textId="77777777" w:rsidR="00916C34" w:rsidRDefault="00000000">
      <w:r>
        <w:t xml:space="preserve">            {</w:t>
      </w:r>
    </w:p>
    <w:p w14:paraId="2B00A68F" w14:textId="77777777" w:rsidR="00916C34" w:rsidRDefault="00000000">
      <w:r>
        <w:t xml:space="preserve">                issues.Add($"Tileset '{ts.TilesetId}': ImagePath invalid: '{img}'.");</w:t>
      </w:r>
    </w:p>
    <w:p w14:paraId="5302909E" w14:textId="77777777" w:rsidR="00916C34" w:rsidRDefault="00000000">
      <w:r>
        <w:t xml:space="preserve">                continue;</w:t>
      </w:r>
    </w:p>
    <w:p w14:paraId="2472E0FB" w14:textId="77777777" w:rsidR="00916C34" w:rsidRDefault="00000000">
      <w:r>
        <w:t xml:space="preserve">            }</w:t>
      </w:r>
    </w:p>
    <w:p w14:paraId="662DC005" w14:textId="77777777" w:rsidR="00916C34" w:rsidRDefault="00916C34"/>
    <w:p w14:paraId="042C5A8F" w14:textId="77777777" w:rsidR="00916C34" w:rsidRDefault="00000000">
      <w:r>
        <w:t xml:space="preserve">            if (!File.Exists(full))</w:t>
      </w:r>
    </w:p>
    <w:p w14:paraId="349AD227" w14:textId="77777777" w:rsidR="00916C34" w:rsidRDefault="00000000">
      <w:r>
        <w:t xml:space="preserve">                issues.Add($"Tileset '{ts.TilesetId}': missing PNG: '{full}'.");</w:t>
      </w:r>
    </w:p>
    <w:p w14:paraId="327CF078" w14:textId="77777777" w:rsidR="00916C34" w:rsidRDefault="00000000">
      <w:r>
        <w:t xml:space="preserve">        }</w:t>
      </w:r>
    </w:p>
    <w:p w14:paraId="7E21FE50" w14:textId="77777777" w:rsidR="00916C34" w:rsidRDefault="00916C34"/>
    <w:p w14:paraId="79263147" w14:textId="77777777" w:rsidR="00916C34" w:rsidRDefault="00000000">
      <w:r>
        <w:t xml:space="preserve">        return issues;</w:t>
      </w:r>
    </w:p>
    <w:p w14:paraId="493D787D" w14:textId="77777777" w:rsidR="00916C34" w:rsidRDefault="00000000">
      <w:r>
        <w:t xml:space="preserve">    }</w:t>
      </w:r>
    </w:p>
    <w:p w14:paraId="56442B73" w14:textId="77777777" w:rsidR="00916C34" w:rsidRDefault="00916C34"/>
    <w:p w14:paraId="1043C507" w14:textId="77777777" w:rsidR="00916C34" w:rsidRDefault="00000000">
      <w:r>
        <w:t xml:space="preserve">    private void EnsureCollisionLayer()</w:t>
      </w:r>
    </w:p>
    <w:p w14:paraId="12EA66C0" w14:textId="77777777" w:rsidR="00916C34" w:rsidRDefault="00000000">
      <w:r>
        <w:t xml:space="preserve">    {</w:t>
      </w:r>
    </w:p>
    <w:p w14:paraId="457498FC" w14:textId="77777777" w:rsidR="00916C34" w:rsidRDefault="00000000">
      <w:r>
        <w:t xml:space="preserve">        if (_map is null) return;</w:t>
      </w:r>
    </w:p>
    <w:p w14:paraId="251DCF18" w14:textId="77777777" w:rsidR="00916C34" w:rsidRDefault="00916C34"/>
    <w:p w14:paraId="039E9381" w14:textId="77777777" w:rsidR="00916C34" w:rsidRDefault="00000000">
      <w:r>
        <w:t xml:space="preserve">        bool hasCollision =</w:t>
      </w:r>
    </w:p>
    <w:p w14:paraId="758D6FC9" w14:textId="77777777" w:rsidR="00916C34" w:rsidRDefault="00000000">
      <w:r>
        <w:t xml:space="preserve">            _map.Layers.Any(l =&gt; l.Kind == LayerKind.Collision || l.LayerId == "col");</w:t>
      </w:r>
    </w:p>
    <w:p w14:paraId="4E066D80" w14:textId="77777777" w:rsidR="00916C34" w:rsidRDefault="00916C34"/>
    <w:p w14:paraId="67A3AE86" w14:textId="77777777" w:rsidR="00916C34" w:rsidRDefault="00000000">
      <w:r>
        <w:t xml:space="preserve">        if (hasCollision) return;</w:t>
      </w:r>
    </w:p>
    <w:p w14:paraId="0D6B4185" w14:textId="77777777" w:rsidR="00916C34" w:rsidRDefault="00916C34"/>
    <w:p w14:paraId="66BD41F0" w14:textId="77777777" w:rsidR="00916C34" w:rsidRDefault="00000000">
      <w:r>
        <w:t xml:space="preserve">        var col = new TileLayerDto(</w:t>
      </w:r>
    </w:p>
    <w:p w14:paraId="05977DFD" w14:textId="77777777" w:rsidR="00916C34" w:rsidRDefault="00000000">
      <w:r>
        <w:t xml:space="preserve">            LayerId: "col",</w:t>
      </w:r>
    </w:p>
    <w:p w14:paraId="1FC918AC" w14:textId="77777777" w:rsidR="00916C34" w:rsidRDefault="00000000">
      <w:r>
        <w:t xml:space="preserve">            Name: "Collision",</w:t>
      </w:r>
    </w:p>
    <w:p w14:paraId="00C43616" w14:textId="77777777" w:rsidR="00916C34" w:rsidRDefault="00000000">
      <w:r>
        <w:t xml:space="preserve">            Kind: LayerKind.Collision,</w:t>
      </w:r>
    </w:p>
    <w:p w14:paraId="025B94EE" w14:textId="77777777" w:rsidR="00916C34" w:rsidRDefault="00000000">
      <w:r>
        <w:t xml:space="preserve">            Visible: true,</w:t>
      </w:r>
    </w:p>
    <w:p w14:paraId="0E6D2503" w14:textId="77777777" w:rsidR="00916C34" w:rsidRDefault="00000000">
      <w:r>
        <w:t xml:space="preserve">            Tiles: new int[_map.Width * _map.Height]</w:t>
      </w:r>
    </w:p>
    <w:p w14:paraId="0C31AC0F" w14:textId="77777777" w:rsidR="00916C34" w:rsidRDefault="00000000">
      <w:r>
        <w:t xml:space="preserve">        );</w:t>
      </w:r>
    </w:p>
    <w:p w14:paraId="68A27CF9" w14:textId="77777777" w:rsidR="00916C34" w:rsidRDefault="00916C34"/>
    <w:p w14:paraId="3CA14385" w14:textId="77777777" w:rsidR="00916C34" w:rsidRDefault="00000000">
      <w:r>
        <w:t xml:space="preserve">        _map = _map with { Layers = _map.Layers.Concat(new[] { col }).ToArray() };</w:t>
      </w:r>
    </w:p>
    <w:p w14:paraId="11A82C6C" w14:textId="77777777" w:rsidR="00916C34" w:rsidRDefault="00000000">
      <w:r>
        <w:t xml:space="preserve">    }</w:t>
      </w:r>
    </w:p>
    <w:p w14:paraId="7BBCDC4F" w14:textId="77777777" w:rsidR="00916C34" w:rsidRDefault="00916C34"/>
    <w:p w14:paraId="175CC1EE" w14:textId="77777777" w:rsidR="00916C34" w:rsidRDefault="00000000">
      <w:r>
        <w:t xml:space="preserve">    private string? ResolveTilesetPathFromImagePath(string imagePath)</w:t>
      </w:r>
    </w:p>
    <w:p w14:paraId="5C888B6B" w14:textId="77777777" w:rsidR="00916C34" w:rsidRDefault="00000000">
      <w:r>
        <w:t xml:space="preserve">    {</w:t>
      </w:r>
    </w:p>
    <w:p w14:paraId="7D597E67" w14:textId="77777777" w:rsidR="00916C34" w:rsidRDefault="00000000">
      <w:r>
        <w:t xml:space="preserve">        if (string.IsNullOrWhiteSpace(imagePath))</w:t>
      </w:r>
    </w:p>
    <w:p w14:paraId="6D534341" w14:textId="77777777" w:rsidR="00916C34" w:rsidRDefault="00000000">
      <w:r>
        <w:t xml:space="preserve">            return null;</w:t>
      </w:r>
    </w:p>
    <w:p w14:paraId="2E480EF9" w14:textId="77777777" w:rsidR="00916C34" w:rsidRDefault="00916C34"/>
    <w:p w14:paraId="1D7331C3" w14:textId="77777777" w:rsidR="00916C34" w:rsidRDefault="00000000">
      <w:r>
        <w:t xml:space="preserve">        imagePath = imagePath.Trim();</w:t>
      </w:r>
    </w:p>
    <w:p w14:paraId="6748CE5E" w14:textId="77777777" w:rsidR="00916C34" w:rsidRDefault="00916C34"/>
    <w:p w14:paraId="6F21E5C1" w14:textId="77777777" w:rsidR="00916C34" w:rsidRDefault="00000000">
      <w:r>
        <w:t xml:space="preserve">        if (IOPath.IsPathRooted(imagePath))</w:t>
      </w:r>
    </w:p>
    <w:p w14:paraId="027815C0" w14:textId="77777777" w:rsidR="00916C34" w:rsidRDefault="00000000">
      <w:r>
        <w:t xml:space="preserve">            return imagePath;</w:t>
      </w:r>
    </w:p>
    <w:p w14:paraId="53E72B4F" w14:textId="77777777" w:rsidR="00916C34" w:rsidRDefault="00916C34"/>
    <w:p w14:paraId="66755742" w14:textId="77777777" w:rsidR="00916C34" w:rsidRDefault="00000000">
      <w:r>
        <w:t xml:space="preserve">        var rel = imagePath.Replace('/', '\\');</w:t>
      </w:r>
    </w:p>
    <w:p w14:paraId="3EA15C7D" w14:textId="77777777" w:rsidR="00916C34" w:rsidRDefault="00000000">
      <w:r>
        <w:t xml:space="preserve">        return IOPath.Combine(_projectRoot, rel);</w:t>
      </w:r>
    </w:p>
    <w:p w14:paraId="4F65F543" w14:textId="77777777" w:rsidR="00916C34" w:rsidRDefault="00000000">
      <w:r>
        <w:t xml:space="preserve">    }</w:t>
      </w:r>
    </w:p>
    <w:p w14:paraId="157EDA9E" w14:textId="77777777" w:rsidR="00916C34" w:rsidRDefault="00916C34"/>
    <w:p w14:paraId="3E95999E" w14:textId="77777777" w:rsidR="00916C34" w:rsidRDefault="00000000">
      <w:r>
        <w:t xml:space="preserve">    private TileLayerDto? GetBackgroundLayer() =&gt;</w:t>
      </w:r>
    </w:p>
    <w:p w14:paraId="0C332169" w14:textId="77777777" w:rsidR="00916C34" w:rsidRDefault="00000000">
      <w:r>
        <w:t xml:space="preserve">        _map?.Layers.FirstOrDefault(l =&gt; l.Kind == LayerKind.Background);</w:t>
      </w:r>
    </w:p>
    <w:p w14:paraId="209578E9" w14:textId="77777777" w:rsidR="00916C34" w:rsidRDefault="00916C34"/>
    <w:p w14:paraId="214C4C3A" w14:textId="77777777" w:rsidR="00916C34" w:rsidRDefault="00000000">
      <w:r>
        <w:t xml:space="preserve">    private TileLayerDto? GetCollisionLayer() =&gt;</w:t>
      </w:r>
    </w:p>
    <w:p w14:paraId="07150EC9" w14:textId="77777777" w:rsidR="00916C34" w:rsidRDefault="00000000">
      <w:r>
        <w:t xml:space="preserve">        _map?.Layers.FirstOrDefault(l =&gt; l.Kind == LayerKind.Collision || l.LayerId == "col");</w:t>
      </w:r>
    </w:p>
    <w:p w14:paraId="4DE4F3F5" w14:textId="77777777" w:rsidR="00916C34" w:rsidRDefault="00916C34"/>
    <w:p w14:paraId="636FEE05" w14:textId="77777777" w:rsidR="00916C34" w:rsidRDefault="00000000">
      <w:r>
        <w:t xml:space="preserve">    private string? ResolveTilesetFullPath(TilesetRefDto ts)</w:t>
      </w:r>
    </w:p>
    <w:p w14:paraId="580B24DC" w14:textId="77777777" w:rsidR="00916C34" w:rsidRDefault="00000000">
      <w:r>
        <w:t xml:space="preserve">    {</w:t>
      </w:r>
    </w:p>
    <w:p w14:paraId="3E91ED1B" w14:textId="77777777" w:rsidR="00916C34" w:rsidRDefault="00000000">
      <w:r>
        <w:t xml:space="preserve">        var raw = (ts.ImagePath ?? "").Trim();</w:t>
      </w:r>
    </w:p>
    <w:p w14:paraId="7F41EED6" w14:textId="77777777" w:rsidR="00916C34" w:rsidRDefault="00000000">
      <w:r>
        <w:t xml:space="preserve">        if (raw.Length &gt; 0 &amp;&amp; IOPath.IsPathRooted(raw) &amp;&amp; File.Exists(raw))</w:t>
      </w:r>
    </w:p>
    <w:p w14:paraId="1F747344" w14:textId="77777777" w:rsidR="00916C34" w:rsidRDefault="00000000">
      <w:r>
        <w:t xml:space="preserve">            return raw;</w:t>
      </w:r>
    </w:p>
    <w:p w14:paraId="5176C45B" w14:textId="77777777" w:rsidR="00916C34" w:rsidRDefault="00916C34"/>
    <w:p w14:paraId="5457A9EE" w14:textId="77777777" w:rsidR="00916C34" w:rsidRDefault="00000000">
      <w:r>
        <w:t xml:space="preserve">        if (raw.Length &gt; 0)</w:t>
      </w:r>
    </w:p>
    <w:p w14:paraId="421EE541" w14:textId="77777777" w:rsidR="00916C34" w:rsidRDefault="00000000">
      <w:r>
        <w:t xml:space="preserve">        {</w:t>
      </w:r>
    </w:p>
    <w:p w14:paraId="364DC7A1" w14:textId="77777777" w:rsidR="00916C34" w:rsidRDefault="00000000">
      <w:r>
        <w:t xml:space="preserve">            var fileName = IOPath.GetFileName(raw.Replace('/', '\\'));</w:t>
      </w:r>
    </w:p>
    <w:p w14:paraId="60F03D3C" w14:textId="77777777" w:rsidR="00916C34" w:rsidRDefault="00000000">
      <w:r>
        <w:t xml:space="preserve">            if (!string.IsNullOrWhiteSpace(fileName))</w:t>
      </w:r>
    </w:p>
    <w:p w14:paraId="7B6A0727" w14:textId="77777777" w:rsidR="00916C34" w:rsidRDefault="00000000">
      <w:r>
        <w:t xml:space="preserve">            {</w:t>
      </w:r>
    </w:p>
    <w:p w14:paraId="2DA153A3" w14:textId="77777777" w:rsidR="00916C34" w:rsidRDefault="00000000">
      <w:r>
        <w:t xml:space="preserve">                var inTilesets = IOPath.Combine(PngsFolder, fileName);</w:t>
      </w:r>
    </w:p>
    <w:p w14:paraId="2112606B" w14:textId="77777777" w:rsidR="00916C34" w:rsidRDefault="00000000">
      <w:r>
        <w:t xml:space="preserve">                if (File.Exists(inTilesets))</w:t>
      </w:r>
    </w:p>
    <w:p w14:paraId="5909B84B" w14:textId="77777777" w:rsidR="00916C34" w:rsidRDefault="00000000">
      <w:r>
        <w:t xml:space="preserve">                    return inTilesets;</w:t>
      </w:r>
    </w:p>
    <w:p w14:paraId="64F003C3" w14:textId="77777777" w:rsidR="00916C34" w:rsidRDefault="00916C34"/>
    <w:p w14:paraId="66CD4CF8" w14:textId="77777777" w:rsidR="00916C34" w:rsidRDefault="00000000">
      <w:r>
        <w:t xml:space="preserve">                if (IOPath.GetExtension(fileName).Length == 0)</w:t>
      </w:r>
    </w:p>
    <w:p w14:paraId="6D0EACF8" w14:textId="77777777" w:rsidR="00916C34" w:rsidRDefault="00000000">
      <w:r>
        <w:t xml:space="preserve">                {</w:t>
      </w:r>
    </w:p>
    <w:p w14:paraId="670E8EFE" w14:textId="77777777" w:rsidR="00916C34" w:rsidRDefault="00000000">
      <w:r>
        <w:t xml:space="preserve">                    var inTilesetsPng = IOPath.Combine(PngsFolder, fileName + ".png");</w:t>
      </w:r>
    </w:p>
    <w:p w14:paraId="34908B81" w14:textId="77777777" w:rsidR="00916C34" w:rsidRDefault="00000000">
      <w:r>
        <w:t xml:space="preserve">                    if (File.Exists(inTilesetsPng))</w:t>
      </w:r>
    </w:p>
    <w:p w14:paraId="2844968D" w14:textId="77777777" w:rsidR="00916C34" w:rsidRDefault="00000000">
      <w:r>
        <w:t xml:space="preserve">                        return inTilesetsPng;</w:t>
      </w:r>
    </w:p>
    <w:p w14:paraId="6A506C06" w14:textId="77777777" w:rsidR="00916C34" w:rsidRDefault="00000000">
      <w:r>
        <w:t xml:space="preserve">                }</w:t>
      </w:r>
    </w:p>
    <w:p w14:paraId="2A4D02FD" w14:textId="77777777" w:rsidR="00916C34" w:rsidRDefault="00000000">
      <w:r>
        <w:t xml:space="preserve">            }</w:t>
      </w:r>
    </w:p>
    <w:p w14:paraId="67787175" w14:textId="77777777" w:rsidR="00916C34" w:rsidRDefault="00000000">
      <w:r>
        <w:t xml:space="preserve">        }</w:t>
      </w:r>
    </w:p>
    <w:p w14:paraId="12A595A2" w14:textId="77777777" w:rsidR="00916C34" w:rsidRDefault="00916C34"/>
    <w:p w14:paraId="756A328D" w14:textId="77777777" w:rsidR="00916C34" w:rsidRDefault="00000000">
      <w:r>
        <w:t xml:space="preserve">        var fallbackName = (ts.TilesetId ?? "").Trim();</w:t>
      </w:r>
    </w:p>
    <w:p w14:paraId="06224F1A" w14:textId="77777777" w:rsidR="00916C34" w:rsidRDefault="00000000">
      <w:r>
        <w:t xml:space="preserve">        if (fallbackName.Length &gt; 0)</w:t>
      </w:r>
    </w:p>
    <w:p w14:paraId="6D413FEE" w14:textId="77777777" w:rsidR="00916C34" w:rsidRDefault="00000000">
      <w:r>
        <w:t xml:space="preserve">        {</w:t>
      </w:r>
    </w:p>
    <w:p w14:paraId="7B3E8318" w14:textId="77777777" w:rsidR="00916C34" w:rsidRDefault="00000000">
      <w:r>
        <w:t xml:space="preserve">            var p = IOPath.Combine(PngsFolder, fallbackName + ".png");</w:t>
      </w:r>
    </w:p>
    <w:p w14:paraId="283836D1" w14:textId="77777777" w:rsidR="00916C34" w:rsidRDefault="00000000">
      <w:r>
        <w:t xml:space="preserve">            if (File.Exists(p))</w:t>
      </w:r>
    </w:p>
    <w:p w14:paraId="0F9BB696" w14:textId="77777777" w:rsidR="00916C34" w:rsidRDefault="00000000">
      <w:r>
        <w:t xml:space="preserve">                return p;</w:t>
      </w:r>
    </w:p>
    <w:p w14:paraId="63B856FB" w14:textId="77777777" w:rsidR="00916C34" w:rsidRDefault="00000000">
      <w:r>
        <w:t xml:space="preserve">        }</w:t>
      </w:r>
    </w:p>
    <w:p w14:paraId="31EDC7C2" w14:textId="77777777" w:rsidR="00916C34" w:rsidRDefault="00916C34"/>
    <w:p w14:paraId="0A151886" w14:textId="77777777" w:rsidR="00916C34" w:rsidRDefault="00000000">
      <w:r>
        <w:t xml:space="preserve">        return null;</w:t>
      </w:r>
    </w:p>
    <w:p w14:paraId="665A8540" w14:textId="77777777" w:rsidR="00916C34" w:rsidRDefault="00000000">
      <w:r>
        <w:t xml:space="preserve">    }</w:t>
      </w:r>
    </w:p>
    <w:p w14:paraId="39B6C769" w14:textId="77777777" w:rsidR="00916C34" w:rsidRDefault="00916C34"/>
    <w:p w14:paraId="340CD4D9" w14:textId="77777777" w:rsidR="00916C34" w:rsidRDefault="00000000">
      <w:r>
        <w:t xml:space="preserve">    private void MarkTilesetsDirty()</w:t>
      </w:r>
    </w:p>
    <w:p w14:paraId="6B4E4A2B" w14:textId="77777777" w:rsidR="00916C34" w:rsidRDefault="00000000">
      <w:r>
        <w:t xml:space="preserve">    {</w:t>
      </w:r>
    </w:p>
    <w:p w14:paraId="35803C72" w14:textId="77777777" w:rsidR="00916C34" w:rsidRDefault="00000000">
      <w:r>
        <w:t xml:space="preserve">        lock (_tilesetCompileLock)</w:t>
      </w:r>
    </w:p>
    <w:p w14:paraId="139BBFC0" w14:textId="77777777" w:rsidR="00916C34" w:rsidRDefault="00000000">
      <w:r>
        <w:t xml:space="preserve">        {</w:t>
      </w:r>
    </w:p>
    <w:p w14:paraId="5917F686" w14:textId="77777777" w:rsidR="00916C34" w:rsidRDefault="00000000">
      <w:r>
        <w:t xml:space="preserve">            _tilesetsDirty = true;</w:t>
      </w:r>
    </w:p>
    <w:p w14:paraId="0759615A" w14:textId="77777777" w:rsidR="00916C34" w:rsidRDefault="00000000">
      <w:r>
        <w:t xml:space="preserve">        }</w:t>
      </w:r>
    </w:p>
    <w:p w14:paraId="0AF8780A" w14:textId="77777777" w:rsidR="00916C34" w:rsidRDefault="00000000">
      <w:r>
        <w:t xml:space="preserve">    }</w:t>
      </w:r>
    </w:p>
    <w:p w14:paraId="7921CFE7" w14:textId="77777777" w:rsidR="00916C34" w:rsidRDefault="00916C34"/>
    <w:p w14:paraId="2131BA92" w14:textId="77777777" w:rsidR="00916C34" w:rsidRDefault="00000000">
      <w:r>
        <w:t xml:space="preserve">    private void EnsureTilesetsCompiled()</w:t>
      </w:r>
    </w:p>
    <w:p w14:paraId="0BCF2B04" w14:textId="77777777" w:rsidR="00916C34" w:rsidRDefault="00000000">
      <w:r>
        <w:t xml:space="preserve">    {</w:t>
      </w:r>
    </w:p>
    <w:p w14:paraId="25B1DFDE" w14:textId="77777777" w:rsidR="00916C34" w:rsidRDefault="00000000">
      <w:r>
        <w:t xml:space="preserve">        var map = _map;</w:t>
      </w:r>
    </w:p>
    <w:p w14:paraId="33E60FF5" w14:textId="77777777" w:rsidR="00916C34" w:rsidRDefault="00916C34"/>
    <w:p w14:paraId="1BFEE859" w14:textId="77777777" w:rsidR="00916C34" w:rsidRDefault="00000000">
      <w:r>
        <w:t xml:space="preserve">        lock (_tilesetCompileLock)</w:t>
      </w:r>
    </w:p>
    <w:p w14:paraId="1D24569B" w14:textId="77777777" w:rsidR="00916C34" w:rsidRDefault="00000000">
      <w:r>
        <w:t xml:space="preserve">        {</w:t>
      </w:r>
    </w:p>
    <w:p w14:paraId="161B3B99" w14:textId="77777777" w:rsidR="00916C34" w:rsidRDefault="00000000">
      <w:r>
        <w:t xml:space="preserve">            if (!_tilesetsDirty) return;</w:t>
      </w:r>
    </w:p>
    <w:p w14:paraId="2DCA1468" w14:textId="77777777" w:rsidR="00916C34" w:rsidRDefault="00916C34"/>
    <w:p w14:paraId="3C7D999F" w14:textId="77777777" w:rsidR="00916C34" w:rsidRDefault="00000000">
      <w:r>
        <w:t xml:space="preserve">            if (map is null)</w:t>
      </w:r>
    </w:p>
    <w:p w14:paraId="397B394F" w14:textId="77777777" w:rsidR="00916C34" w:rsidRDefault="00000000">
      <w:r>
        <w:t xml:space="preserve">            {</w:t>
      </w:r>
    </w:p>
    <w:p w14:paraId="47526FA7" w14:textId="77777777" w:rsidR="00916C34" w:rsidRDefault="00000000">
      <w:r>
        <w:t xml:space="preserve">                _compiledTilesets = new List&lt;TilesetRuntime&gt;();</w:t>
      </w:r>
    </w:p>
    <w:p w14:paraId="40923F59" w14:textId="77777777" w:rsidR="00916C34" w:rsidRDefault="00000000">
      <w:r>
        <w:t xml:space="preserve">                _tilesetsDirty = false;</w:t>
      </w:r>
    </w:p>
    <w:p w14:paraId="4594FF77" w14:textId="77777777" w:rsidR="00916C34" w:rsidRDefault="00000000">
      <w:r>
        <w:t xml:space="preserve">                return;</w:t>
      </w:r>
    </w:p>
    <w:p w14:paraId="001952AC" w14:textId="77777777" w:rsidR="00916C34" w:rsidRDefault="00000000">
      <w:r>
        <w:t xml:space="preserve">            }</w:t>
      </w:r>
    </w:p>
    <w:p w14:paraId="66854D2D" w14:textId="77777777" w:rsidR="00916C34" w:rsidRDefault="00916C34"/>
    <w:p w14:paraId="22EE9623" w14:textId="77777777" w:rsidR="00916C34" w:rsidRDefault="00000000">
      <w:r>
        <w:t xml:space="preserve">            var compiled = new List&lt;TilesetRuntime&gt;();</w:t>
      </w:r>
    </w:p>
    <w:p w14:paraId="36027536" w14:textId="77777777" w:rsidR="00916C34" w:rsidRDefault="00000000">
      <w:r>
        <w:t xml:space="preserve">            int runningStart = 0;</w:t>
      </w:r>
    </w:p>
    <w:p w14:paraId="175770D0" w14:textId="77777777" w:rsidR="00916C34" w:rsidRDefault="00916C34"/>
    <w:p w14:paraId="108F8706" w14:textId="77777777" w:rsidR="00916C34" w:rsidRDefault="00000000">
      <w:r>
        <w:t xml:space="preserve">            var tilesets = map.Tilesets ?? Array.Empty&lt;TilesetRefDto&gt;();</w:t>
      </w:r>
    </w:p>
    <w:p w14:paraId="6D3BB224" w14:textId="77777777" w:rsidR="00916C34" w:rsidRDefault="00000000">
      <w:r>
        <w:t xml:space="preserve">            foreach (var ts in tilesets)</w:t>
      </w:r>
    </w:p>
    <w:p w14:paraId="262DFB6D" w14:textId="77777777" w:rsidR="00916C34" w:rsidRDefault="00000000">
      <w:r>
        <w:t xml:space="preserve">            {</w:t>
      </w:r>
    </w:p>
    <w:p w14:paraId="4D135140" w14:textId="77777777" w:rsidR="00916C34" w:rsidRDefault="00000000">
      <w:r>
        <w:t xml:space="preserve">                var img = (ts.ImagePath ?? "").Trim();</w:t>
      </w:r>
    </w:p>
    <w:p w14:paraId="7920D71E" w14:textId="77777777" w:rsidR="00916C34" w:rsidRDefault="00916C34"/>
    <w:p w14:paraId="7BE9960D" w14:textId="77777777" w:rsidR="00916C34" w:rsidRDefault="00000000">
      <w:r>
        <w:t xml:space="preserve">                if (img.Length == 0)</w:t>
      </w:r>
    </w:p>
    <w:p w14:paraId="4B2E702D" w14:textId="77777777" w:rsidR="00916C34" w:rsidRDefault="00000000">
      <w:r>
        <w:t xml:space="preserve">                    continue;</w:t>
      </w:r>
    </w:p>
    <w:p w14:paraId="4F924723" w14:textId="77777777" w:rsidR="00916C34" w:rsidRDefault="00916C34"/>
    <w:p w14:paraId="39BFECEC" w14:textId="77777777" w:rsidR="00916C34" w:rsidRDefault="00000000">
      <w:r>
        <w:t xml:space="preserve">                var fullPath = ResolveTilesetPathFromImagePath(img);</w:t>
      </w:r>
    </w:p>
    <w:p w14:paraId="12F0E018" w14:textId="77777777" w:rsidR="00916C34" w:rsidRDefault="00000000">
      <w:r>
        <w:t xml:space="preserve">                if (fullPath is null || !File.Exists(fullPath))</w:t>
      </w:r>
    </w:p>
    <w:p w14:paraId="3DD1C1B3" w14:textId="77777777" w:rsidR="00916C34" w:rsidRDefault="00000000">
      <w:r>
        <w:t xml:space="preserve">                    continue;</w:t>
      </w:r>
    </w:p>
    <w:p w14:paraId="3300C6B8" w14:textId="77777777" w:rsidR="00916C34" w:rsidRDefault="00916C34"/>
    <w:p w14:paraId="3FD460C1" w14:textId="77777777" w:rsidR="00916C34" w:rsidRDefault="00000000">
      <w:r>
        <w:t xml:space="preserve">                var bmp = _tilesetBitmapCache.GetOrAdd(fullPath, LoadBitmap);</w:t>
      </w:r>
    </w:p>
    <w:p w14:paraId="519092C5" w14:textId="77777777" w:rsidR="00916C34" w:rsidRDefault="00000000">
      <w:r>
        <w:t xml:space="preserve">                var meta = ComputeMeta(ts, bmp);</w:t>
      </w:r>
    </w:p>
    <w:p w14:paraId="325B746C" w14:textId="77777777" w:rsidR="00916C34" w:rsidRDefault="00916C34"/>
    <w:p w14:paraId="798E1970" w14:textId="77777777" w:rsidR="00916C34" w:rsidRDefault="00000000">
      <w:r>
        <w:t xml:space="preserve">                var cropCache = _tileCropCache.GetOrAdd(fullPath, _ =&gt; new ConcurrentDictionary&lt;int, CroppedBitmap&gt;());</w:t>
      </w:r>
    </w:p>
    <w:p w14:paraId="5B72E575" w14:textId="77777777" w:rsidR="00916C34" w:rsidRDefault="00916C34"/>
    <w:p w14:paraId="61D99870" w14:textId="77777777" w:rsidR="00916C34" w:rsidRDefault="00000000">
      <w:r>
        <w:t xml:space="preserve">                compiled.Add(new TilesetRuntime</w:t>
      </w:r>
    </w:p>
    <w:p w14:paraId="73B9DFD8" w14:textId="77777777" w:rsidR="00916C34" w:rsidRDefault="00000000">
      <w:r>
        <w:t xml:space="preserve">                {</w:t>
      </w:r>
    </w:p>
    <w:p w14:paraId="3CCD5588" w14:textId="77777777" w:rsidR="00916C34" w:rsidRDefault="00000000">
      <w:r>
        <w:t xml:space="preserve">                    Ref = ts,</w:t>
      </w:r>
    </w:p>
    <w:p w14:paraId="2C572A2F" w14:textId="77777777" w:rsidR="00916C34" w:rsidRDefault="00000000">
      <w:r>
        <w:t xml:space="preserve">                    FullPath = fullPath,</w:t>
      </w:r>
    </w:p>
    <w:p w14:paraId="26FA1681" w14:textId="77777777" w:rsidR="00916C34" w:rsidRDefault="00000000">
      <w:r>
        <w:t xml:space="preserve">                    StartIndexGlobal = runningStart,</w:t>
      </w:r>
    </w:p>
    <w:p w14:paraId="633E2D00" w14:textId="77777777" w:rsidR="00916C34" w:rsidRDefault="00000000">
      <w:r>
        <w:t xml:space="preserve">                    TileCount = meta.TileCount,</w:t>
      </w:r>
    </w:p>
    <w:p w14:paraId="6351468B" w14:textId="77777777" w:rsidR="00916C34" w:rsidRDefault="00000000">
      <w:r>
        <w:t xml:space="preserve">                    TilesAcross = meta.TilesAcross,</w:t>
      </w:r>
    </w:p>
    <w:p w14:paraId="400C31C4" w14:textId="77777777" w:rsidR="00916C34" w:rsidRDefault="00000000">
      <w:r>
        <w:t xml:space="preserve">                    TileW = meta.TileWidth,</w:t>
      </w:r>
    </w:p>
    <w:p w14:paraId="2EDDFBEE" w14:textId="77777777" w:rsidR="00916C34" w:rsidRDefault="00000000">
      <w:r>
        <w:t xml:space="preserve">                    TileH = meta.TileHeight,</w:t>
      </w:r>
    </w:p>
    <w:p w14:paraId="15169721" w14:textId="77777777" w:rsidR="00916C34" w:rsidRDefault="00000000">
      <w:r>
        <w:t xml:space="preserve">                    Margin = meta.Margin,</w:t>
      </w:r>
    </w:p>
    <w:p w14:paraId="1EB09346" w14:textId="77777777" w:rsidR="00916C34" w:rsidRDefault="00000000">
      <w:r>
        <w:t xml:space="preserve">                    Spacing = meta.Spacing,</w:t>
      </w:r>
    </w:p>
    <w:p w14:paraId="770EA670" w14:textId="77777777" w:rsidR="00916C34" w:rsidRDefault="00000000">
      <w:r>
        <w:t xml:space="preserve">                    Bitmap = bmp,</w:t>
      </w:r>
    </w:p>
    <w:p w14:paraId="081417DE" w14:textId="77777777" w:rsidR="00916C34" w:rsidRDefault="00000000">
      <w:r>
        <w:t xml:space="preserve">                    CropCache = cropCache</w:t>
      </w:r>
    </w:p>
    <w:p w14:paraId="05E458D3" w14:textId="77777777" w:rsidR="00916C34" w:rsidRDefault="00000000">
      <w:r>
        <w:t xml:space="preserve">                });</w:t>
      </w:r>
    </w:p>
    <w:p w14:paraId="24303A78" w14:textId="77777777" w:rsidR="00916C34" w:rsidRDefault="00916C34"/>
    <w:p w14:paraId="693FE0B0" w14:textId="77777777" w:rsidR="00916C34" w:rsidRDefault="00000000">
      <w:r>
        <w:t xml:space="preserve">                runningStart += meta.TileCount;</w:t>
      </w:r>
    </w:p>
    <w:p w14:paraId="529BAAA2" w14:textId="77777777" w:rsidR="00916C34" w:rsidRDefault="00000000">
      <w:r>
        <w:t xml:space="preserve">            }</w:t>
      </w:r>
    </w:p>
    <w:p w14:paraId="38EDFBDE" w14:textId="77777777" w:rsidR="00916C34" w:rsidRDefault="00916C34"/>
    <w:p w14:paraId="1CE44686" w14:textId="77777777" w:rsidR="00916C34" w:rsidRDefault="00000000">
      <w:r>
        <w:t xml:space="preserve">            _compiledTilesets = compiled;</w:t>
      </w:r>
    </w:p>
    <w:p w14:paraId="7C72321B" w14:textId="77777777" w:rsidR="00916C34" w:rsidRDefault="00000000">
      <w:r>
        <w:t xml:space="preserve">            _tilesetsDirty = false;</w:t>
      </w:r>
    </w:p>
    <w:p w14:paraId="43F93530" w14:textId="77777777" w:rsidR="00916C34" w:rsidRDefault="00000000">
      <w:r>
        <w:t xml:space="preserve">        }</w:t>
      </w:r>
    </w:p>
    <w:p w14:paraId="4A7A442F" w14:textId="77777777" w:rsidR="00916C34" w:rsidRDefault="00000000">
      <w:r>
        <w:t xml:space="preserve">    }</w:t>
      </w:r>
    </w:p>
    <w:p w14:paraId="4F969F6E" w14:textId="77777777" w:rsidR="00916C34" w:rsidRDefault="00916C34"/>
    <w:p w14:paraId="606F2F6D" w14:textId="77777777" w:rsidR="00916C34" w:rsidRDefault="00000000">
      <w:r>
        <w:t xml:space="preserve">    private static TilesetMeta ComputeMeta(TilesetRefDto ts, BitmapSource bmp)</w:t>
      </w:r>
    </w:p>
    <w:p w14:paraId="247B5B17" w14:textId="77777777" w:rsidR="00916C34" w:rsidRDefault="00000000">
      <w:r>
        <w:t xml:space="preserve">    {</w:t>
      </w:r>
    </w:p>
    <w:p w14:paraId="2B6249D0" w14:textId="77777777" w:rsidR="00916C34" w:rsidRDefault="00000000">
      <w:r>
        <w:t xml:space="preserve">        int tileW = Math.Max(1, ts.TileWidth);</w:t>
      </w:r>
    </w:p>
    <w:p w14:paraId="74B67CD6" w14:textId="77777777" w:rsidR="00916C34" w:rsidRDefault="00000000">
      <w:r>
        <w:t xml:space="preserve">        int tileH = Math.Max(1, ts.TileHeight);</w:t>
      </w:r>
    </w:p>
    <w:p w14:paraId="17E01A80" w14:textId="77777777" w:rsidR="00916C34" w:rsidRDefault="00000000">
      <w:r>
        <w:t xml:space="preserve">        int margin = Math.Max(0, ts.Margin);</w:t>
      </w:r>
    </w:p>
    <w:p w14:paraId="0B65649D" w14:textId="77777777" w:rsidR="00916C34" w:rsidRDefault="00000000">
      <w:r>
        <w:t xml:space="preserve">        int spacing = Math.Max(0, ts.Spacing);</w:t>
      </w:r>
    </w:p>
    <w:p w14:paraId="4BD192C8" w14:textId="77777777" w:rsidR="00916C34" w:rsidRDefault="00916C34"/>
    <w:p w14:paraId="41F8E1E4" w14:textId="77777777" w:rsidR="00916C34" w:rsidRDefault="00000000">
      <w:r>
        <w:t xml:space="preserve">        int stepX = tileW + spacing;</w:t>
      </w:r>
    </w:p>
    <w:p w14:paraId="03FEBC80" w14:textId="77777777" w:rsidR="00916C34" w:rsidRDefault="00000000">
      <w:r>
        <w:t xml:space="preserve">        int stepY = tileH + spacing;</w:t>
      </w:r>
    </w:p>
    <w:p w14:paraId="5E9237B7" w14:textId="77777777" w:rsidR="00916C34" w:rsidRDefault="00916C34"/>
    <w:p w14:paraId="2A7050AE" w14:textId="77777777" w:rsidR="00916C34" w:rsidRDefault="00000000">
      <w:r>
        <w:t xml:space="preserve">        int tilesAcross = stepX &gt; 0 ? (bmp.PixelWidth - margin) / stepX : 0;</w:t>
      </w:r>
    </w:p>
    <w:p w14:paraId="31D3FDF3" w14:textId="77777777" w:rsidR="00916C34" w:rsidRDefault="00000000">
      <w:r>
        <w:t xml:space="preserve">        int tilesDown = stepY &gt; 0 ? (bmp.PixelHeight - margin) / stepY : 0;</w:t>
      </w:r>
    </w:p>
    <w:p w14:paraId="2CC22BD8" w14:textId="77777777" w:rsidR="00916C34" w:rsidRDefault="00916C34"/>
    <w:p w14:paraId="3018CBC5" w14:textId="77777777" w:rsidR="00916C34" w:rsidRDefault="00000000">
      <w:r>
        <w:t xml:space="preserve">        tilesAcross = Math.Max(0, tilesAcross);</w:t>
      </w:r>
    </w:p>
    <w:p w14:paraId="424E174A" w14:textId="77777777" w:rsidR="00916C34" w:rsidRDefault="00000000">
      <w:r>
        <w:t xml:space="preserve">        tilesDown = Math.Max(0, tilesDown);</w:t>
      </w:r>
    </w:p>
    <w:p w14:paraId="48E039BD" w14:textId="77777777" w:rsidR="00916C34" w:rsidRDefault="00916C34"/>
    <w:p w14:paraId="5D13E8EA" w14:textId="77777777" w:rsidR="00916C34" w:rsidRDefault="00000000">
      <w:r>
        <w:t xml:space="preserve">        int tileCount = tilesAcross * tilesDown;</w:t>
      </w:r>
    </w:p>
    <w:p w14:paraId="5FDB505E" w14:textId="77777777" w:rsidR="00916C34" w:rsidRDefault="00916C34"/>
    <w:p w14:paraId="7BA70D8C" w14:textId="77777777" w:rsidR="00916C34" w:rsidRDefault="00000000">
      <w:r>
        <w:t xml:space="preserve">        return new TilesetMeta(</w:t>
      </w:r>
    </w:p>
    <w:p w14:paraId="52BFA72C" w14:textId="77777777" w:rsidR="00916C34" w:rsidRDefault="00000000">
      <w:r>
        <w:t xml:space="preserve">            PixelWidth: bmp.PixelWidth,</w:t>
      </w:r>
    </w:p>
    <w:p w14:paraId="1D7D31CE" w14:textId="77777777" w:rsidR="00916C34" w:rsidRDefault="00000000">
      <w:r>
        <w:t xml:space="preserve">            PixelHeight: bmp.PixelHeight,</w:t>
      </w:r>
    </w:p>
    <w:p w14:paraId="66EC781C" w14:textId="77777777" w:rsidR="00916C34" w:rsidRDefault="00000000">
      <w:r>
        <w:t xml:space="preserve">            TileWidth: tileW,</w:t>
      </w:r>
    </w:p>
    <w:p w14:paraId="18C8C6EE" w14:textId="77777777" w:rsidR="00916C34" w:rsidRDefault="00000000">
      <w:r>
        <w:t xml:space="preserve">            TileHeight: tileH,</w:t>
      </w:r>
    </w:p>
    <w:p w14:paraId="69845C7E" w14:textId="77777777" w:rsidR="00916C34" w:rsidRDefault="00000000">
      <w:r>
        <w:t xml:space="preserve">            Margin: margin,</w:t>
      </w:r>
    </w:p>
    <w:p w14:paraId="15DD4B48" w14:textId="77777777" w:rsidR="00916C34" w:rsidRDefault="00000000">
      <w:r>
        <w:t xml:space="preserve">            Spacing: spacing,</w:t>
      </w:r>
    </w:p>
    <w:p w14:paraId="659DC625" w14:textId="77777777" w:rsidR="00916C34" w:rsidRDefault="00000000">
      <w:r>
        <w:t xml:space="preserve">            TilesAcross: tilesAcross,</w:t>
      </w:r>
    </w:p>
    <w:p w14:paraId="70C77419" w14:textId="77777777" w:rsidR="00916C34" w:rsidRDefault="00000000">
      <w:r>
        <w:t xml:space="preserve">            TilesDown: tilesDown,</w:t>
      </w:r>
    </w:p>
    <w:p w14:paraId="2EBDCA2F" w14:textId="77777777" w:rsidR="00916C34" w:rsidRDefault="00000000">
      <w:r>
        <w:t xml:space="preserve">            TileCount: tileCount</w:t>
      </w:r>
    </w:p>
    <w:p w14:paraId="42024484" w14:textId="77777777" w:rsidR="00916C34" w:rsidRDefault="00000000">
      <w:r>
        <w:t xml:space="preserve">        );</w:t>
      </w:r>
    </w:p>
    <w:p w14:paraId="6C0B54D1" w14:textId="77777777" w:rsidR="00916C34" w:rsidRDefault="00000000">
      <w:r>
        <w:t xml:space="preserve">    }</w:t>
      </w:r>
    </w:p>
    <w:p w14:paraId="09C1C01A" w14:textId="77777777" w:rsidR="00916C34" w:rsidRDefault="00916C34"/>
    <w:p w14:paraId="68F367C1" w14:textId="77777777" w:rsidR="00916C34" w:rsidRDefault="00000000">
      <w:r>
        <w:t xml:space="preserve">    private TilesetRuntime? FindRuntimeForGlobalTile(int globalTileIndex)</w:t>
      </w:r>
    </w:p>
    <w:p w14:paraId="5CE04DCC" w14:textId="77777777" w:rsidR="00916C34" w:rsidRDefault="00000000">
      <w:r>
        <w:t xml:space="preserve">    {</w:t>
      </w:r>
    </w:p>
    <w:p w14:paraId="24158086" w14:textId="77777777" w:rsidR="00916C34" w:rsidRDefault="00000000">
      <w:r>
        <w:t xml:space="preserve">        EnsureTilesetsCompiled();</w:t>
      </w:r>
    </w:p>
    <w:p w14:paraId="67F0605B" w14:textId="77777777" w:rsidR="00916C34" w:rsidRDefault="00000000">
      <w:r>
        <w:t xml:space="preserve">        if (globalTileIndex &lt; 0) return null;</w:t>
      </w:r>
    </w:p>
    <w:p w14:paraId="0BAD6E6F" w14:textId="77777777" w:rsidR="00916C34" w:rsidRDefault="00916C34"/>
    <w:p w14:paraId="177256F8" w14:textId="77777777" w:rsidR="00916C34" w:rsidRDefault="00000000">
      <w:r>
        <w:t xml:space="preserve">        foreach (var ts in _compiledTilesets)</w:t>
      </w:r>
    </w:p>
    <w:p w14:paraId="187F15E1" w14:textId="77777777" w:rsidR="00916C34" w:rsidRDefault="00000000">
      <w:r>
        <w:t xml:space="preserve">        {</w:t>
      </w:r>
    </w:p>
    <w:p w14:paraId="5E770B8A" w14:textId="77777777" w:rsidR="00916C34" w:rsidRDefault="00000000">
      <w:r>
        <w:t xml:space="preserve">            if (globalTileIndex &gt;= ts.StartIndexGlobal &amp;&amp;</w:t>
      </w:r>
    </w:p>
    <w:p w14:paraId="18028CD2" w14:textId="77777777" w:rsidR="00916C34" w:rsidRDefault="00000000">
      <w:r>
        <w:t xml:space="preserve">                globalTileIndex &lt; ts.StartIndexGlobal + ts.TileCount)</w:t>
      </w:r>
    </w:p>
    <w:p w14:paraId="34E1060B" w14:textId="77777777" w:rsidR="00916C34" w:rsidRDefault="00000000">
      <w:r>
        <w:t xml:space="preserve">                return ts;</w:t>
      </w:r>
    </w:p>
    <w:p w14:paraId="37B19EDA" w14:textId="77777777" w:rsidR="00916C34" w:rsidRDefault="00000000">
      <w:r>
        <w:t xml:space="preserve">        }</w:t>
      </w:r>
    </w:p>
    <w:p w14:paraId="3427D648" w14:textId="77777777" w:rsidR="00916C34" w:rsidRDefault="00916C34"/>
    <w:p w14:paraId="77544DC3" w14:textId="77777777" w:rsidR="00916C34" w:rsidRDefault="00000000">
      <w:r>
        <w:t xml:space="preserve">        return null;</w:t>
      </w:r>
    </w:p>
    <w:p w14:paraId="78382839" w14:textId="77777777" w:rsidR="00916C34" w:rsidRDefault="00000000">
      <w:r>
        <w:t xml:space="preserve">    }</w:t>
      </w:r>
    </w:p>
    <w:p w14:paraId="1D6C129D" w14:textId="77777777" w:rsidR="00916C34" w:rsidRDefault="00916C34"/>
    <w:p w14:paraId="5612C6E8" w14:textId="77777777" w:rsidR="00916C34" w:rsidRDefault="00000000">
      <w:r>
        <w:t xml:space="preserve">    private static int GetLocalIndex(TilesetRuntime ts, int globalTileIndex) =&gt;</w:t>
      </w:r>
    </w:p>
    <w:p w14:paraId="2965A320" w14:textId="77777777" w:rsidR="00916C34" w:rsidRDefault="00000000">
      <w:r>
        <w:t xml:space="preserve">        globalTileIndex - ts.StartIndexGlobal;</w:t>
      </w:r>
    </w:p>
    <w:p w14:paraId="3B2FCB3B" w14:textId="77777777" w:rsidR="00916C34" w:rsidRDefault="00916C34"/>
    <w:p w14:paraId="339470A6" w14:textId="77777777" w:rsidR="00916C34" w:rsidRDefault="00000000">
      <w:r>
        <w:t xml:space="preserve">    // ------------------------------------------------------------</w:t>
      </w:r>
    </w:p>
    <w:p w14:paraId="60B25E74" w14:textId="77777777" w:rsidR="00916C34" w:rsidRDefault="00000000">
      <w:r>
        <w:t xml:space="preserve">    // Camera</w:t>
      </w:r>
    </w:p>
    <w:p w14:paraId="35DE734A" w14:textId="77777777" w:rsidR="00916C34" w:rsidRDefault="00000000">
      <w:r>
        <w:t xml:space="preserve">    // ------------------------------------------------------------</w:t>
      </w:r>
    </w:p>
    <w:p w14:paraId="31F9ADFB" w14:textId="77777777" w:rsidR="00916C34" w:rsidRDefault="00000000">
      <w:r>
        <w:t xml:space="preserve">    private void CenterCameraOnPlayer()</w:t>
      </w:r>
    </w:p>
    <w:p w14:paraId="529456B1" w14:textId="77777777" w:rsidR="00916C34" w:rsidRDefault="00000000">
      <w:r>
        <w:t xml:space="preserve">    {</w:t>
      </w:r>
    </w:p>
    <w:p w14:paraId="1FCE9C58" w14:textId="77777777" w:rsidR="00916C34" w:rsidRDefault="00000000">
      <w:r>
        <w:t xml:space="preserve">        var map = _map;</w:t>
      </w:r>
    </w:p>
    <w:p w14:paraId="54509FDA" w14:textId="77777777" w:rsidR="00916C34" w:rsidRDefault="00000000">
      <w:r>
        <w:t xml:space="preserve">        if (map is null) return;</w:t>
      </w:r>
    </w:p>
    <w:p w14:paraId="34115DC4" w14:textId="77777777" w:rsidR="00916C34" w:rsidRDefault="00916C34"/>
    <w:p w14:paraId="1946ED71" w14:textId="77777777" w:rsidR="00916C34" w:rsidRDefault="00000000">
      <w:r>
        <w:t xml:space="preserve">        if (ViewScroll.ViewportWidth &lt;= 0 || ViewScroll.ViewportHeight &lt;= 0)</w:t>
      </w:r>
    </w:p>
    <w:p w14:paraId="510FB53B" w14:textId="77777777" w:rsidR="00916C34" w:rsidRDefault="00000000">
      <w:r>
        <w:t xml:space="preserve">        {</w:t>
      </w:r>
    </w:p>
    <w:p w14:paraId="62A88694" w14:textId="77777777" w:rsidR="00916C34" w:rsidRDefault="00000000">
      <w:r>
        <w:t xml:space="preserve">            Dispatcher.BeginInvoke(DispatcherPriority.Loaded, new Action(CenterCameraOnPlayer));</w:t>
      </w:r>
    </w:p>
    <w:p w14:paraId="763FB60D" w14:textId="77777777" w:rsidR="00916C34" w:rsidRDefault="00000000">
      <w:r>
        <w:t xml:space="preserve">            return;</w:t>
      </w:r>
    </w:p>
    <w:p w14:paraId="05380C35" w14:textId="77777777" w:rsidR="00916C34" w:rsidRDefault="00000000">
      <w:r>
        <w:t xml:space="preserve">        }</w:t>
      </w:r>
    </w:p>
    <w:p w14:paraId="52390DEB" w14:textId="77777777" w:rsidR="00916C34" w:rsidRDefault="00916C34"/>
    <w:p w14:paraId="71D7C0D7" w14:textId="77777777" w:rsidR="00916C34" w:rsidRDefault="00000000">
      <w:r>
        <w:t xml:space="preserve">        double mapPxW = map.Width * map.TileSize;</w:t>
      </w:r>
    </w:p>
    <w:p w14:paraId="7D0DFB74" w14:textId="77777777" w:rsidR="00916C34" w:rsidRDefault="00000000">
      <w:r>
        <w:t xml:space="preserve">        double mapPxH = map.Height * map.TileSize;</w:t>
      </w:r>
    </w:p>
    <w:p w14:paraId="1C747B04" w14:textId="77777777" w:rsidR="00916C34" w:rsidRDefault="00916C34"/>
    <w:p w14:paraId="3BA01541" w14:textId="77777777" w:rsidR="00916C34" w:rsidRDefault="00000000">
      <w:r>
        <w:t xml:space="preserve">        double playerCenterX = _playerX * map.TileSize + map.TileSize / 2.0;</w:t>
      </w:r>
    </w:p>
    <w:p w14:paraId="075C3F6D" w14:textId="77777777" w:rsidR="00916C34" w:rsidRDefault="00000000">
      <w:r>
        <w:t xml:space="preserve">        double playerCenterY = _playerY * map.TileSize + map.TileSize / 2.0;</w:t>
      </w:r>
    </w:p>
    <w:p w14:paraId="78F9DFC8" w14:textId="77777777" w:rsidR="00916C34" w:rsidRDefault="00916C34"/>
    <w:p w14:paraId="250AFBC9" w14:textId="77777777" w:rsidR="00916C34" w:rsidRDefault="00000000">
      <w:r>
        <w:t xml:space="preserve">        double desiredX = playerCenterX - ViewScroll.ViewportWidth / 2.0;</w:t>
      </w:r>
    </w:p>
    <w:p w14:paraId="316A18E0" w14:textId="77777777" w:rsidR="00916C34" w:rsidRDefault="00000000">
      <w:r>
        <w:t xml:space="preserve">        double desiredY = playerCenterY - ViewScroll.ViewportHeight / 2.0;</w:t>
      </w:r>
    </w:p>
    <w:p w14:paraId="4E490E75" w14:textId="77777777" w:rsidR="00916C34" w:rsidRDefault="00916C34"/>
    <w:p w14:paraId="63BC8A79" w14:textId="77777777" w:rsidR="00916C34" w:rsidRDefault="00000000">
      <w:r>
        <w:t xml:space="preserve">        double maxX = Math.Max(0, mapPxW - ViewScroll.ViewportWidth);</w:t>
      </w:r>
    </w:p>
    <w:p w14:paraId="53193A58" w14:textId="77777777" w:rsidR="00916C34" w:rsidRDefault="00000000">
      <w:r>
        <w:t xml:space="preserve">        double maxY = Math.Max(0, mapPxH - ViewScroll.ViewportHeight);</w:t>
      </w:r>
    </w:p>
    <w:p w14:paraId="09E01B83" w14:textId="77777777" w:rsidR="00916C34" w:rsidRDefault="00916C34"/>
    <w:p w14:paraId="758C2663" w14:textId="77777777" w:rsidR="00916C34" w:rsidRDefault="00000000">
      <w:r>
        <w:t xml:space="preserve">        desiredX = Math.Clamp(desiredX, 0, maxX);</w:t>
      </w:r>
    </w:p>
    <w:p w14:paraId="1CA98DD7" w14:textId="77777777" w:rsidR="00916C34" w:rsidRDefault="00000000">
      <w:r>
        <w:t xml:space="preserve">        desiredY = Math.Clamp(desiredY, 0, maxY);</w:t>
      </w:r>
    </w:p>
    <w:p w14:paraId="2FB33DE9" w14:textId="77777777" w:rsidR="00916C34" w:rsidRDefault="00916C34"/>
    <w:p w14:paraId="0A5ACE18" w14:textId="77777777" w:rsidR="00916C34" w:rsidRDefault="00000000">
      <w:r>
        <w:t xml:space="preserve">        ViewScroll.ScrollToHorizontalOffset(desiredX);</w:t>
      </w:r>
    </w:p>
    <w:p w14:paraId="58A115E8" w14:textId="77777777" w:rsidR="00916C34" w:rsidRDefault="00000000">
      <w:r>
        <w:t xml:space="preserve">        ViewScroll.ScrollToVerticalOffset(desiredY);</w:t>
      </w:r>
    </w:p>
    <w:p w14:paraId="36D23F0C" w14:textId="77777777" w:rsidR="00916C34" w:rsidRDefault="00000000">
      <w:r>
        <w:t xml:space="preserve">    }</w:t>
      </w:r>
    </w:p>
    <w:p w14:paraId="3AC97A10" w14:textId="77777777" w:rsidR="00916C34" w:rsidRDefault="00916C34"/>
    <w:p w14:paraId="5E5C9552" w14:textId="77777777" w:rsidR="00916C34" w:rsidRDefault="00000000">
      <w:r>
        <w:t xml:space="preserve">    private void DeadzoneFollowPlayer()</w:t>
      </w:r>
    </w:p>
    <w:p w14:paraId="20D95F01" w14:textId="77777777" w:rsidR="00916C34" w:rsidRDefault="00000000">
      <w:r>
        <w:t xml:space="preserve">    {</w:t>
      </w:r>
    </w:p>
    <w:p w14:paraId="4E1E78A3" w14:textId="77777777" w:rsidR="00916C34" w:rsidRDefault="00000000">
      <w:r>
        <w:t xml:space="preserve">        var map = _map;</w:t>
      </w:r>
    </w:p>
    <w:p w14:paraId="0206E5CD" w14:textId="77777777" w:rsidR="00916C34" w:rsidRDefault="00000000">
      <w:r>
        <w:t xml:space="preserve">        if (map is null) return;</w:t>
      </w:r>
    </w:p>
    <w:p w14:paraId="5DAAA21E" w14:textId="77777777" w:rsidR="00916C34" w:rsidRDefault="00000000">
      <w:r>
        <w:t xml:space="preserve">        if (ViewScroll.ViewportWidth &lt;= 0 || ViewScroll.ViewportHeight &lt;= 0) return;</w:t>
      </w:r>
    </w:p>
    <w:p w14:paraId="761A3F06" w14:textId="77777777" w:rsidR="00916C34" w:rsidRDefault="00916C34"/>
    <w:p w14:paraId="67F0D020" w14:textId="77777777" w:rsidR="00916C34" w:rsidRDefault="00000000">
      <w:r>
        <w:t xml:space="preserve">        double mapPxW = map.Width * map.TileSize;</w:t>
      </w:r>
    </w:p>
    <w:p w14:paraId="1C6D3AB6" w14:textId="77777777" w:rsidR="00916C34" w:rsidRDefault="00000000">
      <w:r>
        <w:t xml:space="preserve">        double mapPxH = map.Height * map.TileSize;</w:t>
      </w:r>
    </w:p>
    <w:p w14:paraId="25721EDA" w14:textId="77777777" w:rsidR="00916C34" w:rsidRDefault="00916C34"/>
    <w:p w14:paraId="261656A8" w14:textId="77777777" w:rsidR="00916C34" w:rsidRDefault="00000000">
      <w:r>
        <w:t xml:space="preserve">        double camX = ViewScroll.HorizontalOffset;</w:t>
      </w:r>
    </w:p>
    <w:p w14:paraId="42072D1E" w14:textId="77777777" w:rsidR="00916C34" w:rsidRDefault="00000000">
      <w:r>
        <w:t xml:space="preserve">        double camY = ViewScroll.VerticalOffset;</w:t>
      </w:r>
    </w:p>
    <w:p w14:paraId="285AB9AE" w14:textId="77777777" w:rsidR="00916C34" w:rsidRDefault="00916C34"/>
    <w:p w14:paraId="3B9223A0" w14:textId="77777777" w:rsidR="00916C34" w:rsidRDefault="00000000">
      <w:r>
        <w:t xml:space="preserve">        double vw = ViewScroll.ViewportWidth;</w:t>
      </w:r>
    </w:p>
    <w:p w14:paraId="706D7BAD" w14:textId="77777777" w:rsidR="00916C34" w:rsidRDefault="00000000">
      <w:r>
        <w:t xml:space="preserve">        double vh = ViewScroll.ViewportHeight;</w:t>
      </w:r>
    </w:p>
    <w:p w14:paraId="332E91C9" w14:textId="77777777" w:rsidR="00916C34" w:rsidRDefault="00916C34"/>
    <w:p w14:paraId="1C9BA244" w14:textId="77777777" w:rsidR="00916C34" w:rsidRDefault="00000000">
      <w:r>
        <w:t xml:space="preserve">        double dzW = vw * DeadzoneFracX;</w:t>
      </w:r>
    </w:p>
    <w:p w14:paraId="19ACC0CE" w14:textId="77777777" w:rsidR="00916C34" w:rsidRDefault="00000000">
      <w:r>
        <w:t xml:space="preserve">        double dzH = vh * DeadzoneFracY;</w:t>
      </w:r>
    </w:p>
    <w:p w14:paraId="136D57DC" w14:textId="77777777" w:rsidR="00916C34" w:rsidRDefault="00916C34"/>
    <w:p w14:paraId="64D04F2A" w14:textId="77777777" w:rsidR="00916C34" w:rsidRDefault="00000000">
      <w:r>
        <w:t xml:space="preserve">        double dzLeft = camX + (vw - dzW) / 2.0;</w:t>
      </w:r>
    </w:p>
    <w:p w14:paraId="2679D999" w14:textId="77777777" w:rsidR="00916C34" w:rsidRDefault="00000000">
      <w:r>
        <w:t xml:space="preserve">        double dzTop = camY + (vh - dzH) / 2.0;</w:t>
      </w:r>
    </w:p>
    <w:p w14:paraId="2B9D862B" w14:textId="77777777" w:rsidR="00916C34" w:rsidRDefault="00000000">
      <w:r>
        <w:t xml:space="preserve">        double dzRight = dzLeft + dzW;</w:t>
      </w:r>
    </w:p>
    <w:p w14:paraId="5530F351" w14:textId="77777777" w:rsidR="00916C34" w:rsidRDefault="00000000">
      <w:r>
        <w:t xml:space="preserve">        double dzBottom = dzTop + dzH;</w:t>
      </w:r>
    </w:p>
    <w:p w14:paraId="51F34025" w14:textId="77777777" w:rsidR="00916C34" w:rsidRDefault="00916C34"/>
    <w:p w14:paraId="7BF09D7C" w14:textId="77777777" w:rsidR="00916C34" w:rsidRDefault="00000000">
      <w:r>
        <w:t xml:space="preserve">        double px = _playerX * map.TileSize + map.TileSize / 2.0;</w:t>
      </w:r>
    </w:p>
    <w:p w14:paraId="58D69A47" w14:textId="77777777" w:rsidR="00916C34" w:rsidRDefault="00000000">
      <w:r>
        <w:t xml:space="preserve">        double py = _playerY * map.TileSize + map.TileSize / 2.0;</w:t>
      </w:r>
    </w:p>
    <w:p w14:paraId="3BE975ED" w14:textId="77777777" w:rsidR="00916C34" w:rsidRDefault="00916C34"/>
    <w:p w14:paraId="065DE0AA" w14:textId="77777777" w:rsidR="00916C34" w:rsidRDefault="00000000">
      <w:r>
        <w:t xml:space="preserve">        if (px &lt; dzLeft) camX -= (dzLeft - px);</w:t>
      </w:r>
    </w:p>
    <w:p w14:paraId="5A808BE2" w14:textId="77777777" w:rsidR="00916C34" w:rsidRDefault="00000000">
      <w:r>
        <w:t xml:space="preserve">        else if (px &gt; dzRight) camX += (px - dzRight);</w:t>
      </w:r>
    </w:p>
    <w:p w14:paraId="10834ACD" w14:textId="77777777" w:rsidR="00916C34" w:rsidRDefault="00916C34"/>
    <w:p w14:paraId="17D94AF4" w14:textId="77777777" w:rsidR="00916C34" w:rsidRDefault="00000000">
      <w:r>
        <w:t xml:space="preserve">        if (py &lt; dzTop) camY -= (dzTop - py);</w:t>
      </w:r>
    </w:p>
    <w:p w14:paraId="061D3A20" w14:textId="77777777" w:rsidR="00916C34" w:rsidRDefault="00000000">
      <w:r>
        <w:t xml:space="preserve">        else if (py &gt; dzBottom) camY += (py - dzBottom);</w:t>
      </w:r>
    </w:p>
    <w:p w14:paraId="2A4B9C0B" w14:textId="77777777" w:rsidR="00916C34" w:rsidRDefault="00916C34"/>
    <w:p w14:paraId="31AE113D" w14:textId="77777777" w:rsidR="00916C34" w:rsidRDefault="00000000">
      <w:r>
        <w:t xml:space="preserve">        </w:t>
      </w:r>
      <w:r>
        <w:rPr>
          <w:lang w:val="fr-FR"/>
        </w:rPr>
        <w:t>double maxX = Math.Max(0, mapPxW - vw);</w:t>
      </w:r>
    </w:p>
    <w:p w14:paraId="7DD81052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double maxY = Math.Max(0, mapPxH - vh);</w:t>
      </w:r>
    </w:p>
    <w:p w14:paraId="64F71EB6" w14:textId="77777777" w:rsidR="00916C34" w:rsidRDefault="00916C34">
      <w:pPr>
        <w:rPr>
          <w:lang w:val="fr-FR"/>
        </w:rPr>
      </w:pPr>
    </w:p>
    <w:p w14:paraId="77620EF2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camX = Math.Clamp(camX, 0, maxX);</w:t>
      </w:r>
    </w:p>
    <w:p w14:paraId="07E44A29" w14:textId="77777777" w:rsidR="00916C34" w:rsidRDefault="00000000">
      <w:r>
        <w:rPr>
          <w:lang w:val="fr-FR"/>
        </w:rPr>
        <w:t xml:space="preserve">        </w:t>
      </w:r>
      <w:r>
        <w:t>camY = Math.Clamp(camY, 0, maxY);</w:t>
      </w:r>
    </w:p>
    <w:p w14:paraId="5BFDBE44" w14:textId="77777777" w:rsidR="00916C34" w:rsidRDefault="00916C34"/>
    <w:p w14:paraId="30791976" w14:textId="77777777" w:rsidR="00916C34" w:rsidRDefault="00000000">
      <w:r>
        <w:t xml:space="preserve">        ViewScroll.ScrollToHorizontalOffset(camX);</w:t>
      </w:r>
    </w:p>
    <w:p w14:paraId="30D286C8" w14:textId="77777777" w:rsidR="00916C34" w:rsidRDefault="00000000">
      <w:r>
        <w:t xml:space="preserve">        ViewScroll.ScrollToVerticalOffset(camY);</w:t>
      </w:r>
    </w:p>
    <w:p w14:paraId="17896201" w14:textId="77777777" w:rsidR="00916C34" w:rsidRDefault="00000000">
      <w:r>
        <w:t xml:space="preserve">    }</w:t>
      </w:r>
    </w:p>
    <w:p w14:paraId="0C816E73" w14:textId="77777777" w:rsidR="00916C34" w:rsidRDefault="00916C34"/>
    <w:p w14:paraId="5C76DA16" w14:textId="77777777" w:rsidR="00916C34" w:rsidRDefault="00000000">
      <w:r>
        <w:t xml:space="preserve">    // ------------------------------------------------------------</w:t>
      </w:r>
    </w:p>
    <w:p w14:paraId="5699738E" w14:textId="77777777" w:rsidR="00916C34" w:rsidRDefault="00000000">
      <w:r>
        <w:t xml:space="preserve">    // Rendering</w:t>
      </w:r>
    </w:p>
    <w:p w14:paraId="57F2E833" w14:textId="77777777" w:rsidR="00916C34" w:rsidRDefault="00000000">
      <w:r>
        <w:t xml:space="preserve">    // ------------------------------------------------------------</w:t>
      </w:r>
    </w:p>
    <w:p w14:paraId="1CC2CFA9" w14:textId="77777777" w:rsidR="00916C34" w:rsidRDefault="00000000">
      <w:r>
        <w:t xml:space="preserve">    private void EnsureViewportImageExists()</w:t>
      </w:r>
    </w:p>
    <w:p w14:paraId="78A545C8" w14:textId="77777777" w:rsidR="00916C34" w:rsidRDefault="00000000">
      <w:r>
        <w:t xml:space="preserve">    {</w:t>
      </w:r>
    </w:p>
    <w:p w14:paraId="7772FD1E" w14:textId="77777777" w:rsidR="00916C34" w:rsidRDefault="00000000">
      <w:r>
        <w:t xml:space="preserve">        if (_viewportImage != null) return;</w:t>
      </w:r>
    </w:p>
    <w:p w14:paraId="116564A8" w14:textId="77777777" w:rsidR="00916C34" w:rsidRDefault="00916C34"/>
    <w:p w14:paraId="79D34523" w14:textId="77777777" w:rsidR="00916C34" w:rsidRDefault="00000000">
      <w:r>
        <w:t xml:space="preserve">        _viewportImage = new Image</w:t>
      </w:r>
    </w:p>
    <w:p w14:paraId="39105430" w14:textId="77777777" w:rsidR="00916C34" w:rsidRDefault="00000000">
      <w:r>
        <w:t xml:space="preserve">        {</w:t>
      </w:r>
    </w:p>
    <w:p w14:paraId="427A94AC" w14:textId="77777777" w:rsidR="00916C34" w:rsidRDefault="00000000">
      <w:r>
        <w:t xml:space="preserve">            Stretch = Stretch.None,</w:t>
      </w:r>
    </w:p>
    <w:p w14:paraId="73A65F27" w14:textId="77777777" w:rsidR="00916C34" w:rsidRDefault="00000000">
      <w:r>
        <w:t xml:space="preserve">            SnapsToDevicePixels = true</w:t>
      </w:r>
    </w:p>
    <w:p w14:paraId="509D3EBF" w14:textId="77777777" w:rsidR="00916C34" w:rsidRDefault="00000000">
      <w:r>
        <w:t xml:space="preserve">        };</w:t>
      </w:r>
    </w:p>
    <w:p w14:paraId="3B7D0EA9" w14:textId="77777777" w:rsidR="00916C34" w:rsidRDefault="00000000">
      <w:r>
        <w:t xml:space="preserve">        RenderOptions.SetBitmapScalingMode(_viewportImage, BitmapScalingMode.NearestNeighbor);</w:t>
      </w:r>
    </w:p>
    <w:p w14:paraId="47A84B1A" w14:textId="77777777" w:rsidR="00916C34" w:rsidRDefault="00916C34"/>
    <w:p w14:paraId="1E55F8E4" w14:textId="77777777" w:rsidR="00916C34" w:rsidRDefault="00000000">
      <w:r>
        <w:t xml:space="preserve">        ViewCanvas.Children.Clear();</w:t>
      </w:r>
    </w:p>
    <w:p w14:paraId="633A1180" w14:textId="77777777" w:rsidR="00916C34" w:rsidRDefault="00000000">
      <w:r>
        <w:t xml:space="preserve">        ViewCanvas.Children.Add(_viewportImage);</w:t>
      </w:r>
    </w:p>
    <w:p w14:paraId="45BE5110" w14:textId="77777777" w:rsidR="00916C34" w:rsidRDefault="00000000">
      <w:r>
        <w:t xml:space="preserve">    }</w:t>
      </w:r>
    </w:p>
    <w:p w14:paraId="3138AC6E" w14:textId="77777777" w:rsidR="00916C34" w:rsidRDefault="00916C34"/>
    <w:p w14:paraId="663BB4BA" w14:textId="77777777" w:rsidR="00916C34" w:rsidRDefault="00000000">
      <w:r>
        <w:t xml:space="preserve">    private void RequestRender()</w:t>
      </w:r>
    </w:p>
    <w:p w14:paraId="1B912953" w14:textId="77777777" w:rsidR="00916C34" w:rsidRDefault="00000000">
      <w:r>
        <w:t xml:space="preserve">    {</w:t>
      </w:r>
    </w:p>
    <w:p w14:paraId="2AEB2241" w14:textId="77777777" w:rsidR="00916C34" w:rsidRDefault="00000000">
      <w:r>
        <w:t xml:space="preserve">        if (_map is null) return;</w:t>
      </w:r>
    </w:p>
    <w:p w14:paraId="198DEDEF" w14:textId="77777777" w:rsidR="00916C34" w:rsidRDefault="00000000">
      <w:r>
        <w:t xml:space="preserve">        _renderDebounce.Stop();</w:t>
      </w:r>
    </w:p>
    <w:p w14:paraId="74EDA6E3" w14:textId="77777777" w:rsidR="00916C34" w:rsidRDefault="00000000">
      <w:r>
        <w:t xml:space="preserve">        _renderDebounce.Start();</w:t>
      </w:r>
    </w:p>
    <w:p w14:paraId="5C285417" w14:textId="77777777" w:rsidR="00916C34" w:rsidRDefault="00000000">
      <w:r>
        <w:t xml:space="preserve">    }</w:t>
      </w:r>
    </w:p>
    <w:p w14:paraId="122ED97D" w14:textId="77777777" w:rsidR="00916C34" w:rsidRDefault="00916C34"/>
    <w:p w14:paraId="2A5A4FCD" w14:textId="77777777" w:rsidR="00916C34" w:rsidRDefault="00000000">
      <w:r>
        <w:t xml:space="preserve">    private void OnScrollChanged(object sender, ScrollChangedEventArgs e)</w:t>
      </w:r>
    </w:p>
    <w:p w14:paraId="65B43892" w14:textId="77777777" w:rsidR="00916C34" w:rsidRDefault="00000000">
      <w:r>
        <w:t xml:space="preserve">    {</w:t>
      </w:r>
    </w:p>
    <w:p w14:paraId="4DEB35B8" w14:textId="77777777" w:rsidR="00916C34" w:rsidRDefault="00000000">
      <w:r>
        <w:t xml:space="preserve">        if (_map is null) return;</w:t>
      </w:r>
    </w:p>
    <w:p w14:paraId="5378B746" w14:textId="77777777" w:rsidR="00916C34" w:rsidRDefault="00000000">
      <w:r>
        <w:t xml:space="preserve">        RequestRender();</w:t>
      </w:r>
    </w:p>
    <w:p w14:paraId="591BD3B1" w14:textId="77777777" w:rsidR="00916C34" w:rsidRDefault="00000000">
      <w:r>
        <w:t xml:space="preserve">    }</w:t>
      </w:r>
    </w:p>
    <w:p w14:paraId="1B951049" w14:textId="77777777" w:rsidR="00916C34" w:rsidRDefault="00916C34"/>
    <w:p w14:paraId="409E71F9" w14:textId="77777777" w:rsidR="00916C34" w:rsidRDefault="00000000">
      <w:r>
        <w:t xml:space="preserve">    private void RenderViewport()</w:t>
      </w:r>
    </w:p>
    <w:p w14:paraId="198732CE" w14:textId="77777777" w:rsidR="00916C34" w:rsidRDefault="00000000">
      <w:r>
        <w:t xml:space="preserve">    {</w:t>
      </w:r>
    </w:p>
    <w:p w14:paraId="72B4B80A" w14:textId="77777777" w:rsidR="00916C34" w:rsidRDefault="00000000">
      <w:r>
        <w:t xml:space="preserve">        var map = _map;</w:t>
      </w:r>
    </w:p>
    <w:p w14:paraId="1A05421C" w14:textId="77777777" w:rsidR="00916C34" w:rsidRDefault="00000000">
      <w:r>
        <w:t xml:space="preserve">        if (map is null) return;</w:t>
      </w:r>
    </w:p>
    <w:p w14:paraId="56C5E3FE" w14:textId="77777777" w:rsidR="00916C34" w:rsidRDefault="00916C34"/>
    <w:p w14:paraId="00C86D7B" w14:textId="77777777" w:rsidR="00916C34" w:rsidRDefault="00000000">
      <w:r>
        <w:t xml:space="preserve">        EnsureViewportImageExists();</w:t>
      </w:r>
    </w:p>
    <w:p w14:paraId="241CB1DF" w14:textId="77777777" w:rsidR="00916C34" w:rsidRDefault="00000000">
      <w:r>
        <w:t xml:space="preserve">        EnsureTilesetsCompiled();</w:t>
      </w:r>
    </w:p>
    <w:p w14:paraId="7BE0759A" w14:textId="77777777" w:rsidR="00916C34" w:rsidRDefault="00916C34"/>
    <w:p w14:paraId="6D0C861F" w14:textId="77777777" w:rsidR="00916C34" w:rsidRDefault="00000000">
      <w:r>
        <w:t xml:space="preserve">        var bg = GetBackgroundLayer();</w:t>
      </w:r>
    </w:p>
    <w:p w14:paraId="14824E86" w14:textId="77777777" w:rsidR="00916C34" w:rsidRDefault="00000000">
      <w:r>
        <w:t xml:space="preserve">        if (bg is null) { HudText.Text = "Map has no background layer."; return; }</w:t>
      </w:r>
    </w:p>
    <w:p w14:paraId="660B1683" w14:textId="77777777" w:rsidR="00916C34" w:rsidRDefault="00916C34"/>
    <w:p w14:paraId="526B8365" w14:textId="77777777" w:rsidR="00916C34" w:rsidRDefault="00000000">
      <w:r>
        <w:t xml:space="preserve">        int mapPxW = checked(map.Width * map.TileSize);</w:t>
      </w:r>
    </w:p>
    <w:p w14:paraId="019C9170" w14:textId="77777777" w:rsidR="00916C34" w:rsidRDefault="00000000">
      <w:r>
        <w:t xml:space="preserve">        int mapPxH = checked(map.Height * map.TileSize);</w:t>
      </w:r>
    </w:p>
    <w:p w14:paraId="6E841DB2" w14:textId="77777777" w:rsidR="00916C34" w:rsidRDefault="00916C34"/>
    <w:p w14:paraId="5D7435B7" w14:textId="77777777" w:rsidR="00916C34" w:rsidRDefault="00000000">
      <w:r>
        <w:t xml:space="preserve">        double viewLeft = ViewScroll.HorizontalOffset;</w:t>
      </w:r>
    </w:p>
    <w:p w14:paraId="4E3DA331" w14:textId="77777777" w:rsidR="00916C34" w:rsidRDefault="00000000">
      <w:r>
        <w:t xml:space="preserve">        double viewTop = ViewScroll.VerticalOffset;</w:t>
      </w:r>
    </w:p>
    <w:p w14:paraId="2DAA765A" w14:textId="77777777" w:rsidR="00916C34" w:rsidRDefault="00000000">
      <w:r>
        <w:t xml:space="preserve">        double viewW = ViewScroll.ViewportWidth;</w:t>
      </w:r>
    </w:p>
    <w:p w14:paraId="7F8B3594" w14:textId="77777777" w:rsidR="00916C34" w:rsidRDefault="00000000">
      <w:r>
        <w:t xml:space="preserve">        double viewH = ViewScroll.ViewportHeight;</w:t>
      </w:r>
    </w:p>
    <w:p w14:paraId="1A937BA2" w14:textId="77777777" w:rsidR="00916C34" w:rsidRDefault="00916C34"/>
    <w:p w14:paraId="26FABBE9" w14:textId="77777777" w:rsidR="00916C34" w:rsidRDefault="00000000">
      <w:r>
        <w:t xml:space="preserve">        int pad = map.TileSize * 2;</w:t>
      </w:r>
    </w:p>
    <w:p w14:paraId="7C07AD1C" w14:textId="77777777" w:rsidR="00916C34" w:rsidRDefault="00000000">
      <w:r>
        <w:t xml:space="preserve">        int regionX = ClampToInt(viewLeft) - pad;</w:t>
      </w:r>
    </w:p>
    <w:p w14:paraId="4D8918B6" w14:textId="77777777" w:rsidR="00916C34" w:rsidRDefault="00000000">
      <w:r>
        <w:t xml:space="preserve">        int regionY = ClampToInt(viewTop) - pad;</w:t>
      </w:r>
    </w:p>
    <w:p w14:paraId="1F85DC9B" w14:textId="77777777" w:rsidR="00916C34" w:rsidRDefault="00000000">
      <w:r>
        <w:t xml:space="preserve">        int regionW = ClampToInt(viewW) + pad * 2;</w:t>
      </w:r>
    </w:p>
    <w:p w14:paraId="6D6CDBA8" w14:textId="77777777" w:rsidR="00916C34" w:rsidRDefault="00000000">
      <w:r>
        <w:t xml:space="preserve">        int regionH = ClampToInt(viewH) + pad * 2;</w:t>
      </w:r>
    </w:p>
    <w:p w14:paraId="0433A276" w14:textId="77777777" w:rsidR="00916C34" w:rsidRDefault="00916C34"/>
    <w:p w14:paraId="4BEC4808" w14:textId="77777777" w:rsidR="00916C34" w:rsidRDefault="00000000">
      <w:r>
        <w:t xml:space="preserve">        if (regionX &lt; 0) regionX = 0;</w:t>
      </w:r>
    </w:p>
    <w:p w14:paraId="42943977" w14:textId="77777777" w:rsidR="00916C34" w:rsidRDefault="00000000">
      <w:r>
        <w:t xml:space="preserve">        if (regionY &lt; 0) regionY = 0;</w:t>
      </w:r>
    </w:p>
    <w:p w14:paraId="4B6D6CE9" w14:textId="77777777" w:rsidR="00916C34" w:rsidRDefault="00000000">
      <w:r>
        <w:t xml:space="preserve">        if (regionX + regionW &gt; mapPxW) regionW = mapPxW - regionX;</w:t>
      </w:r>
    </w:p>
    <w:p w14:paraId="3FF808F3" w14:textId="77777777" w:rsidR="00916C34" w:rsidRDefault="00000000">
      <w:r>
        <w:t xml:space="preserve">        if (regionY + regionH &gt; mapPxH) regionH = mapPxH - regionY;</w:t>
      </w:r>
    </w:p>
    <w:p w14:paraId="297C381B" w14:textId="77777777" w:rsidR="00916C34" w:rsidRDefault="00916C34"/>
    <w:p w14:paraId="1D8137E1" w14:textId="77777777" w:rsidR="00916C34" w:rsidRDefault="00000000">
      <w:r>
        <w:t xml:space="preserve">        if (regionW &lt;= 1 || regionH &lt;= 1) return;</w:t>
      </w:r>
    </w:p>
    <w:p w14:paraId="014984F0" w14:textId="77777777" w:rsidR="00916C34" w:rsidRDefault="00916C34"/>
    <w:p w14:paraId="7C7DA8A0" w14:textId="77777777" w:rsidR="00916C34" w:rsidRDefault="00000000">
      <w:r>
        <w:t xml:space="preserve">        int startTileX = regionX / map.TileSize;</w:t>
      </w:r>
    </w:p>
    <w:p w14:paraId="7BBB003A" w14:textId="77777777" w:rsidR="00916C34" w:rsidRDefault="00000000">
      <w:r>
        <w:t xml:space="preserve">        int startTileY = regionY / map.TileSize;</w:t>
      </w:r>
    </w:p>
    <w:p w14:paraId="5004B16C" w14:textId="77777777" w:rsidR="00916C34" w:rsidRDefault="00000000">
      <w:r>
        <w:t xml:space="preserve">        int endTileX = (regionX + regionW + map.TileSize - 1) / map.TileSize;</w:t>
      </w:r>
    </w:p>
    <w:p w14:paraId="5F175BEB" w14:textId="77777777" w:rsidR="00916C34" w:rsidRDefault="00000000">
      <w:r>
        <w:t xml:space="preserve">        int endTileY = (regionY + regionH + map.TileSize - 1) / map.TileSize;</w:t>
      </w:r>
    </w:p>
    <w:p w14:paraId="1E2E1E7D" w14:textId="77777777" w:rsidR="00916C34" w:rsidRDefault="00916C34"/>
    <w:p w14:paraId="6A546C43" w14:textId="77777777" w:rsidR="00916C34" w:rsidRDefault="00000000">
      <w:r>
        <w:t xml:space="preserve">        startTileX = Math.Max(0, startTileX);</w:t>
      </w:r>
    </w:p>
    <w:p w14:paraId="43CA31C9" w14:textId="77777777" w:rsidR="00916C34" w:rsidRDefault="00000000">
      <w:r>
        <w:t xml:space="preserve">        startTileY = Math.Max(0, startTileY);</w:t>
      </w:r>
    </w:p>
    <w:p w14:paraId="3EE4D7FE" w14:textId="77777777" w:rsidR="00916C34" w:rsidRDefault="00000000">
      <w:r>
        <w:t xml:space="preserve">        endTileX = Math.Min(map.Width, endTileX);</w:t>
      </w:r>
    </w:p>
    <w:p w14:paraId="6C3EFB4B" w14:textId="77777777" w:rsidR="00916C34" w:rsidRDefault="00000000">
      <w:r>
        <w:t xml:space="preserve">        endTileY = Math.Min(map.Height, endTileY);</w:t>
      </w:r>
    </w:p>
    <w:p w14:paraId="473B6C26" w14:textId="77777777" w:rsidR="00916C34" w:rsidRDefault="00916C34"/>
    <w:p w14:paraId="4DB0CA0A" w14:textId="77777777" w:rsidR="00916C34" w:rsidRDefault="00000000">
      <w:r>
        <w:t xml:space="preserve">        var visual = new DrawingVisual();</w:t>
      </w:r>
    </w:p>
    <w:p w14:paraId="1243D27A" w14:textId="77777777" w:rsidR="00916C34" w:rsidRDefault="00000000">
      <w:r>
        <w:t xml:space="preserve">        using (var dc = visual.RenderOpen())</w:t>
      </w:r>
    </w:p>
    <w:p w14:paraId="4EEE5AED" w14:textId="77777777" w:rsidR="00916C34" w:rsidRDefault="00000000">
      <w:r>
        <w:t xml:space="preserve">        {</w:t>
      </w:r>
    </w:p>
    <w:p w14:paraId="29231050" w14:textId="77777777" w:rsidR="00916C34" w:rsidRDefault="00000000">
      <w:r>
        <w:t xml:space="preserve">            dc.DrawRectangle(Brushes.Black, null, new Rect(0, 0, regionW, regionH));</w:t>
      </w:r>
    </w:p>
    <w:p w14:paraId="41359B37" w14:textId="77777777" w:rsidR="00916C34" w:rsidRDefault="00916C34"/>
    <w:p w14:paraId="409051C4" w14:textId="77777777" w:rsidR="00916C34" w:rsidRDefault="00000000">
      <w:r>
        <w:t xml:space="preserve">            for (int y = startTileY; y &lt; endTileY; y++)</w:t>
      </w:r>
    </w:p>
    <w:p w14:paraId="7B9D9C4C" w14:textId="77777777" w:rsidR="00916C34" w:rsidRDefault="00000000">
      <w:r>
        <w:t xml:space="preserve">            for (int x = startTileX; x &lt; endTileX; x++)</w:t>
      </w:r>
    </w:p>
    <w:p w14:paraId="6882167A" w14:textId="77777777" w:rsidR="00916C34" w:rsidRDefault="00000000">
      <w:r>
        <w:t xml:space="preserve">            </w:t>
      </w:r>
      <w:r>
        <w:rPr>
          <w:lang w:val="fr-FR"/>
        </w:rPr>
        <w:t>{</w:t>
      </w:r>
    </w:p>
    <w:p w14:paraId="61A544B9" w14:textId="77777777" w:rsidR="00916C34" w:rsidRDefault="00000000">
      <w:pPr>
        <w:rPr>
          <w:lang w:val="fr-FR"/>
        </w:rPr>
      </w:pPr>
      <w:r>
        <w:rPr>
          <w:lang w:val="fr-FR"/>
        </w:rPr>
        <w:t xml:space="preserve">                int idx = y * map.Width + x;</w:t>
      </w:r>
    </w:p>
    <w:p w14:paraId="1C4A5775" w14:textId="77777777" w:rsidR="00916C34" w:rsidRDefault="00000000">
      <w:r>
        <w:rPr>
          <w:lang w:val="fr-FR"/>
        </w:rPr>
        <w:t xml:space="preserve">                </w:t>
      </w:r>
      <w:r>
        <w:t>if ((uint)idx &gt;= (uint)bg.Tiles.Length) continue;</w:t>
      </w:r>
    </w:p>
    <w:p w14:paraId="6B09ECB5" w14:textId="77777777" w:rsidR="00916C34" w:rsidRDefault="00916C34"/>
    <w:p w14:paraId="76CAC759" w14:textId="77777777" w:rsidR="00916C34" w:rsidRDefault="00000000">
      <w:r>
        <w:t xml:space="preserve">                </w:t>
      </w:r>
      <w:r>
        <w:rPr>
          <w:lang w:val="fr-FR"/>
        </w:rPr>
        <w:t>int t = bg.Tiles[idx];</w:t>
      </w:r>
    </w:p>
    <w:p w14:paraId="5C4E9B3D" w14:textId="77777777" w:rsidR="00916C34" w:rsidRDefault="00000000">
      <w:r>
        <w:rPr>
          <w:lang w:val="fr-FR"/>
        </w:rPr>
        <w:t xml:space="preserve">                </w:t>
      </w:r>
      <w:r>
        <w:t>if (t &lt; 0) continue;</w:t>
      </w:r>
    </w:p>
    <w:p w14:paraId="4EA66161" w14:textId="77777777" w:rsidR="00916C34" w:rsidRDefault="00916C34"/>
    <w:p w14:paraId="5FF2A77E" w14:textId="77777777" w:rsidR="00916C34" w:rsidRDefault="00000000">
      <w:r>
        <w:t xml:space="preserve">                var ts = FindRuntimeForGlobalTile(t);</w:t>
      </w:r>
    </w:p>
    <w:p w14:paraId="7B108422" w14:textId="77777777" w:rsidR="00916C34" w:rsidRDefault="00000000">
      <w:r>
        <w:t xml:space="preserve">                if (ts is null || ts.TileCount &lt;= 0) continue;</w:t>
      </w:r>
    </w:p>
    <w:p w14:paraId="43A9F3C1" w14:textId="77777777" w:rsidR="00916C34" w:rsidRDefault="00916C34"/>
    <w:p w14:paraId="69F90010" w14:textId="77777777" w:rsidR="00916C34" w:rsidRDefault="00000000">
      <w:r>
        <w:t xml:space="preserve">                int local = GetLocalIndex(ts, t);</w:t>
      </w:r>
    </w:p>
    <w:p w14:paraId="1084548F" w14:textId="77777777" w:rsidR="00916C34" w:rsidRDefault="00000000">
      <w:r>
        <w:t xml:space="preserve">                if ((uint)local &gt;= (uint)ts.TileCount) continue;</w:t>
      </w:r>
    </w:p>
    <w:p w14:paraId="3FACB742" w14:textId="77777777" w:rsidR="00916C34" w:rsidRDefault="00916C34"/>
    <w:p w14:paraId="5FFF397D" w14:textId="77777777" w:rsidR="00916C34" w:rsidRDefault="00000000">
      <w:r>
        <w:t xml:space="preserve">                var crop = ts.CropCache.GetOrAdd(local, tileIndex =&gt;</w:t>
      </w:r>
    </w:p>
    <w:p w14:paraId="5D4D5A6F" w14:textId="77777777" w:rsidR="00916C34" w:rsidRDefault="00000000">
      <w:r>
        <w:t xml:space="preserve">                {</w:t>
      </w:r>
    </w:p>
    <w:p w14:paraId="7B932EFC" w14:textId="77777777" w:rsidR="00916C34" w:rsidRDefault="00000000">
      <w:r>
        <w:t xml:space="preserve">                    int cx = ts.TilesAcross &gt; 0 ? (tileIndex % ts.TilesAcross) : 0;</w:t>
      </w:r>
    </w:p>
    <w:p w14:paraId="587E7182" w14:textId="77777777" w:rsidR="00916C34" w:rsidRDefault="00000000">
      <w:r>
        <w:t xml:space="preserve">                    int cy = ts.TilesAcross &gt; 0 ? (tileIndex / ts.TilesAcross) : 0;</w:t>
      </w:r>
    </w:p>
    <w:p w14:paraId="05D55ABA" w14:textId="77777777" w:rsidR="00916C34" w:rsidRDefault="00916C34"/>
    <w:p w14:paraId="65064485" w14:textId="77777777" w:rsidR="00916C34" w:rsidRDefault="00000000">
      <w:r>
        <w:t xml:space="preserve">                    int px = ts.Margin + cx * (ts.TileW + ts.Spacing);</w:t>
      </w:r>
    </w:p>
    <w:p w14:paraId="3C7F8FF0" w14:textId="77777777" w:rsidR="00916C34" w:rsidRDefault="00000000">
      <w:r>
        <w:t xml:space="preserve">                    int py = ts.Margin + cy * (ts.TileH + ts.Spacing);</w:t>
      </w:r>
    </w:p>
    <w:p w14:paraId="04C1BA11" w14:textId="77777777" w:rsidR="00916C34" w:rsidRDefault="00916C34"/>
    <w:p w14:paraId="170BC36B" w14:textId="77777777" w:rsidR="00916C34" w:rsidRDefault="00000000">
      <w:r>
        <w:t xml:space="preserve">                    if (px + ts.TileW &gt; ts.Bitmap.PixelWidth || py + ts.TileH &gt; ts.Bitmap.PixelHeight)</w:t>
      </w:r>
    </w:p>
    <w:p w14:paraId="39549DEA" w14:textId="77777777" w:rsidR="00916C34" w:rsidRDefault="00000000">
      <w:r>
        <w:t xml:space="preserve">                    {</w:t>
      </w:r>
    </w:p>
    <w:p w14:paraId="7E3ADCC4" w14:textId="77777777" w:rsidR="00916C34" w:rsidRDefault="00000000">
      <w:r>
        <w:t xml:space="preserve">                        var dummy = new CroppedBitmap(ts.Bitmap, new Int32Rect(0, 0, 1, 1));</w:t>
      </w:r>
    </w:p>
    <w:p w14:paraId="33344556" w14:textId="77777777" w:rsidR="00916C34" w:rsidRDefault="00000000">
      <w:r>
        <w:t xml:space="preserve">                        dummy.Freeze();</w:t>
      </w:r>
    </w:p>
    <w:p w14:paraId="7754D113" w14:textId="77777777" w:rsidR="00916C34" w:rsidRDefault="00000000">
      <w:r>
        <w:t xml:space="preserve">                        return dummy;</w:t>
      </w:r>
    </w:p>
    <w:p w14:paraId="0BE5C822" w14:textId="77777777" w:rsidR="00916C34" w:rsidRDefault="00000000">
      <w:r>
        <w:t xml:space="preserve">                    }</w:t>
      </w:r>
    </w:p>
    <w:p w14:paraId="093B6824" w14:textId="77777777" w:rsidR="00916C34" w:rsidRDefault="00916C34"/>
    <w:p w14:paraId="4716F1DD" w14:textId="77777777" w:rsidR="00916C34" w:rsidRDefault="00000000">
      <w:r>
        <w:t xml:space="preserve">                    var cb = new CroppedBitmap(ts.Bitmap, new Int32Rect(px, py, ts.TileW, ts.TileH));</w:t>
      </w:r>
    </w:p>
    <w:p w14:paraId="56497B62" w14:textId="77777777" w:rsidR="00916C34" w:rsidRDefault="00000000">
      <w:r>
        <w:t xml:space="preserve">                    cb.Freeze();</w:t>
      </w:r>
    </w:p>
    <w:p w14:paraId="5C0F3F1C" w14:textId="77777777" w:rsidR="00916C34" w:rsidRDefault="00000000">
      <w:r>
        <w:t xml:space="preserve">                    return cb;</w:t>
      </w:r>
    </w:p>
    <w:p w14:paraId="4FF4ED36" w14:textId="77777777" w:rsidR="00916C34" w:rsidRDefault="00000000">
      <w:r>
        <w:t xml:space="preserve">                });</w:t>
      </w:r>
    </w:p>
    <w:p w14:paraId="023D1ADF" w14:textId="77777777" w:rsidR="00916C34" w:rsidRDefault="00916C34"/>
    <w:p w14:paraId="7D3C7FDA" w14:textId="77777777" w:rsidR="00916C34" w:rsidRDefault="00000000">
      <w:r>
        <w:t xml:space="preserve">                double drawX = x * map.TileSize - regionX;</w:t>
      </w:r>
    </w:p>
    <w:p w14:paraId="1501B9CC" w14:textId="77777777" w:rsidR="00916C34" w:rsidRDefault="00000000">
      <w:r>
        <w:t xml:space="preserve">                double drawY = y * map.TileSize - regionY;</w:t>
      </w:r>
    </w:p>
    <w:p w14:paraId="7E418B5E" w14:textId="77777777" w:rsidR="00916C34" w:rsidRDefault="00916C34"/>
    <w:p w14:paraId="338C8132" w14:textId="77777777" w:rsidR="00916C34" w:rsidRDefault="00000000">
      <w:r>
        <w:t xml:space="preserve">                dc.DrawImage(crop, new Rect(drawX, drawY, map.TileSize, map.TileSize));</w:t>
      </w:r>
    </w:p>
    <w:p w14:paraId="3045324F" w14:textId="77777777" w:rsidR="00916C34" w:rsidRDefault="00000000">
      <w:r>
        <w:t xml:space="preserve">            }</w:t>
      </w:r>
    </w:p>
    <w:p w14:paraId="69A7BDB0" w14:textId="77777777" w:rsidR="00916C34" w:rsidRDefault="00916C34"/>
    <w:p w14:paraId="63250398" w14:textId="77777777" w:rsidR="00916C34" w:rsidRDefault="00000000">
      <w:r>
        <w:t xml:space="preserve">            if (map.Events is not null &amp;&amp; map.Events.Count &gt; 0)</w:t>
      </w:r>
    </w:p>
    <w:p w14:paraId="1E07C553" w14:textId="77777777" w:rsidR="00916C34" w:rsidRDefault="00000000">
      <w:r>
        <w:t xml:space="preserve">            {</w:t>
      </w:r>
    </w:p>
    <w:p w14:paraId="2B29B23B" w14:textId="77777777" w:rsidR="00916C34" w:rsidRDefault="00000000">
      <w:r>
        <w:t xml:space="preserve">                var triggerFill = new SolidColorBrush(Color.FromArgb(220, 255, 215, 0)); triggerFill.Freeze();</w:t>
      </w:r>
    </w:p>
    <w:p w14:paraId="79A75A4C" w14:textId="77777777" w:rsidR="00916C34" w:rsidRDefault="00000000">
      <w:r>
        <w:t xml:space="preserve">                var npcFill = new SolidColorBrush(Color.FromArgb(220, 80, 170, 255)); npcFill.Freeze();</w:t>
      </w:r>
    </w:p>
    <w:p w14:paraId="243FFFC9" w14:textId="77777777" w:rsidR="00916C34" w:rsidRDefault="00000000">
      <w:r>
        <w:t xml:space="preserve">                var warpFill = new SolidColorBrush(Color.FromArgb(220, 190, 90, 255)); warpFill.Freeze();</w:t>
      </w:r>
    </w:p>
    <w:p w14:paraId="46448455" w14:textId="77777777" w:rsidR="00916C34" w:rsidRDefault="00000000">
      <w:r>
        <w:t xml:space="preserve">                var outline = new Pen(Brushes.Black, 1); outline.Freeze();</w:t>
      </w:r>
    </w:p>
    <w:p w14:paraId="4D958134" w14:textId="77777777" w:rsidR="00916C34" w:rsidRDefault="00916C34"/>
    <w:p w14:paraId="7B8A76F0" w14:textId="77777777" w:rsidR="00916C34" w:rsidRDefault="00000000">
      <w:r>
        <w:t xml:space="preserve">                foreach (var ev in map.Events)</w:t>
      </w:r>
    </w:p>
    <w:p w14:paraId="0A01C73B" w14:textId="77777777" w:rsidR="00916C34" w:rsidRDefault="00000000">
      <w:r>
        <w:t xml:space="preserve">                {</w:t>
      </w:r>
    </w:p>
    <w:p w14:paraId="0144E799" w14:textId="77777777" w:rsidR="00916C34" w:rsidRDefault="00000000">
      <w:r>
        <w:t xml:space="preserve">                    if (ev.X &lt; startTileX || ev.X &gt;= endTileX || ev.Y &lt; startTileY || ev.Y &gt;= endTileY)</w:t>
      </w:r>
    </w:p>
    <w:p w14:paraId="4B757ECC" w14:textId="77777777" w:rsidR="00916C34" w:rsidRDefault="00000000">
      <w:r>
        <w:t xml:space="preserve">                        continue;</w:t>
      </w:r>
    </w:p>
    <w:p w14:paraId="758E2403" w14:textId="77777777" w:rsidR="00916C34" w:rsidRDefault="00916C34"/>
    <w:p w14:paraId="69086C77" w14:textId="77777777" w:rsidR="00916C34" w:rsidRDefault="00000000">
      <w:r>
        <w:t xml:space="preserve">                    double left = ev.X * map.TileSize - regionX;</w:t>
      </w:r>
    </w:p>
    <w:p w14:paraId="0336084C" w14:textId="77777777" w:rsidR="00916C34" w:rsidRDefault="00000000">
      <w:r>
        <w:t xml:space="preserve">                    double top = ev.Y * map.TileSize - regionY;</w:t>
      </w:r>
    </w:p>
    <w:p w14:paraId="4AE8F0C6" w14:textId="77777777" w:rsidR="00916C34" w:rsidRDefault="00000000">
      <w:r>
        <w:t xml:space="preserve">                    var type = (ev.Type ?? "").Trim();</w:t>
      </w:r>
    </w:p>
    <w:p w14:paraId="6569B95E" w14:textId="77777777" w:rsidR="00916C34" w:rsidRDefault="00916C34"/>
    <w:p w14:paraId="23F92909" w14:textId="77777777" w:rsidR="00916C34" w:rsidRDefault="00000000">
      <w:r>
        <w:t xml:space="preserve">                    if (type.Equals("NPC", StringComparison.OrdinalIgnoreCase))</w:t>
      </w:r>
    </w:p>
    <w:p w14:paraId="28A8089A" w14:textId="77777777" w:rsidR="00916C34" w:rsidRDefault="00000000">
      <w:r>
        <w:t xml:space="preserve">                    {</w:t>
      </w:r>
    </w:p>
    <w:p w14:paraId="515EB69D" w14:textId="77777777" w:rsidR="00916C34" w:rsidRDefault="00000000">
      <w:r>
        <w:t xml:space="preserve">                        var c = new Point(left + map.TileSize / 2.0, top + map.TileSize / 2.0);</w:t>
      </w:r>
    </w:p>
    <w:p w14:paraId="3990877E" w14:textId="77777777" w:rsidR="00916C34" w:rsidRDefault="00000000">
      <w:r>
        <w:t xml:space="preserve">                        dc.DrawEllipse(npcFill, outline, c, map.TileSize * 0.22, map.TileSize * 0.22);</w:t>
      </w:r>
    </w:p>
    <w:p w14:paraId="78AABA2C" w14:textId="77777777" w:rsidR="00916C34" w:rsidRDefault="00000000">
      <w:r>
        <w:t xml:space="preserve">                    }</w:t>
      </w:r>
    </w:p>
    <w:p w14:paraId="48B51C2D" w14:textId="77777777" w:rsidR="00916C34" w:rsidRDefault="00000000">
      <w:r>
        <w:t xml:space="preserve">                    else if (type.Equals("Warp", StringComparison.OrdinalIgnoreCase))</w:t>
      </w:r>
    </w:p>
    <w:p w14:paraId="6706BD4B" w14:textId="77777777" w:rsidR="00916C34" w:rsidRDefault="00000000">
      <w:r>
        <w:t xml:space="preserve">                    {</w:t>
      </w:r>
    </w:p>
    <w:p w14:paraId="0898C303" w14:textId="77777777" w:rsidR="00916C34" w:rsidRDefault="00000000">
      <w:r>
        <w:t xml:space="preserve">                        var cx = left + map.TileSize / 2.0;</w:t>
      </w:r>
    </w:p>
    <w:p w14:paraId="677DF89E" w14:textId="77777777" w:rsidR="00916C34" w:rsidRDefault="00000000">
      <w:r>
        <w:t xml:space="preserve">                        var cy = top + map.TileSize / 2.0;</w:t>
      </w:r>
    </w:p>
    <w:p w14:paraId="66B7BDE2" w14:textId="77777777" w:rsidR="00916C34" w:rsidRDefault="00000000">
      <w:r>
        <w:t xml:space="preserve">                        double r = map.TileSize * 0.24;</w:t>
      </w:r>
    </w:p>
    <w:p w14:paraId="31FC63F0" w14:textId="77777777" w:rsidR="00916C34" w:rsidRDefault="00916C34"/>
    <w:p w14:paraId="3A92CA0D" w14:textId="77777777" w:rsidR="00916C34" w:rsidRDefault="00000000">
      <w:r>
        <w:t xml:space="preserve">                        var geo = new StreamGeometry();</w:t>
      </w:r>
    </w:p>
    <w:p w14:paraId="2C5E22B9" w14:textId="77777777" w:rsidR="00916C34" w:rsidRDefault="00000000">
      <w:r>
        <w:t xml:space="preserve">                        using (var g = geo.Open())</w:t>
      </w:r>
    </w:p>
    <w:p w14:paraId="3266F06B" w14:textId="77777777" w:rsidR="00916C34" w:rsidRDefault="00000000">
      <w:r>
        <w:t xml:space="preserve">                        {</w:t>
      </w:r>
    </w:p>
    <w:p w14:paraId="32221136" w14:textId="77777777" w:rsidR="00916C34" w:rsidRDefault="00000000">
      <w:r>
        <w:t xml:space="preserve">                            g.BeginFigure(new Point(cx, cy - r), true, true);</w:t>
      </w:r>
    </w:p>
    <w:p w14:paraId="5FFB2460" w14:textId="77777777" w:rsidR="00916C34" w:rsidRDefault="00000000">
      <w:r>
        <w:t xml:space="preserve">                            g.LineTo(new Point(cx + r, cy), true, false);</w:t>
      </w:r>
    </w:p>
    <w:p w14:paraId="40AF55F6" w14:textId="77777777" w:rsidR="00916C34" w:rsidRDefault="00000000">
      <w:r>
        <w:t xml:space="preserve">                            g.LineTo(new Point(cx, cy + r), true, false);</w:t>
      </w:r>
    </w:p>
    <w:p w14:paraId="2181851A" w14:textId="77777777" w:rsidR="00916C34" w:rsidRDefault="00000000">
      <w:r>
        <w:t xml:space="preserve">                            g.LineTo(new Point(cx - r, cy), true, false);</w:t>
      </w:r>
    </w:p>
    <w:p w14:paraId="00DBFBE8" w14:textId="77777777" w:rsidR="00916C34" w:rsidRDefault="00000000">
      <w:r>
        <w:t xml:space="preserve">                        }</w:t>
      </w:r>
    </w:p>
    <w:p w14:paraId="125BB55F" w14:textId="77777777" w:rsidR="00916C34" w:rsidRDefault="00000000">
      <w:r>
        <w:t xml:space="preserve">                        geo.Freeze();</w:t>
      </w:r>
    </w:p>
    <w:p w14:paraId="6349B8EE" w14:textId="77777777" w:rsidR="00916C34" w:rsidRDefault="00000000">
      <w:r>
        <w:t xml:space="preserve">                        dc.DrawGeometry(warpFill, outline, geo);</w:t>
      </w:r>
    </w:p>
    <w:p w14:paraId="1E486961" w14:textId="77777777" w:rsidR="00916C34" w:rsidRDefault="00000000">
      <w:r>
        <w:t xml:space="preserve">                    }</w:t>
      </w:r>
    </w:p>
    <w:p w14:paraId="5AFF610A" w14:textId="77777777" w:rsidR="00916C34" w:rsidRDefault="00000000">
      <w:r>
        <w:t xml:space="preserve">                    else</w:t>
      </w:r>
    </w:p>
    <w:p w14:paraId="123A9C52" w14:textId="77777777" w:rsidR="00916C34" w:rsidRDefault="00000000">
      <w:r>
        <w:t xml:space="preserve">                    {</w:t>
      </w:r>
    </w:p>
    <w:p w14:paraId="6D8BA78A" w14:textId="77777777" w:rsidR="00916C34" w:rsidRDefault="00000000">
      <w:r>
        <w:t xml:space="preserve">                        dc.DrawRectangle(triggerFill, outline,</w:t>
      </w:r>
    </w:p>
    <w:p w14:paraId="21A74A5A" w14:textId="77777777" w:rsidR="00916C34" w:rsidRDefault="00000000">
      <w:r>
        <w:t xml:space="preserve">                            new Rect(left + map.TileSize * 0.28, top + map.TileSize * 0.28,</w:t>
      </w:r>
    </w:p>
    <w:p w14:paraId="29DC23DB" w14:textId="77777777" w:rsidR="00916C34" w:rsidRDefault="00000000">
      <w:r>
        <w:t xml:space="preserve">                                     map.TileSize * 0.44, map.TileSize * 0.44));</w:t>
      </w:r>
    </w:p>
    <w:p w14:paraId="7D585522" w14:textId="77777777" w:rsidR="00916C34" w:rsidRDefault="00000000">
      <w:r>
        <w:t xml:space="preserve">                    }</w:t>
      </w:r>
    </w:p>
    <w:p w14:paraId="40C6EB9E" w14:textId="77777777" w:rsidR="00916C34" w:rsidRDefault="00000000">
      <w:r>
        <w:t xml:space="preserve">                }</w:t>
      </w:r>
    </w:p>
    <w:p w14:paraId="2A49E664" w14:textId="77777777" w:rsidR="00916C34" w:rsidRDefault="00000000">
      <w:r>
        <w:t xml:space="preserve">            }</w:t>
      </w:r>
    </w:p>
    <w:p w14:paraId="70184392" w14:textId="77777777" w:rsidR="00916C34" w:rsidRDefault="00916C34"/>
    <w:p w14:paraId="6DE52F8C" w14:textId="77777777" w:rsidR="00916C34" w:rsidRDefault="00000000">
      <w:r>
        <w:t xml:space="preserve">            if (_playerX &gt;= startTileX &amp;&amp; _playerX &lt; endTileX &amp;&amp; _playerY &gt;= startTileY &amp;&amp; _playerY &lt; endTileY)</w:t>
      </w:r>
    </w:p>
    <w:p w14:paraId="0C5E0347" w14:textId="77777777" w:rsidR="00916C34" w:rsidRDefault="00000000">
      <w:r>
        <w:t xml:space="preserve">            {</w:t>
      </w:r>
    </w:p>
    <w:p w14:paraId="0DB06030" w14:textId="77777777" w:rsidR="00916C34" w:rsidRDefault="00000000">
      <w:r>
        <w:t xml:space="preserve">                var fill = new SolidColorBrush(Color.FromArgb(230, 90, 180, 255)); fill.Freeze();</w:t>
      </w:r>
    </w:p>
    <w:p w14:paraId="4266B70D" w14:textId="77777777" w:rsidR="00916C34" w:rsidRDefault="00000000">
      <w:r>
        <w:t xml:space="preserve">                var outline = new Pen(Brushes.Black, 1); outline.Freeze();</w:t>
      </w:r>
    </w:p>
    <w:p w14:paraId="79894E9A" w14:textId="77777777" w:rsidR="00916C34" w:rsidRDefault="00916C34"/>
    <w:p w14:paraId="239964D4" w14:textId="77777777" w:rsidR="00916C34" w:rsidRDefault="00000000">
      <w:r>
        <w:t xml:space="preserve">                double px = _playerX * map.TileSize - regionX;</w:t>
      </w:r>
    </w:p>
    <w:p w14:paraId="4EBDEEA8" w14:textId="77777777" w:rsidR="00916C34" w:rsidRDefault="00000000">
      <w:r>
        <w:t xml:space="preserve">                double py = _playerY * map.TileSize - regionY;</w:t>
      </w:r>
    </w:p>
    <w:p w14:paraId="67799478" w14:textId="77777777" w:rsidR="00916C34" w:rsidRDefault="00916C34"/>
    <w:p w14:paraId="3E41BFF2" w14:textId="77777777" w:rsidR="00916C34" w:rsidRDefault="00000000">
      <w:r>
        <w:t xml:space="preserve">                dc.DrawEllipse(fill, outline,</w:t>
      </w:r>
    </w:p>
    <w:p w14:paraId="7B6D8685" w14:textId="77777777" w:rsidR="00916C34" w:rsidRDefault="00000000">
      <w:r>
        <w:t xml:space="preserve">                    new Point(px + map.TileSize / 2.0, py + map.TileSize / 2.0),</w:t>
      </w:r>
    </w:p>
    <w:p w14:paraId="33CE93D4" w14:textId="77777777" w:rsidR="00916C34" w:rsidRDefault="00000000">
      <w:r>
        <w:t xml:space="preserve">                    map.TileSize * 0.28,</w:t>
      </w:r>
    </w:p>
    <w:p w14:paraId="1709FB11" w14:textId="77777777" w:rsidR="00916C34" w:rsidRDefault="00000000">
      <w:r>
        <w:t xml:space="preserve">                    map.TileSize * 0.28);</w:t>
      </w:r>
    </w:p>
    <w:p w14:paraId="74F186DA" w14:textId="77777777" w:rsidR="00916C34" w:rsidRDefault="00000000">
      <w:r>
        <w:t xml:space="preserve">            }</w:t>
      </w:r>
    </w:p>
    <w:p w14:paraId="70CF4491" w14:textId="77777777" w:rsidR="00916C34" w:rsidRDefault="00000000">
      <w:r>
        <w:t xml:space="preserve">        }</w:t>
      </w:r>
    </w:p>
    <w:p w14:paraId="5A8653C1" w14:textId="77777777" w:rsidR="00916C34" w:rsidRDefault="00916C34"/>
    <w:p w14:paraId="6E47EE4C" w14:textId="77777777" w:rsidR="00916C34" w:rsidRDefault="00000000">
      <w:r>
        <w:t xml:space="preserve">        var rtb = new RenderTargetBitmap(regionW, regionH, 96, 96, PixelFormats.Pbgra32);</w:t>
      </w:r>
    </w:p>
    <w:p w14:paraId="588DDBFC" w14:textId="77777777" w:rsidR="00916C34" w:rsidRDefault="00000000">
      <w:r>
        <w:t xml:space="preserve">        rtb.Render(visual);</w:t>
      </w:r>
    </w:p>
    <w:p w14:paraId="553D2E7C" w14:textId="77777777" w:rsidR="00916C34" w:rsidRDefault="00000000">
      <w:r>
        <w:t xml:space="preserve">        rtb.Freeze();</w:t>
      </w:r>
    </w:p>
    <w:p w14:paraId="272D2004" w14:textId="77777777" w:rsidR="00916C34" w:rsidRDefault="00916C34"/>
    <w:p w14:paraId="0932128C" w14:textId="77777777" w:rsidR="00916C34" w:rsidRDefault="00000000">
      <w:r>
        <w:t xml:space="preserve">        _viewportImage!.Source = rtb;</w:t>
      </w:r>
    </w:p>
    <w:p w14:paraId="60FE3736" w14:textId="77777777" w:rsidR="00916C34" w:rsidRDefault="00000000">
      <w:r>
        <w:t xml:space="preserve">        _viewportImage.Width = regionW;</w:t>
      </w:r>
    </w:p>
    <w:p w14:paraId="1398EEDB" w14:textId="77777777" w:rsidR="00916C34" w:rsidRDefault="00000000">
      <w:r>
        <w:t xml:space="preserve">        _viewportImage.Height = regionH;</w:t>
      </w:r>
    </w:p>
    <w:p w14:paraId="6D101209" w14:textId="77777777" w:rsidR="00916C34" w:rsidRDefault="00916C34"/>
    <w:p w14:paraId="1C90D23E" w14:textId="77777777" w:rsidR="00916C34" w:rsidRDefault="00000000">
      <w:r>
        <w:t xml:space="preserve">        Canvas.SetLeft(_viewportImage, regionX);</w:t>
      </w:r>
    </w:p>
    <w:p w14:paraId="7ADE4872" w14:textId="77777777" w:rsidR="00916C34" w:rsidRDefault="00000000">
      <w:r>
        <w:t xml:space="preserve">        Canvas.SetTop(_viewportImage, regionY);</w:t>
      </w:r>
    </w:p>
    <w:p w14:paraId="3C8E38E5" w14:textId="77777777" w:rsidR="00916C34" w:rsidRDefault="00000000">
      <w:r>
        <w:t xml:space="preserve">    }</w:t>
      </w:r>
    </w:p>
    <w:p w14:paraId="37299038" w14:textId="77777777" w:rsidR="00916C34" w:rsidRDefault="00916C34"/>
    <w:p w14:paraId="508E84D1" w14:textId="77777777" w:rsidR="00916C34" w:rsidRDefault="00000000">
      <w:r>
        <w:t xml:space="preserve">    private static int ClampToInt(double v)</w:t>
      </w:r>
    </w:p>
    <w:p w14:paraId="068A22EA" w14:textId="77777777" w:rsidR="00916C34" w:rsidRDefault="00000000">
      <w:r>
        <w:t xml:space="preserve">    {</w:t>
      </w:r>
    </w:p>
    <w:p w14:paraId="7C6A2E71" w14:textId="77777777" w:rsidR="00916C34" w:rsidRDefault="00000000">
      <w:r>
        <w:t xml:space="preserve">        if (v &lt;= int.MinValue) return int.MinValue;</w:t>
      </w:r>
    </w:p>
    <w:p w14:paraId="1084912D" w14:textId="77777777" w:rsidR="00916C34" w:rsidRDefault="00000000">
      <w:r>
        <w:t xml:space="preserve">        if (v &gt;= int.MaxValue) return int.MaxValue;</w:t>
      </w:r>
    </w:p>
    <w:p w14:paraId="48C22305" w14:textId="77777777" w:rsidR="00916C34" w:rsidRDefault="00000000">
      <w:r>
        <w:t xml:space="preserve">        return (int)Math.Floor(v);</w:t>
      </w:r>
    </w:p>
    <w:p w14:paraId="5AC64F15" w14:textId="77777777" w:rsidR="00916C34" w:rsidRDefault="00000000">
      <w:r>
        <w:t xml:space="preserve">    }</w:t>
      </w:r>
    </w:p>
    <w:p w14:paraId="04D4B16C" w14:textId="77777777" w:rsidR="00916C34" w:rsidRDefault="00916C34"/>
    <w:p w14:paraId="6EA73913" w14:textId="77777777" w:rsidR="00916C34" w:rsidRDefault="00000000">
      <w:r>
        <w:t xml:space="preserve">    private static BitmapSource LoadBitmap(string path)</w:t>
      </w:r>
    </w:p>
    <w:p w14:paraId="20457AA0" w14:textId="77777777" w:rsidR="00916C34" w:rsidRDefault="00000000">
      <w:r>
        <w:t xml:space="preserve">    {</w:t>
      </w:r>
    </w:p>
    <w:p w14:paraId="247E152F" w14:textId="77777777" w:rsidR="00916C34" w:rsidRDefault="00000000">
      <w:r>
        <w:t xml:space="preserve">        var bmp = new BitmapImage();</w:t>
      </w:r>
    </w:p>
    <w:p w14:paraId="13FF6360" w14:textId="77777777" w:rsidR="00916C34" w:rsidRDefault="00000000">
      <w:r>
        <w:t xml:space="preserve">        bmp.BeginInit();</w:t>
      </w:r>
    </w:p>
    <w:p w14:paraId="47940F4C" w14:textId="77777777" w:rsidR="00916C34" w:rsidRDefault="00000000">
      <w:r>
        <w:t xml:space="preserve">        bmp.CacheOption = BitmapCacheOption.OnLoad;</w:t>
      </w:r>
    </w:p>
    <w:p w14:paraId="161BC402" w14:textId="77777777" w:rsidR="00916C34" w:rsidRDefault="00000000">
      <w:r>
        <w:t xml:space="preserve">        bmp.UriSource = new Uri(path, UriKind.Absolute);</w:t>
      </w:r>
    </w:p>
    <w:p w14:paraId="423B3BB2" w14:textId="77777777" w:rsidR="00916C34" w:rsidRDefault="00000000">
      <w:r>
        <w:t xml:space="preserve">        bmp.EndInit();</w:t>
      </w:r>
    </w:p>
    <w:p w14:paraId="756DF3A0" w14:textId="77777777" w:rsidR="00916C34" w:rsidRDefault="00000000">
      <w:r>
        <w:t xml:space="preserve">        bmp.Freeze();</w:t>
      </w:r>
    </w:p>
    <w:p w14:paraId="16284AC5" w14:textId="77777777" w:rsidR="00916C34" w:rsidRDefault="00000000">
      <w:r>
        <w:t xml:space="preserve">        return bmp;</w:t>
      </w:r>
    </w:p>
    <w:p w14:paraId="22C934F8" w14:textId="77777777" w:rsidR="00916C34" w:rsidRDefault="00000000">
      <w:r>
        <w:t xml:space="preserve">    }</w:t>
      </w:r>
    </w:p>
    <w:p w14:paraId="1C01D9EC" w14:textId="77777777" w:rsidR="00916C34" w:rsidRDefault="00916C34"/>
    <w:p w14:paraId="0E1205AF" w14:textId="77777777" w:rsidR="00916C34" w:rsidRDefault="00000000">
      <w:r>
        <w:t xml:space="preserve">    // ------------------------------------------------------------</w:t>
      </w:r>
    </w:p>
    <w:p w14:paraId="6470C0F8" w14:textId="77777777" w:rsidR="00916C34" w:rsidRDefault="00000000">
      <w:r>
        <w:t xml:space="preserve">    // Input + gameplay</w:t>
      </w:r>
    </w:p>
    <w:p w14:paraId="54A7E55A" w14:textId="77777777" w:rsidR="00916C34" w:rsidRDefault="00000000">
      <w:r>
        <w:t xml:space="preserve">    // ------------------------------------------------------------</w:t>
      </w:r>
    </w:p>
    <w:p w14:paraId="48167FD1" w14:textId="77777777" w:rsidR="00916C34" w:rsidRDefault="00000000">
      <w:r>
        <w:t xml:space="preserve">    private void OnWindowKeyDown(object sender, KeyEventArgs e)</w:t>
      </w:r>
    </w:p>
    <w:p w14:paraId="223251C4" w14:textId="77777777" w:rsidR="00916C34" w:rsidRDefault="00000000">
      <w:r>
        <w:t xml:space="preserve">    {</w:t>
      </w:r>
    </w:p>
    <w:p w14:paraId="7F7781B3" w14:textId="77777777" w:rsidR="00916C34" w:rsidRDefault="00000000">
      <w:r>
        <w:t xml:space="preserve">        if (_map is null) return;</w:t>
      </w:r>
    </w:p>
    <w:p w14:paraId="26B7A465" w14:textId="77777777" w:rsidR="00916C34" w:rsidRDefault="00916C34"/>
    <w:p w14:paraId="6E2A6D9D" w14:textId="77777777" w:rsidR="00916C34" w:rsidRDefault="00000000">
      <w:r>
        <w:t xml:space="preserve">        if (e.Key == Key.Escape)</w:t>
      </w:r>
    </w:p>
    <w:p w14:paraId="6CBBFF57" w14:textId="77777777" w:rsidR="00916C34" w:rsidRDefault="00000000">
      <w:r>
        <w:t xml:space="preserve">        {</w:t>
      </w:r>
    </w:p>
    <w:p w14:paraId="033FAE9C" w14:textId="77777777" w:rsidR="00916C34" w:rsidRDefault="00000000">
      <w:r>
        <w:t xml:space="preserve">            Close();</w:t>
      </w:r>
    </w:p>
    <w:p w14:paraId="3D1A4FD8" w14:textId="77777777" w:rsidR="00916C34" w:rsidRDefault="00000000">
      <w:r>
        <w:t xml:space="preserve">            return;</w:t>
      </w:r>
    </w:p>
    <w:p w14:paraId="3575DBA7" w14:textId="77777777" w:rsidR="00916C34" w:rsidRDefault="00000000">
      <w:r>
        <w:t xml:space="preserve">        }</w:t>
      </w:r>
    </w:p>
    <w:p w14:paraId="05785968" w14:textId="77777777" w:rsidR="00916C34" w:rsidRDefault="00916C34"/>
    <w:p w14:paraId="750AA60C" w14:textId="77777777" w:rsidR="00916C34" w:rsidRDefault="00000000">
      <w:r>
        <w:t xml:space="preserve">        if (e.Key == Key.E || e.Key == Key.Enter || e.Key == Key.Space)</w:t>
      </w:r>
    </w:p>
    <w:p w14:paraId="34910E33" w14:textId="77777777" w:rsidR="00916C34" w:rsidRDefault="00000000">
      <w:r>
        <w:t xml:space="preserve">        {</w:t>
      </w:r>
    </w:p>
    <w:p w14:paraId="3BDA8D79" w14:textId="77777777" w:rsidR="00916C34" w:rsidRDefault="00000000">
      <w:r>
        <w:t xml:space="preserve">            InteractAtPlayer();</w:t>
      </w:r>
    </w:p>
    <w:p w14:paraId="4A7237B8" w14:textId="77777777" w:rsidR="00916C34" w:rsidRDefault="00000000">
      <w:r>
        <w:t xml:space="preserve">            e.Handled = true;</w:t>
      </w:r>
    </w:p>
    <w:p w14:paraId="1AD062BD" w14:textId="77777777" w:rsidR="00916C34" w:rsidRDefault="00000000">
      <w:r>
        <w:t xml:space="preserve">            return;</w:t>
      </w:r>
    </w:p>
    <w:p w14:paraId="4768BEC8" w14:textId="77777777" w:rsidR="00916C34" w:rsidRDefault="00000000">
      <w:r>
        <w:t xml:space="preserve">        }</w:t>
      </w:r>
    </w:p>
    <w:p w14:paraId="186BDB7F" w14:textId="77777777" w:rsidR="00916C34" w:rsidRDefault="00916C34"/>
    <w:p w14:paraId="7CD04CA2" w14:textId="77777777" w:rsidR="00916C34" w:rsidRDefault="00000000">
      <w:r>
        <w:t xml:space="preserve">        switch (e.Key)</w:t>
      </w:r>
    </w:p>
    <w:p w14:paraId="5E18D737" w14:textId="77777777" w:rsidR="00916C34" w:rsidRDefault="00000000">
      <w:r>
        <w:t xml:space="preserve">        {</w:t>
      </w:r>
    </w:p>
    <w:p w14:paraId="7A053643" w14:textId="77777777" w:rsidR="00916C34" w:rsidRDefault="00000000">
      <w:r>
        <w:t xml:space="preserve">            case Key.Up:</w:t>
      </w:r>
    </w:p>
    <w:p w14:paraId="34FFAE03" w14:textId="77777777" w:rsidR="00916C34" w:rsidRDefault="00000000">
      <w:r>
        <w:t xml:space="preserve">            case Key.W: TryMove(0, -1); e.Handled = true; return;</w:t>
      </w:r>
    </w:p>
    <w:p w14:paraId="4FC384BA" w14:textId="77777777" w:rsidR="00916C34" w:rsidRDefault="00000000">
      <w:r>
        <w:t xml:space="preserve">            case Key.Down:</w:t>
      </w:r>
    </w:p>
    <w:p w14:paraId="1AC7B308" w14:textId="77777777" w:rsidR="00916C34" w:rsidRDefault="00000000">
      <w:r>
        <w:t xml:space="preserve">            case Key.S: TryMove(0, 1); e.Handled = true; return;</w:t>
      </w:r>
    </w:p>
    <w:p w14:paraId="7A2BFD1D" w14:textId="77777777" w:rsidR="00916C34" w:rsidRDefault="00000000">
      <w:r>
        <w:t xml:space="preserve">            case Key.Left:</w:t>
      </w:r>
    </w:p>
    <w:p w14:paraId="049A3F1E" w14:textId="77777777" w:rsidR="00916C34" w:rsidRDefault="00000000">
      <w:r>
        <w:t xml:space="preserve">            case Key.A: TryMove(-1, 0); e.Handled = true; return;</w:t>
      </w:r>
    </w:p>
    <w:p w14:paraId="2C7425DC" w14:textId="77777777" w:rsidR="00916C34" w:rsidRDefault="00000000">
      <w:r>
        <w:t xml:space="preserve">            case Key.Right:</w:t>
      </w:r>
    </w:p>
    <w:p w14:paraId="7EDD3917" w14:textId="77777777" w:rsidR="00916C34" w:rsidRDefault="00000000">
      <w:r>
        <w:t xml:space="preserve">            case Key.D: TryMove(1, 0); e.Handled = true; return;</w:t>
      </w:r>
    </w:p>
    <w:p w14:paraId="07E43533" w14:textId="77777777" w:rsidR="00916C34" w:rsidRDefault="00000000">
      <w:r>
        <w:t xml:space="preserve">        }</w:t>
      </w:r>
    </w:p>
    <w:p w14:paraId="58D99328" w14:textId="77777777" w:rsidR="00916C34" w:rsidRDefault="00000000">
      <w:r>
        <w:t xml:space="preserve">    }</w:t>
      </w:r>
    </w:p>
    <w:p w14:paraId="2DEF5720" w14:textId="77777777" w:rsidR="00916C34" w:rsidRDefault="00916C34"/>
    <w:p w14:paraId="51EE2830" w14:textId="77777777" w:rsidR="00916C34" w:rsidRDefault="00000000">
      <w:r>
        <w:t xml:space="preserve">    private void TryMove(int dx, int dy)</w:t>
      </w:r>
    </w:p>
    <w:p w14:paraId="388890CE" w14:textId="77777777" w:rsidR="00916C34" w:rsidRDefault="00000000">
      <w:r>
        <w:t xml:space="preserve">    {</w:t>
      </w:r>
    </w:p>
    <w:p w14:paraId="6A2800BB" w14:textId="77777777" w:rsidR="00916C34" w:rsidRDefault="00000000">
      <w:r>
        <w:t xml:space="preserve">        var map = _map;</w:t>
      </w:r>
    </w:p>
    <w:p w14:paraId="1BB0F43B" w14:textId="77777777" w:rsidR="00916C34" w:rsidRDefault="00000000">
      <w:r>
        <w:t xml:space="preserve">        if (map is null) return;</w:t>
      </w:r>
    </w:p>
    <w:p w14:paraId="6E963D4B" w14:textId="77777777" w:rsidR="00916C34" w:rsidRDefault="00916C34"/>
    <w:p w14:paraId="14BA597D" w14:textId="77777777" w:rsidR="00916C34" w:rsidRDefault="00000000">
      <w:r>
        <w:t xml:space="preserve">        int nx = _playerX + dx;</w:t>
      </w:r>
    </w:p>
    <w:p w14:paraId="4C07D1F9" w14:textId="77777777" w:rsidR="00916C34" w:rsidRDefault="00000000">
      <w:r>
        <w:t xml:space="preserve">        int ny = _playerY + dy;</w:t>
      </w:r>
    </w:p>
    <w:p w14:paraId="630F14D2" w14:textId="77777777" w:rsidR="00916C34" w:rsidRDefault="00916C34"/>
    <w:p w14:paraId="549EB48C" w14:textId="77777777" w:rsidR="00916C34" w:rsidRDefault="00000000">
      <w:r>
        <w:t xml:space="preserve">        if (nx &lt; 0 || ny &lt; 0 || nx &gt;= map.Width || ny &gt;= map.Height)</w:t>
      </w:r>
    </w:p>
    <w:p w14:paraId="67814D27" w14:textId="77777777" w:rsidR="00916C34" w:rsidRDefault="00000000">
      <w:r>
        <w:t xml:space="preserve">        {</w:t>
      </w:r>
    </w:p>
    <w:p w14:paraId="6679B964" w14:textId="77777777" w:rsidR="00916C34" w:rsidRDefault="00000000">
      <w:r>
        <w:t xml:space="preserve">            HudText.Text = "Blocked: edge of map.";</w:t>
      </w:r>
    </w:p>
    <w:p w14:paraId="66CA2491" w14:textId="77777777" w:rsidR="00916C34" w:rsidRDefault="00000000">
      <w:r>
        <w:t xml:space="preserve">            return;</w:t>
      </w:r>
    </w:p>
    <w:p w14:paraId="73E9B673" w14:textId="77777777" w:rsidR="00916C34" w:rsidRDefault="00000000">
      <w:r>
        <w:t xml:space="preserve">        }</w:t>
      </w:r>
    </w:p>
    <w:p w14:paraId="68094991" w14:textId="77777777" w:rsidR="00916C34" w:rsidRDefault="00916C34"/>
    <w:p w14:paraId="4758402D" w14:textId="77777777" w:rsidR="00916C34" w:rsidRDefault="00000000">
      <w:r>
        <w:t xml:space="preserve">        var col = GetCollisionLayer();</w:t>
      </w:r>
    </w:p>
    <w:p w14:paraId="1FA2EBE5" w14:textId="77777777" w:rsidR="00916C34" w:rsidRDefault="00000000">
      <w:r>
        <w:t xml:space="preserve">        if (col is not null &amp;&amp; col.Tiles.Length == map.Width * map.Height)</w:t>
      </w:r>
    </w:p>
    <w:p w14:paraId="48407919" w14:textId="77777777" w:rsidR="00916C34" w:rsidRDefault="00000000">
      <w:r>
        <w:t xml:space="preserve">        {</w:t>
      </w:r>
    </w:p>
    <w:p w14:paraId="6C7283CE" w14:textId="77777777" w:rsidR="00916C34" w:rsidRDefault="00000000">
      <w:r>
        <w:t xml:space="preserve">            int idx = ny * map.Width + nx;</w:t>
      </w:r>
    </w:p>
    <w:p w14:paraId="003759DF" w14:textId="77777777" w:rsidR="00916C34" w:rsidRDefault="00000000">
      <w:r>
        <w:t xml:space="preserve">            if (idx &gt;= 0 &amp;&amp; idx &lt; col.Tiles.Length &amp;&amp; col.Tiles[idx] != 0)</w:t>
      </w:r>
    </w:p>
    <w:p w14:paraId="667F6001" w14:textId="77777777" w:rsidR="00916C34" w:rsidRDefault="00000000">
      <w:r>
        <w:t xml:space="preserve">            {</w:t>
      </w:r>
    </w:p>
    <w:p w14:paraId="3F92F5B5" w14:textId="77777777" w:rsidR="00916C34" w:rsidRDefault="00000000">
      <w:r>
        <w:t xml:space="preserve">                HudText.Text = "Blocked: collision tile.";</w:t>
      </w:r>
    </w:p>
    <w:p w14:paraId="03E905D6" w14:textId="77777777" w:rsidR="00916C34" w:rsidRDefault="00000000">
      <w:r>
        <w:t xml:space="preserve">                return;</w:t>
      </w:r>
    </w:p>
    <w:p w14:paraId="1D91977E" w14:textId="77777777" w:rsidR="00916C34" w:rsidRDefault="00000000">
      <w:r>
        <w:t xml:space="preserve">            }</w:t>
      </w:r>
    </w:p>
    <w:p w14:paraId="756D91D0" w14:textId="77777777" w:rsidR="00916C34" w:rsidRDefault="00000000">
      <w:r>
        <w:t xml:space="preserve">        }</w:t>
      </w:r>
    </w:p>
    <w:p w14:paraId="077FDEFD" w14:textId="77777777" w:rsidR="00916C34" w:rsidRDefault="00916C34"/>
    <w:p w14:paraId="4F9A3E4A" w14:textId="77777777" w:rsidR="00916C34" w:rsidRDefault="00000000">
      <w:r>
        <w:t xml:space="preserve">        _playerX = nx;</w:t>
      </w:r>
    </w:p>
    <w:p w14:paraId="6B54876E" w14:textId="77777777" w:rsidR="00916C34" w:rsidRDefault="00000000">
      <w:r>
        <w:t xml:space="preserve">        _playerY = ny;</w:t>
      </w:r>
    </w:p>
    <w:p w14:paraId="24DC6C0B" w14:textId="77777777" w:rsidR="00916C34" w:rsidRDefault="00916C34"/>
    <w:p w14:paraId="372996D2" w14:textId="77777777" w:rsidR="00916C34" w:rsidRDefault="00000000">
      <w:r>
        <w:t xml:space="preserve">        var ev = GetEventAt(_playerX, _playerY);</w:t>
      </w:r>
    </w:p>
    <w:p w14:paraId="518BD24D" w14:textId="77777777" w:rsidR="00916C34" w:rsidRDefault="00000000">
      <w:r>
        <w:t xml:space="preserve">        if (ev is not null)</w:t>
      </w:r>
    </w:p>
    <w:p w14:paraId="7C0FAFE8" w14:textId="77777777" w:rsidR="00916C34" w:rsidRDefault="00000000">
      <w:r>
        <w:t xml:space="preserve">        {</w:t>
      </w:r>
    </w:p>
    <w:p w14:paraId="00DC529E" w14:textId="77777777" w:rsidR="00916C34" w:rsidRDefault="00000000">
      <w:r>
        <w:t xml:space="preserve">            if (string.Equals(ev.Type, "Warp", StringComparison.OrdinalIgnoreCase))</w:t>
      </w:r>
    </w:p>
    <w:p w14:paraId="1F5A2A47" w14:textId="77777777" w:rsidR="00916C34" w:rsidRDefault="00000000">
      <w:r>
        <w:t xml:space="preserve">                DoWarp(ev);</w:t>
      </w:r>
    </w:p>
    <w:p w14:paraId="6114A615" w14:textId="77777777" w:rsidR="00916C34" w:rsidRDefault="00000000">
      <w:r>
        <w:t xml:space="preserve">            else if (string.Equals(ev.Type, "Trigger", StringComparison.OrdinalIgnoreCase))</w:t>
      </w:r>
    </w:p>
    <w:p w14:paraId="7034531F" w14:textId="77777777" w:rsidR="00916C34" w:rsidRDefault="00000000">
      <w:r>
        <w:t xml:space="preserve">                ExecuteEventScript(ev);</w:t>
      </w:r>
    </w:p>
    <w:p w14:paraId="2265CC8B" w14:textId="77777777" w:rsidR="00916C34" w:rsidRDefault="00000000">
      <w:r>
        <w:t xml:space="preserve">        }</w:t>
      </w:r>
    </w:p>
    <w:p w14:paraId="3664A2C6" w14:textId="77777777" w:rsidR="00916C34" w:rsidRDefault="00916C34"/>
    <w:p w14:paraId="4DC55B33" w14:textId="77777777" w:rsidR="00916C34" w:rsidRDefault="00000000">
      <w:r>
        <w:t xml:space="preserve">        HudText.Text = $"Player({_playerX},{_playerY})";</w:t>
      </w:r>
    </w:p>
    <w:p w14:paraId="27488221" w14:textId="77777777" w:rsidR="00916C34" w:rsidRDefault="00916C34"/>
    <w:p w14:paraId="23B4F439" w14:textId="77777777" w:rsidR="00916C34" w:rsidRDefault="00000000">
      <w:r>
        <w:t xml:space="preserve">        DeadzoneFollowPlayer();</w:t>
      </w:r>
    </w:p>
    <w:p w14:paraId="7009E614" w14:textId="77777777" w:rsidR="00916C34" w:rsidRDefault="00000000">
      <w:r>
        <w:t xml:space="preserve">        RequestRender();</w:t>
      </w:r>
    </w:p>
    <w:p w14:paraId="46CC7005" w14:textId="77777777" w:rsidR="00916C34" w:rsidRDefault="00000000">
      <w:r>
        <w:t xml:space="preserve">    }</w:t>
      </w:r>
    </w:p>
    <w:p w14:paraId="2BF2593E" w14:textId="77777777" w:rsidR="00916C34" w:rsidRDefault="00916C34"/>
    <w:p w14:paraId="0B5668CF" w14:textId="77777777" w:rsidR="00916C34" w:rsidRDefault="00000000">
      <w:r>
        <w:t xml:space="preserve">    private void InteractAtPlayer()</w:t>
      </w:r>
    </w:p>
    <w:p w14:paraId="0CFF730B" w14:textId="77777777" w:rsidR="00916C34" w:rsidRDefault="00000000">
      <w:r>
        <w:t xml:space="preserve">    {</w:t>
      </w:r>
    </w:p>
    <w:p w14:paraId="3EED160F" w14:textId="77777777" w:rsidR="00916C34" w:rsidRDefault="00000000">
      <w:r>
        <w:t xml:space="preserve">        var ev = GetEventAt(_playerX, _playerY);</w:t>
      </w:r>
    </w:p>
    <w:p w14:paraId="2874059B" w14:textId="77777777" w:rsidR="00916C34" w:rsidRDefault="00000000">
      <w:r>
        <w:t xml:space="preserve">        if (ev is null)</w:t>
      </w:r>
    </w:p>
    <w:p w14:paraId="0607E214" w14:textId="77777777" w:rsidR="00916C34" w:rsidRDefault="00000000">
      <w:r>
        <w:t xml:space="preserve">        {</w:t>
      </w:r>
    </w:p>
    <w:p w14:paraId="7778D9C7" w14:textId="77777777" w:rsidR="00916C34" w:rsidRDefault="00000000">
      <w:r>
        <w:t xml:space="preserve">            HudText.Text = "Interact: no event here.";</w:t>
      </w:r>
    </w:p>
    <w:p w14:paraId="72479031" w14:textId="77777777" w:rsidR="00916C34" w:rsidRDefault="00000000">
      <w:r>
        <w:t xml:space="preserve">            return;</w:t>
      </w:r>
    </w:p>
    <w:p w14:paraId="3E738D08" w14:textId="77777777" w:rsidR="00916C34" w:rsidRDefault="00000000">
      <w:r>
        <w:t xml:space="preserve">        }</w:t>
      </w:r>
    </w:p>
    <w:p w14:paraId="71F62EAA" w14:textId="77777777" w:rsidR="00916C34" w:rsidRDefault="00916C34"/>
    <w:p w14:paraId="0C6929E5" w14:textId="77777777" w:rsidR="00916C34" w:rsidRDefault="00000000">
      <w:r>
        <w:t xml:space="preserve">        if (string.Equals(ev.Type, "NPC", StringComparison.OrdinalIgnoreCase) ||</w:t>
      </w:r>
    </w:p>
    <w:p w14:paraId="3978ECAA" w14:textId="77777777" w:rsidR="00916C34" w:rsidRDefault="00000000">
      <w:r>
        <w:t xml:space="preserve">            string.Equals(ev.Type, "Trigger", StringComparison.OrdinalIgnoreCase))</w:t>
      </w:r>
    </w:p>
    <w:p w14:paraId="6F1C119E" w14:textId="77777777" w:rsidR="00916C34" w:rsidRDefault="00000000">
      <w:r>
        <w:t xml:space="preserve">        {</w:t>
      </w:r>
    </w:p>
    <w:p w14:paraId="22DCCEC4" w14:textId="77777777" w:rsidR="00916C34" w:rsidRDefault="00000000">
      <w:r>
        <w:t xml:space="preserve">            ExecuteEventScript(ev);</w:t>
      </w:r>
    </w:p>
    <w:p w14:paraId="0BF4EC21" w14:textId="77777777" w:rsidR="00916C34" w:rsidRDefault="00000000">
      <w:r>
        <w:t xml:space="preserve">            return;</w:t>
      </w:r>
    </w:p>
    <w:p w14:paraId="4E1366EF" w14:textId="77777777" w:rsidR="00916C34" w:rsidRDefault="00000000">
      <w:r>
        <w:t xml:space="preserve">        }</w:t>
      </w:r>
    </w:p>
    <w:p w14:paraId="5960BA76" w14:textId="77777777" w:rsidR="00916C34" w:rsidRDefault="00916C34"/>
    <w:p w14:paraId="6EDE2053" w14:textId="77777777" w:rsidR="00916C34" w:rsidRDefault="00000000">
      <w:r>
        <w:t xml:space="preserve">        HudText.Text = $"Interact: {ev.Name} ({ev.Type})";</w:t>
      </w:r>
    </w:p>
    <w:p w14:paraId="5A8AF9BA" w14:textId="77777777" w:rsidR="00916C34" w:rsidRDefault="00000000">
      <w:r>
        <w:t xml:space="preserve">    }</w:t>
      </w:r>
    </w:p>
    <w:p w14:paraId="209B2BDD" w14:textId="77777777" w:rsidR="00916C34" w:rsidRDefault="00916C34"/>
    <w:p w14:paraId="7BEE8836" w14:textId="77777777" w:rsidR="00916C34" w:rsidRDefault="00000000">
      <w:r>
        <w:t xml:space="preserve">    private MapEventDto? GetEventAt(int x, int y)</w:t>
      </w:r>
    </w:p>
    <w:p w14:paraId="08EC7209" w14:textId="77777777" w:rsidR="00916C34" w:rsidRDefault="00000000">
      <w:r>
        <w:t xml:space="preserve">    {</w:t>
      </w:r>
    </w:p>
    <w:p w14:paraId="71DF84D4" w14:textId="77777777" w:rsidR="00916C34" w:rsidRDefault="00000000">
      <w:r>
        <w:t xml:space="preserve">        var map = _map;</w:t>
      </w:r>
    </w:p>
    <w:p w14:paraId="26F7B6BF" w14:textId="77777777" w:rsidR="00916C34" w:rsidRDefault="00000000">
      <w:r>
        <w:t xml:space="preserve">        if (map?.Events is null || map.Events.Count == 0) return null;</w:t>
      </w:r>
    </w:p>
    <w:p w14:paraId="082A8F70" w14:textId="77777777" w:rsidR="00916C34" w:rsidRDefault="00000000">
      <w:r>
        <w:t xml:space="preserve">        return map.Events.FirstOrDefault(e =&gt; e.X == x &amp;&amp; e.Y == y);</w:t>
      </w:r>
    </w:p>
    <w:p w14:paraId="63CD6B31" w14:textId="77777777" w:rsidR="00916C34" w:rsidRDefault="00000000">
      <w:r>
        <w:t xml:space="preserve">    }</w:t>
      </w:r>
    </w:p>
    <w:p w14:paraId="5A9616C8" w14:textId="77777777" w:rsidR="00916C34" w:rsidRDefault="00916C34"/>
    <w:p w14:paraId="4AF4EAA5" w14:textId="77777777" w:rsidR="00916C34" w:rsidRDefault="00000000">
      <w:r>
        <w:t xml:space="preserve">    private void ExecuteEventScript(MapEventDto ev)</w:t>
      </w:r>
    </w:p>
    <w:p w14:paraId="30DA9CAD" w14:textId="77777777" w:rsidR="00916C34" w:rsidRDefault="00000000">
      <w:r>
        <w:t xml:space="preserve">    {</w:t>
      </w:r>
    </w:p>
    <w:p w14:paraId="4DB95F6E" w14:textId="77777777" w:rsidR="00916C34" w:rsidRDefault="00000000">
      <w:r>
        <w:t xml:space="preserve">        var cmds = ev.Commands ?? Array.Empty&lt;EventCommandDto&gt;();</w:t>
      </w:r>
    </w:p>
    <w:p w14:paraId="5B8EDCD8" w14:textId="77777777" w:rsidR="00916C34" w:rsidRDefault="00000000">
      <w:r>
        <w:t xml:space="preserve">        if (cmds.Count == 0)</w:t>
      </w:r>
    </w:p>
    <w:p w14:paraId="12BB3B2A" w14:textId="77777777" w:rsidR="00916C34" w:rsidRDefault="00000000">
      <w:r>
        <w:t xml:space="preserve">        {</w:t>
      </w:r>
    </w:p>
    <w:p w14:paraId="33D974EE" w14:textId="77777777" w:rsidR="00916C34" w:rsidRDefault="00000000">
      <w:r>
        <w:t xml:space="preserve">            HudText.Text = $"Event '{ev.Name}' has no commands.";</w:t>
      </w:r>
    </w:p>
    <w:p w14:paraId="38678A8E" w14:textId="77777777" w:rsidR="00916C34" w:rsidRDefault="00000000">
      <w:r>
        <w:t xml:space="preserve">            return;</w:t>
      </w:r>
    </w:p>
    <w:p w14:paraId="773B36FC" w14:textId="77777777" w:rsidR="00916C34" w:rsidRDefault="00000000">
      <w:r>
        <w:t xml:space="preserve">        }</w:t>
      </w:r>
    </w:p>
    <w:p w14:paraId="35B953BD" w14:textId="77777777" w:rsidR="00916C34" w:rsidRDefault="00916C34"/>
    <w:p w14:paraId="21CE4C9C" w14:textId="77777777" w:rsidR="00916C34" w:rsidRDefault="00000000">
      <w:r>
        <w:t xml:space="preserve">        foreach (var cmd in cmds)</w:t>
      </w:r>
    </w:p>
    <w:p w14:paraId="025DB313" w14:textId="77777777" w:rsidR="00916C34" w:rsidRDefault="00000000">
      <w:r>
        <w:t xml:space="preserve">        {</w:t>
      </w:r>
    </w:p>
    <w:p w14:paraId="5FAB8E6E" w14:textId="77777777" w:rsidR="00916C34" w:rsidRDefault="00000000">
      <w:r>
        <w:t xml:space="preserve">            switch ((cmd.Command ?? "").Trim())</w:t>
      </w:r>
    </w:p>
    <w:p w14:paraId="53840A72" w14:textId="77777777" w:rsidR="00916C34" w:rsidRDefault="00000000">
      <w:r>
        <w:t xml:space="preserve">            {</w:t>
      </w:r>
    </w:p>
    <w:p w14:paraId="0B91AB42" w14:textId="77777777" w:rsidR="00916C34" w:rsidRDefault="00000000">
      <w:r>
        <w:t xml:space="preserve">                case "ShowText":</w:t>
      </w:r>
    </w:p>
    <w:p w14:paraId="6E63AF68" w14:textId="77777777" w:rsidR="00916C34" w:rsidRDefault="00000000">
      <w:r>
        <w:t xml:space="preserve">                {</w:t>
      </w:r>
    </w:p>
    <w:p w14:paraId="014D1DF9" w14:textId="77777777" w:rsidR="00916C34" w:rsidRDefault="00000000">
      <w:r>
        <w:t xml:space="preserve">                    cmd.Args.TryGetValue("text", out var text);</w:t>
      </w:r>
    </w:p>
    <w:p w14:paraId="0683903C" w14:textId="77777777" w:rsidR="00916C34" w:rsidRDefault="00000000">
      <w:r>
        <w:t xml:space="preserve">                    text ??= "";</w:t>
      </w:r>
    </w:p>
    <w:p w14:paraId="0040F8D0" w14:textId="77777777" w:rsidR="00916C34" w:rsidRDefault="00000000">
      <w:r>
        <w:t xml:space="preserve">                    if (text.Length == 0) text = "(empty text)";</w:t>
      </w:r>
    </w:p>
    <w:p w14:paraId="5795E636" w14:textId="77777777" w:rsidR="00916C34" w:rsidRDefault="00000000">
      <w:r>
        <w:t xml:space="preserve">                    MessageBox.Show(this, text, ev.Name);</w:t>
      </w:r>
    </w:p>
    <w:p w14:paraId="2CAD8B59" w14:textId="77777777" w:rsidR="00916C34" w:rsidRDefault="00000000">
      <w:r>
        <w:t xml:space="preserve">                    break;</w:t>
      </w:r>
    </w:p>
    <w:p w14:paraId="18C7B10C" w14:textId="77777777" w:rsidR="00916C34" w:rsidRDefault="00000000">
      <w:r>
        <w:t xml:space="preserve">                }</w:t>
      </w:r>
    </w:p>
    <w:p w14:paraId="3FDFD96C" w14:textId="77777777" w:rsidR="00916C34" w:rsidRDefault="00916C34"/>
    <w:p w14:paraId="09A4E9B1" w14:textId="77777777" w:rsidR="00916C34" w:rsidRDefault="00000000">
      <w:r>
        <w:t xml:space="preserve">                case "SetFlag":</w:t>
      </w:r>
    </w:p>
    <w:p w14:paraId="16A5DC88" w14:textId="77777777" w:rsidR="00916C34" w:rsidRDefault="00000000">
      <w:r>
        <w:t xml:space="preserve">                {</w:t>
      </w:r>
    </w:p>
    <w:p w14:paraId="740A0DD7" w14:textId="77777777" w:rsidR="00916C34" w:rsidRDefault="00000000">
      <w:r>
        <w:t xml:space="preserve">                    cmd.Args.TryGetValue("flag", out var flag);</w:t>
      </w:r>
    </w:p>
    <w:p w14:paraId="40C1F966" w14:textId="77777777" w:rsidR="00916C34" w:rsidRDefault="00000000">
      <w:r>
        <w:t xml:space="preserve">                    cmd.Args.TryGetValue("value", out var value);</w:t>
      </w:r>
    </w:p>
    <w:p w14:paraId="6C89A77A" w14:textId="77777777" w:rsidR="00916C34" w:rsidRDefault="00000000">
      <w:r>
        <w:t xml:space="preserve">                    flag = (flag ?? "").Trim();</w:t>
      </w:r>
    </w:p>
    <w:p w14:paraId="77EAE2F6" w14:textId="77777777" w:rsidR="00916C34" w:rsidRDefault="00000000">
      <w:r>
        <w:t xml:space="preserve">                    value ??= "";</w:t>
      </w:r>
    </w:p>
    <w:p w14:paraId="0911EA16" w14:textId="77777777" w:rsidR="00916C34" w:rsidRDefault="00916C34"/>
    <w:p w14:paraId="0F4E0511" w14:textId="77777777" w:rsidR="00916C34" w:rsidRDefault="00000000">
      <w:r>
        <w:t xml:space="preserve">                    if (flag.Length == 0)</w:t>
      </w:r>
    </w:p>
    <w:p w14:paraId="3F25240F" w14:textId="77777777" w:rsidR="00916C34" w:rsidRDefault="00000000">
      <w:r>
        <w:t xml:space="preserve">                    {</w:t>
      </w:r>
    </w:p>
    <w:p w14:paraId="0EE526D9" w14:textId="77777777" w:rsidR="00916C34" w:rsidRDefault="00000000">
      <w:r>
        <w:t xml:space="preserve">                        HudText.Text = "SetFlag failed: flag is empty.";</w:t>
      </w:r>
    </w:p>
    <w:p w14:paraId="08100CAE" w14:textId="77777777" w:rsidR="00916C34" w:rsidRDefault="00000000">
      <w:r>
        <w:t xml:space="preserve">                        break;</w:t>
      </w:r>
    </w:p>
    <w:p w14:paraId="6AC32B60" w14:textId="77777777" w:rsidR="00916C34" w:rsidRDefault="00000000">
      <w:r>
        <w:t xml:space="preserve">                    }</w:t>
      </w:r>
    </w:p>
    <w:p w14:paraId="5C63FC9B" w14:textId="77777777" w:rsidR="00916C34" w:rsidRDefault="00916C34"/>
    <w:p w14:paraId="02DEB462" w14:textId="77777777" w:rsidR="00916C34" w:rsidRDefault="00000000">
      <w:r>
        <w:t xml:space="preserve">                    _flags[flag] = value;</w:t>
      </w:r>
    </w:p>
    <w:p w14:paraId="34BAC08F" w14:textId="77777777" w:rsidR="00916C34" w:rsidRDefault="00000000">
      <w:r>
        <w:t xml:space="preserve">                    HudText.Text = $"Flag set: {flag}='{value}'";</w:t>
      </w:r>
    </w:p>
    <w:p w14:paraId="7B7A0730" w14:textId="77777777" w:rsidR="00916C34" w:rsidRDefault="00000000">
      <w:r>
        <w:t xml:space="preserve">                    break;</w:t>
      </w:r>
    </w:p>
    <w:p w14:paraId="1372BA18" w14:textId="77777777" w:rsidR="00916C34" w:rsidRDefault="00000000">
      <w:r>
        <w:t xml:space="preserve">                }</w:t>
      </w:r>
    </w:p>
    <w:p w14:paraId="3359F5B9" w14:textId="77777777" w:rsidR="00916C34" w:rsidRDefault="00916C34"/>
    <w:p w14:paraId="1D348D3B" w14:textId="77777777" w:rsidR="00916C34" w:rsidRDefault="00000000">
      <w:r>
        <w:t xml:space="preserve">                default:</w:t>
      </w:r>
    </w:p>
    <w:p w14:paraId="041ACDCE" w14:textId="77777777" w:rsidR="00916C34" w:rsidRDefault="00000000">
      <w:r>
        <w:t xml:space="preserve">                    HudText.Text = $"Unknown command: {cmd.Command}";</w:t>
      </w:r>
    </w:p>
    <w:p w14:paraId="13560240" w14:textId="77777777" w:rsidR="00916C34" w:rsidRDefault="00000000">
      <w:r>
        <w:t xml:space="preserve">                    break;</w:t>
      </w:r>
    </w:p>
    <w:p w14:paraId="65A0FD61" w14:textId="77777777" w:rsidR="00916C34" w:rsidRDefault="00000000">
      <w:r>
        <w:t xml:space="preserve">            }</w:t>
      </w:r>
    </w:p>
    <w:p w14:paraId="6C2571EA" w14:textId="77777777" w:rsidR="00916C34" w:rsidRDefault="00000000">
      <w:r>
        <w:t xml:space="preserve">        }</w:t>
      </w:r>
    </w:p>
    <w:p w14:paraId="73900BA0" w14:textId="77777777" w:rsidR="00916C34" w:rsidRDefault="00000000">
      <w:r>
        <w:t xml:space="preserve">    }</w:t>
      </w:r>
    </w:p>
    <w:p w14:paraId="781AEF6F" w14:textId="77777777" w:rsidR="00916C34" w:rsidRDefault="00916C34"/>
    <w:p w14:paraId="3C606E55" w14:textId="77777777" w:rsidR="00916C34" w:rsidRDefault="00000000">
      <w:r>
        <w:t xml:space="preserve">    private void DoWarp(MapEventDto ev)</w:t>
      </w:r>
    </w:p>
    <w:p w14:paraId="5A759A34" w14:textId="77777777" w:rsidR="00916C34" w:rsidRDefault="00000000">
      <w:r>
        <w:t xml:space="preserve">    {</w:t>
      </w:r>
    </w:p>
    <w:p w14:paraId="6CA9A93C" w14:textId="77777777" w:rsidR="00916C34" w:rsidRDefault="00000000">
      <w:r>
        <w:t xml:space="preserve">        var map = _map;</w:t>
      </w:r>
    </w:p>
    <w:p w14:paraId="43CE55A9" w14:textId="77777777" w:rsidR="00916C34" w:rsidRDefault="00000000">
      <w:r>
        <w:t xml:space="preserve">        if (map is null) return;</w:t>
      </w:r>
    </w:p>
    <w:p w14:paraId="5DB91FC4" w14:textId="77777777" w:rsidR="00916C34" w:rsidRDefault="00916C34"/>
    <w:p w14:paraId="22048735" w14:textId="77777777" w:rsidR="00916C34" w:rsidRDefault="00000000">
      <w:r>
        <w:t xml:space="preserve">        var p = ev.Parameters ?? new Dictionary&lt;string, string&gt;();</w:t>
      </w:r>
    </w:p>
    <w:p w14:paraId="22C3D067" w14:textId="77777777" w:rsidR="00916C34" w:rsidRDefault="00916C34"/>
    <w:p w14:paraId="4D1EB238" w14:textId="77777777" w:rsidR="00916C34" w:rsidRDefault="00000000">
      <w:r>
        <w:t xml:space="preserve">        p.TryGetValue("destMap", out var destMap);</w:t>
      </w:r>
    </w:p>
    <w:p w14:paraId="2DA7EE07" w14:textId="77777777" w:rsidR="00916C34" w:rsidRDefault="00000000">
      <w:r>
        <w:t xml:space="preserve">        p.TryGetValue("destX", out var destXStr);</w:t>
      </w:r>
    </w:p>
    <w:p w14:paraId="1E635AA9" w14:textId="77777777" w:rsidR="00916C34" w:rsidRDefault="00000000">
      <w:r>
        <w:t xml:space="preserve">        p.TryGetValue("destY", out var destYStr);</w:t>
      </w:r>
    </w:p>
    <w:p w14:paraId="6499D03F" w14:textId="77777777" w:rsidR="00916C34" w:rsidRDefault="00916C34"/>
    <w:p w14:paraId="7BD6EC55" w14:textId="77777777" w:rsidR="00916C34" w:rsidRDefault="00000000">
      <w:r>
        <w:t xml:space="preserve">        destMap = (destMap ?? "").Trim();</w:t>
      </w:r>
    </w:p>
    <w:p w14:paraId="7F3564D9" w14:textId="77777777" w:rsidR="00916C34" w:rsidRDefault="00000000">
      <w:r>
        <w:t xml:space="preserve">        if (string.IsNullOrWhiteSpace(destMap))</w:t>
      </w:r>
    </w:p>
    <w:p w14:paraId="3E6ACF4B" w14:textId="77777777" w:rsidR="00916C34" w:rsidRDefault="00000000">
      <w:r>
        <w:t xml:space="preserve">        {</w:t>
      </w:r>
    </w:p>
    <w:p w14:paraId="229F50D5" w14:textId="77777777" w:rsidR="00916C34" w:rsidRDefault="00000000">
      <w:r>
        <w:t xml:space="preserve">            HudText.Text = "Warp failed: destMap missing.";</w:t>
      </w:r>
    </w:p>
    <w:p w14:paraId="54ECB406" w14:textId="77777777" w:rsidR="00916C34" w:rsidRDefault="00000000">
      <w:r>
        <w:t xml:space="preserve">            return;</w:t>
      </w:r>
    </w:p>
    <w:p w14:paraId="17C3304F" w14:textId="77777777" w:rsidR="00916C34" w:rsidRDefault="00000000">
      <w:r>
        <w:t xml:space="preserve">        }</w:t>
      </w:r>
    </w:p>
    <w:p w14:paraId="36211048" w14:textId="77777777" w:rsidR="00916C34" w:rsidRDefault="00916C34"/>
    <w:p w14:paraId="2D7A5BDF" w14:textId="77777777" w:rsidR="00916C34" w:rsidRDefault="00000000">
      <w:r>
        <w:t xml:space="preserve">        int.TryParse(destXStr, out var destX);</w:t>
      </w:r>
    </w:p>
    <w:p w14:paraId="4A2338F4" w14:textId="77777777" w:rsidR="00916C34" w:rsidRDefault="00000000">
      <w:r>
        <w:t xml:space="preserve">        int.TryParse(destYStr, out var destY);</w:t>
      </w:r>
    </w:p>
    <w:p w14:paraId="444CB24C" w14:textId="77777777" w:rsidR="00916C34" w:rsidRDefault="00916C34"/>
    <w:p w14:paraId="4D60D64A" w14:textId="77777777" w:rsidR="00916C34" w:rsidRDefault="00000000">
      <w:r>
        <w:t xml:space="preserve">        var destPath = IOPath.Combine(MapsFolder, destMap + MapFormat.DefaultExtension);</w:t>
      </w:r>
    </w:p>
    <w:p w14:paraId="1709B611" w14:textId="77777777" w:rsidR="00916C34" w:rsidRDefault="00916C34"/>
    <w:p w14:paraId="6A9A7434" w14:textId="77777777" w:rsidR="00916C34" w:rsidRDefault="00000000">
      <w:r>
        <w:t xml:space="preserve">        if (!File.Exists(destPath))</w:t>
      </w:r>
    </w:p>
    <w:p w14:paraId="4268DA6A" w14:textId="77777777" w:rsidR="00916C34" w:rsidRDefault="00000000">
      <w:r>
        <w:t xml:space="preserve">        {</w:t>
      </w:r>
    </w:p>
    <w:p w14:paraId="4B8FE116" w14:textId="77777777" w:rsidR="00916C34" w:rsidRDefault="00000000">
      <w:r>
        <w:t xml:space="preserve">            HudText.Text = $"Warp failed: map not found '{destMap}'.";</w:t>
      </w:r>
    </w:p>
    <w:p w14:paraId="69BAD4E4" w14:textId="77777777" w:rsidR="00916C34" w:rsidRDefault="00000000">
      <w:r>
        <w:t xml:space="preserve">            return;</w:t>
      </w:r>
    </w:p>
    <w:p w14:paraId="3F862F1B" w14:textId="77777777" w:rsidR="00916C34" w:rsidRDefault="00000000">
      <w:r>
        <w:t xml:space="preserve">        }</w:t>
      </w:r>
    </w:p>
    <w:p w14:paraId="19C9F774" w14:textId="77777777" w:rsidR="00916C34" w:rsidRDefault="00916C34"/>
    <w:p w14:paraId="7426CC0B" w14:textId="77777777" w:rsidR="00916C34" w:rsidRDefault="00000000">
      <w:r>
        <w:t xml:space="preserve">        LoadMap(destPath, $"Warp to {destMap}");</w:t>
      </w:r>
    </w:p>
    <w:p w14:paraId="0F6EB6F6" w14:textId="77777777" w:rsidR="00916C34" w:rsidRDefault="00916C34"/>
    <w:p w14:paraId="256DC3AD" w14:textId="77777777" w:rsidR="00916C34" w:rsidRDefault="00000000">
      <w:r>
        <w:t xml:space="preserve">        if (_map is null) return;</w:t>
      </w:r>
    </w:p>
    <w:p w14:paraId="7EF8822F" w14:textId="77777777" w:rsidR="00916C34" w:rsidRDefault="00000000">
      <w:r>
        <w:t xml:space="preserve">        _playerX = Math.Clamp(destX, 0, _map.Width - 1);</w:t>
      </w:r>
    </w:p>
    <w:p w14:paraId="1EA74A13" w14:textId="77777777" w:rsidR="00916C34" w:rsidRDefault="00000000">
      <w:r>
        <w:t xml:space="preserve">        _playerY = Math.Clamp(destY, 0, _map.Height - 1);</w:t>
      </w:r>
    </w:p>
    <w:p w14:paraId="12D17E44" w14:textId="77777777" w:rsidR="00916C34" w:rsidRDefault="00916C34"/>
    <w:p w14:paraId="09E5B57F" w14:textId="77777777" w:rsidR="00916C34" w:rsidRDefault="00000000">
      <w:r>
        <w:t xml:space="preserve">        HudText.Text = $"Warped: {ev.Name} -&gt; {destMap} ({_playerX},{_playerY})";</w:t>
      </w:r>
    </w:p>
    <w:p w14:paraId="4C7084DB" w14:textId="77777777" w:rsidR="00916C34" w:rsidRDefault="00916C34"/>
    <w:p w14:paraId="13A5967C" w14:textId="77777777" w:rsidR="00916C34" w:rsidRDefault="00000000">
      <w:r>
        <w:t xml:space="preserve">        Dispatcher.BeginInvoke(DispatcherPriority.Background, new Action(() =&gt;</w:t>
      </w:r>
    </w:p>
    <w:p w14:paraId="528ACD1E" w14:textId="77777777" w:rsidR="00916C34" w:rsidRDefault="00000000">
      <w:r>
        <w:t xml:space="preserve">        {</w:t>
      </w:r>
    </w:p>
    <w:p w14:paraId="31EBC8F9" w14:textId="77777777" w:rsidR="00916C34" w:rsidRDefault="00000000">
      <w:r>
        <w:t xml:space="preserve">            CenterCameraOnPlayer();</w:t>
      </w:r>
    </w:p>
    <w:p w14:paraId="3D89C077" w14:textId="77777777" w:rsidR="00916C34" w:rsidRDefault="00000000">
      <w:r>
        <w:t xml:space="preserve">            RequestRender();</w:t>
      </w:r>
    </w:p>
    <w:p w14:paraId="68A95E0F" w14:textId="77777777" w:rsidR="00916C34" w:rsidRDefault="00000000">
      <w:r>
        <w:t xml:space="preserve">            FocusGameSurface();</w:t>
      </w:r>
    </w:p>
    <w:p w14:paraId="448A5491" w14:textId="77777777" w:rsidR="00916C34" w:rsidRDefault="00000000">
      <w:r>
        <w:t xml:space="preserve">        }));</w:t>
      </w:r>
    </w:p>
    <w:p w14:paraId="09DB26D4" w14:textId="77777777" w:rsidR="00916C34" w:rsidRDefault="00000000">
      <w:r>
        <w:t xml:space="preserve">    }</w:t>
      </w:r>
    </w:p>
    <w:p w14:paraId="376D58ED" w14:textId="77777777" w:rsidR="00916C34" w:rsidRDefault="00000000">
      <w:r>
        <w:t>}</w:t>
      </w:r>
    </w:p>
    <w:p w14:paraId="78F941A1" w14:textId="77777777" w:rsidR="00916C34" w:rsidRDefault="00000000">
      <w:pPr>
        <w:pStyle w:val="Heading4"/>
      </w:pPr>
      <w:r>
        <w:t>Vitriol.Runtime\Vitriol.Runtime.csproj</w:t>
      </w:r>
    </w:p>
    <w:p w14:paraId="0D57ACE9" w14:textId="77777777" w:rsidR="00916C34" w:rsidRDefault="00000000">
      <w:r>
        <w:t>&lt;Project Sdk="Microsoft.NET.Sdk"&gt;</w:t>
      </w:r>
    </w:p>
    <w:p w14:paraId="77911E03" w14:textId="77777777" w:rsidR="00916C34" w:rsidRDefault="00916C34"/>
    <w:p w14:paraId="15396236" w14:textId="77777777" w:rsidR="00916C34" w:rsidRDefault="00000000">
      <w:r>
        <w:t xml:space="preserve">  &lt;ItemGroup&gt;</w:t>
      </w:r>
    </w:p>
    <w:p w14:paraId="557974AD" w14:textId="77777777" w:rsidR="00916C34" w:rsidRDefault="00000000">
      <w:r>
        <w:t xml:space="preserve">    &lt;ProjectReference Include="..\Vitriol.Engine\Vitriol.Engine.csproj" /&gt;</w:t>
      </w:r>
    </w:p>
    <w:p w14:paraId="2F7E007E" w14:textId="77777777" w:rsidR="00916C34" w:rsidRDefault="00000000">
      <w:r>
        <w:t xml:space="preserve">    &lt;ProjectReference Include="..\Vitriol.Shared\Vitriol.Shared.csproj" /&gt;</w:t>
      </w:r>
    </w:p>
    <w:p w14:paraId="0FE5ADFB" w14:textId="77777777" w:rsidR="00916C34" w:rsidRDefault="00000000">
      <w:r>
        <w:t xml:space="preserve">  &lt;/ItemGroup&gt;</w:t>
      </w:r>
    </w:p>
    <w:p w14:paraId="79501F3E" w14:textId="77777777" w:rsidR="00916C34" w:rsidRDefault="00916C34"/>
    <w:p w14:paraId="11CB7C0C" w14:textId="77777777" w:rsidR="00916C34" w:rsidRDefault="00000000">
      <w:r>
        <w:t xml:space="preserve">  &lt;PropertyGroup&gt;</w:t>
      </w:r>
    </w:p>
    <w:p w14:paraId="466288D7" w14:textId="77777777" w:rsidR="00916C34" w:rsidRDefault="00000000">
      <w:r>
        <w:t xml:space="preserve">    &lt;OutputType&gt;WinExe&lt;/OutputType&gt;</w:t>
      </w:r>
    </w:p>
    <w:p w14:paraId="4D286796" w14:textId="77777777" w:rsidR="00916C34" w:rsidRDefault="00000000">
      <w:r>
        <w:t xml:space="preserve">    &lt;TargetFramework&gt;net9.0-windows&lt;/TargetFramework&gt;</w:t>
      </w:r>
    </w:p>
    <w:p w14:paraId="221ACA46" w14:textId="77777777" w:rsidR="00916C34" w:rsidRDefault="00000000">
      <w:r>
        <w:t xml:space="preserve">    &lt;Nullable&gt;enable&lt;/Nullable&gt;</w:t>
      </w:r>
    </w:p>
    <w:p w14:paraId="78CE9EAB" w14:textId="77777777" w:rsidR="00916C34" w:rsidRDefault="00000000">
      <w:r>
        <w:t xml:space="preserve">    &lt;ImplicitUsings&gt;enable&lt;/ImplicitUsings&gt;</w:t>
      </w:r>
    </w:p>
    <w:p w14:paraId="29A9EBA7" w14:textId="77777777" w:rsidR="00916C34" w:rsidRDefault="00000000">
      <w:r>
        <w:t xml:space="preserve">    &lt;UseWPF&gt;true&lt;/UseWPF&gt;</w:t>
      </w:r>
    </w:p>
    <w:p w14:paraId="76C21DF0" w14:textId="77777777" w:rsidR="00916C34" w:rsidRDefault="00000000">
      <w:r>
        <w:t xml:space="preserve">  &lt;/PropertyGroup&gt;</w:t>
      </w:r>
    </w:p>
    <w:p w14:paraId="100369D7" w14:textId="77777777" w:rsidR="00916C34" w:rsidRDefault="00916C34"/>
    <w:p w14:paraId="6E001513" w14:textId="77777777" w:rsidR="00916C34" w:rsidRDefault="00000000">
      <w:r>
        <w:t>&lt;/Project&gt;</w:t>
      </w:r>
    </w:p>
    <w:p w14:paraId="14356E0B" w14:textId="77777777" w:rsidR="00916C34" w:rsidRDefault="00916C34"/>
    <w:p w14:paraId="60CB6473" w14:textId="77777777" w:rsidR="00916C34" w:rsidRDefault="00000000">
      <w:pPr>
        <w:pStyle w:val="Heading2"/>
      </w:pPr>
      <w:r>
        <w:t>Vitriol.Shared</w:t>
      </w:r>
    </w:p>
    <w:p w14:paraId="75D9826A" w14:textId="77777777" w:rsidR="00916C34" w:rsidRDefault="00000000">
      <w:pPr>
        <w:pStyle w:val="Heading4"/>
      </w:pPr>
      <w:r>
        <w:t>Vitriol.Shared\Ids</w:t>
      </w:r>
    </w:p>
    <w:p w14:paraId="346D1944" w14:textId="77777777" w:rsidR="00916C34" w:rsidRDefault="00000000">
      <w:pPr>
        <w:pStyle w:val="Heading5"/>
      </w:pPr>
      <w:r>
        <w:t>Vitriol.Shared\Ids\EntityId.cs</w:t>
      </w:r>
    </w:p>
    <w:p w14:paraId="586F09D0" w14:textId="77777777" w:rsidR="00916C34" w:rsidRDefault="00000000">
      <w:r>
        <w:t>namespace Vitriol.Shared.Ids;</w:t>
      </w:r>
    </w:p>
    <w:p w14:paraId="36D84EAC" w14:textId="77777777" w:rsidR="00916C34" w:rsidRDefault="00916C34"/>
    <w:p w14:paraId="234EFBB8" w14:textId="77777777" w:rsidR="00916C34" w:rsidRDefault="00000000">
      <w:r>
        <w:t>public readonly record struct EntityId(long Value)</w:t>
      </w:r>
    </w:p>
    <w:p w14:paraId="281B9684" w14:textId="77777777" w:rsidR="00916C34" w:rsidRDefault="00000000">
      <w:r>
        <w:t>{</w:t>
      </w:r>
    </w:p>
    <w:p w14:paraId="456A032B" w14:textId="77777777" w:rsidR="00916C34" w:rsidRDefault="00000000">
      <w:r>
        <w:t xml:space="preserve">    public override string ToString() =&gt; Value.ToString();</w:t>
      </w:r>
    </w:p>
    <w:p w14:paraId="0F0871D3" w14:textId="77777777" w:rsidR="00916C34" w:rsidRDefault="00000000">
      <w:r>
        <w:t>}</w:t>
      </w:r>
    </w:p>
    <w:p w14:paraId="52036007" w14:textId="77777777" w:rsidR="00916C34" w:rsidRDefault="00000000">
      <w:pPr>
        <w:pStyle w:val="Heading4"/>
      </w:pPr>
      <w:r>
        <w:t>Vitriol.Shared\Maps</w:t>
      </w:r>
    </w:p>
    <w:p w14:paraId="6687C51B" w14:textId="77777777" w:rsidR="00916C34" w:rsidRDefault="00000000">
      <w:pPr>
        <w:pStyle w:val="Heading5"/>
      </w:pPr>
      <w:r>
        <w:t>Vitriol.Shared\Maps\EventCommandDto.cs</w:t>
      </w:r>
    </w:p>
    <w:p w14:paraId="01A1917A" w14:textId="77777777" w:rsidR="00916C34" w:rsidRDefault="00000000">
      <w:r>
        <w:t>namespace Vitriol.Shared.Maps;</w:t>
      </w:r>
    </w:p>
    <w:p w14:paraId="2E56A1AE" w14:textId="77777777" w:rsidR="00916C34" w:rsidRDefault="00916C34"/>
    <w:p w14:paraId="4C855811" w14:textId="77777777" w:rsidR="00916C34" w:rsidRDefault="00000000">
      <w:r>
        <w:t>public sealed record EventCommandDto(</w:t>
      </w:r>
    </w:p>
    <w:p w14:paraId="329070EF" w14:textId="77777777" w:rsidR="00916C34" w:rsidRDefault="00000000">
      <w:r>
        <w:t xml:space="preserve">    string Command,</w:t>
      </w:r>
    </w:p>
    <w:p w14:paraId="6A49606E" w14:textId="77777777" w:rsidR="00916C34" w:rsidRDefault="00000000">
      <w:r>
        <w:t xml:space="preserve">    Dictionary&lt;string, string&gt; Args</w:t>
      </w:r>
    </w:p>
    <w:p w14:paraId="1C055379" w14:textId="77777777" w:rsidR="00916C34" w:rsidRDefault="00000000">
      <w:r>
        <w:t>);</w:t>
      </w:r>
    </w:p>
    <w:p w14:paraId="136017EF" w14:textId="77777777" w:rsidR="00916C34" w:rsidRDefault="00000000">
      <w:pPr>
        <w:pStyle w:val="Heading5"/>
      </w:pPr>
      <w:r>
        <w:t>Vitriol.Shared\Maps\MapDto.cs</w:t>
      </w:r>
    </w:p>
    <w:p w14:paraId="6882F088" w14:textId="77777777" w:rsidR="00916C34" w:rsidRDefault="00000000">
      <w:r>
        <w:t>using System.Collections.Generic;</w:t>
      </w:r>
    </w:p>
    <w:p w14:paraId="025280E7" w14:textId="77777777" w:rsidR="00916C34" w:rsidRDefault="00916C34"/>
    <w:p w14:paraId="3227DC2F" w14:textId="77777777" w:rsidR="00916C34" w:rsidRDefault="00000000">
      <w:r>
        <w:t>namespace Vitriol.Shared.Maps;</w:t>
      </w:r>
    </w:p>
    <w:p w14:paraId="3E36CEBE" w14:textId="77777777" w:rsidR="00916C34" w:rsidRDefault="00916C34"/>
    <w:p w14:paraId="57A62D6F" w14:textId="77777777" w:rsidR="00916C34" w:rsidRDefault="00000000">
      <w:r>
        <w:t>public sealed record MapDto(</w:t>
      </w:r>
    </w:p>
    <w:p w14:paraId="1D29D012" w14:textId="77777777" w:rsidR="00916C34" w:rsidRDefault="00000000">
      <w:r>
        <w:t xml:space="preserve">    int FormatVersion,</w:t>
      </w:r>
    </w:p>
    <w:p w14:paraId="682006B9" w14:textId="77777777" w:rsidR="00916C34" w:rsidRDefault="00000000">
      <w:r>
        <w:t xml:space="preserve">    string MapId,</w:t>
      </w:r>
    </w:p>
    <w:p w14:paraId="2FAECC49" w14:textId="77777777" w:rsidR="00916C34" w:rsidRDefault="00000000">
      <w:r>
        <w:t xml:space="preserve">    string Name,</w:t>
      </w:r>
    </w:p>
    <w:p w14:paraId="5FDFE7A1" w14:textId="77777777" w:rsidR="00916C34" w:rsidRDefault="00000000">
      <w:r>
        <w:t xml:space="preserve">    int Width,</w:t>
      </w:r>
    </w:p>
    <w:p w14:paraId="2BC606E6" w14:textId="77777777" w:rsidR="00916C34" w:rsidRDefault="00000000">
      <w:r>
        <w:t xml:space="preserve">    int Height,</w:t>
      </w:r>
    </w:p>
    <w:p w14:paraId="67035F3F" w14:textId="77777777" w:rsidR="00916C34" w:rsidRDefault="00000000">
      <w:r>
        <w:t xml:space="preserve">    int TileSize,</w:t>
      </w:r>
    </w:p>
    <w:p w14:paraId="0769EED9" w14:textId="77777777" w:rsidR="00916C34" w:rsidRDefault="00000000">
      <w:r>
        <w:t xml:space="preserve">    IReadOnlyList&lt;TilesetRefDto&gt; Tilesets,</w:t>
      </w:r>
    </w:p>
    <w:p w14:paraId="05FCB116" w14:textId="77777777" w:rsidR="00916C34" w:rsidRDefault="00000000">
      <w:r>
        <w:t xml:space="preserve">    IReadOnlyList&lt;TileLayerDto&gt; Layers</w:t>
      </w:r>
    </w:p>
    <w:p w14:paraId="4A223996" w14:textId="77777777" w:rsidR="00916C34" w:rsidRDefault="00000000">
      <w:r>
        <w:t>)</w:t>
      </w:r>
    </w:p>
    <w:p w14:paraId="1E0809DC" w14:textId="77777777" w:rsidR="00916C34" w:rsidRDefault="00000000">
      <w:r>
        <w:t>{</w:t>
      </w:r>
    </w:p>
    <w:p w14:paraId="356EF2A5" w14:textId="77777777" w:rsidR="00916C34" w:rsidRDefault="00000000">
      <w:r>
        <w:t xml:space="preserve">    public IReadOnlyList&lt;MapEventDto&gt; Events { get; init; }</w:t>
      </w:r>
    </w:p>
    <w:p w14:paraId="7C5F86D8" w14:textId="77777777" w:rsidR="00916C34" w:rsidRDefault="00000000">
      <w:r>
        <w:t xml:space="preserve">        = System.Array.Empty&lt;MapEventDto&gt;();</w:t>
      </w:r>
    </w:p>
    <w:p w14:paraId="77C503AD" w14:textId="77777777" w:rsidR="00916C34" w:rsidRDefault="00000000">
      <w:r>
        <w:t>}</w:t>
      </w:r>
    </w:p>
    <w:p w14:paraId="5C2B03C0" w14:textId="77777777" w:rsidR="00916C34" w:rsidRDefault="00000000">
      <w:pPr>
        <w:pStyle w:val="Heading5"/>
      </w:pPr>
      <w:r>
        <w:t>Vitriol.Shared\Maps\MapEventDto.cs</w:t>
      </w:r>
    </w:p>
    <w:p w14:paraId="793BB8FC" w14:textId="77777777" w:rsidR="00916C34" w:rsidRDefault="00000000">
      <w:r>
        <w:t>namespace Vitriol.Shared.Maps;</w:t>
      </w:r>
    </w:p>
    <w:p w14:paraId="03348C65" w14:textId="77777777" w:rsidR="00916C34" w:rsidRDefault="00916C34"/>
    <w:p w14:paraId="11FAA116" w14:textId="77777777" w:rsidR="00916C34" w:rsidRDefault="00000000">
      <w:r>
        <w:t>public sealed record MapEventDto(</w:t>
      </w:r>
    </w:p>
    <w:p w14:paraId="57028AC8" w14:textId="77777777" w:rsidR="00916C34" w:rsidRDefault="00000000">
      <w:r>
        <w:t xml:space="preserve">    string EventId,</w:t>
      </w:r>
    </w:p>
    <w:p w14:paraId="1792F792" w14:textId="77777777" w:rsidR="00916C34" w:rsidRDefault="00000000">
      <w:r>
        <w:t xml:space="preserve">    string Name,</w:t>
      </w:r>
    </w:p>
    <w:p w14:paraId="7C305881" w14:textId="77777777" w:rsidR="00916C34" w:rsidRDefault="00000000">
      <w:r>
        <w:t xml:space="preserve">    string Type,</w:t>
      </w:r>
    </w:p>
    <w:p w14:paraId="65C03D1B" w14:textId="77777777" w:rsidR="00916C34" w:rsidRDefault="00000000">
      <w:r>
        <w:t xml:space="preserve">    int X,</w:t>
      </w:r>
    </w:p>
    <w:p w14:paraId="1AF5128C" w14:textId="77777777" w:rsidR="00916C34" w:rsidRDefault="00000000">
      <w:r>
        <w:t xml:space="preserve">    int Y,</w:t>
      </w:r>
    </w:p>
    <w:p w14:paraId="46D54140" w14:textId="77777777" w:rsidR="00916C34" w:rsidRDefault="00000000">
      <w:r>
        <w:t xml:space="preserve">    Dictionary&lt;string, string&gt;? Parameters = null,</w:t>
      </w:r>
    </w:p>
    <w:p w14:paraId="7E351D85" w14:textId="77777777" w:rsidR="00916C34" w:rsidRDefault="00000000">
      <w:r>
        <w:t xml:space="preserve">    IReadOnlyList&lt;EventCommandDto&gt;? Commands = null</w:t>
      </w:r>
    </w:p>
    <w:p w14:paraId="56BA7F63" w14:textId="77777777" w:rsidR="00916C34" w:rsidRDefault="00000000">
      <w:r>
        <w:t>);</w:t>
      </w:r>
    </w:p>
    <w:p w14:paraId="4BB5CD69" w14:textId="77777777" w:rsidR="00916C34" w:rsidRDefault="00000000">
      <w:pPr>
        <w:pStyle w:val="Heading5"/>
      </w:pPr>
      <w:r>
        <w:t>Vitriol.Shared\Maps\TileLayerDto.cs</w:t>
      </w:r>
    </w:p>
    <w:p w14:paraId="189603D2" w14:textId="77777777" w:rsidR="00916C34" w:rsidRDefault="00000000">
      <w:r>
        <w:t>namespace Vitriol.Shared.Maps;</w:t>
      </w:r>
    </w:p>
    <w:p w14:paraId="4E1D5E7D" w14:textId="77777777" w:rsidR="00916C34" w:rsidRDefault="00916C34"/>
    <w:p w14:paraId="57BEBB06" w14:textId="77777777" w:rsidR="00916C34" w:rsidRDefault="00000000">
      <w:r>
        <w:t>public sealed record TileLayerDto(</w:t>
      </w:r>
    </w:p>
    <w:p w14:paraId="4B19B84F" w14:textId="77777777" w:rsidR="00916C34" w:rsidRDefault="00000000">
      <w:r>
        <w:t xml:space="preserve">    string LayerId,</w:t>
      </w:r>
    </w:p>
    <w:p w14:paraId="34C09474" w14:textId="77777777" w:rsidR="00916C34" w:rsidRDefault="00000000">
      <w:r>
        <w:t xml:space="preserve">    string Name,</w:t>
      </w:r>
    </w:p>
    <w:p w14:paraId="5B0BF33E" w14:textId="77777777" w:rsidR="00916C34" w:rsidRDefault="00000000">
      <w:r>
        <w:t xml:space="preserve">    LayerKind Kind,</w:t>
      </w:r>
    </w:p>
    <w:p w14:paraId="747F67D7" w14:textId="77777777" w:rsidR="00916C34" w:rsidRDefault="00000000">
      <w:r>
        <w:t xml:space="preserve">    bool Visible,</w:t>
      </w:r>
    </w:p>
    <w:p w14:paraId="56BF8689" w14:textId="77777777" w:rsidR="00916C34" w:rsidRDefault="00000000">
      <w:r>
        <w:t xml:space="preserve">    int[] Tiles // length = Width*Height, tile index (or -1 for empty)</w:t>
      </w:r>
    </w:p>
    <w:p w14:paraId="0C99111C" w14:textId="77777777" w:rsidR="00916C34" w:rsidRDefault="00000000">
      <w:r>
        <w:t>);</w:t>
      </w:r>
    </w:p>
    <w:p w14:paraId="673222C1" w14:textId="77777777" w:rsidR="00916C34" w:rsidRDefault="00916C34"/>
    <w:p w14:paraId="096C402D" w14:textId="77777777" w:rsidR="00916C34" w:rsidRDefault="00000000">
      <w:r>
        <w:t>public enum LayerKind</w:t>
      </w:r>
    </w:p>
    <w:p w14:paraId="18E6ADB4" w14:textId="77777777" w:rsidR="00916C34" w:rsidRDefault="00000000">
      <w:r>
        <w:t>{</w:t>
      </w:r>
    </w:p>
    <w:p w14:paraId="64A2A46F" w14:textId="77777777" w:rsidR="00916C34" w:rsidRDefault="00000000">
      <w:r>
        <w:t xml:space="preserve">    Background = 0,</w:t>
      </w:r>
    </w:p>
    <w:p w14:paraId="4E8B328E" w14:textId="77777777" w:rsidR="00916C34" w:rsidRDefault="00000000">
      <w:r>
        <w:t xml:space="preserve">    Collision = 1,</w:t>
      </w:r>
    </w:p>
    <w:p w14:paraId="4D1F5192" w14:textId="77777777" w:rsidR="00916C34" w:rsidRDefault="00000000">
      <w:r>
        <w:t xml:space="preserve">    Objects = 2,</w:t>
      </w:r>
    </w:p>
    <w:p w14:paraId="45891BAA" w14:textId="77777777" w:rsidR="00916C34" w:rsidRDefault="00000000">
      <w:r>
        <w:t xml:space="preserve">    Overlay = 3</w:t>
      </w:r>
    </w:p>
    <w:p w14:paraId="37F7297E" w14:textId="77777777" w:rsidR="00916C34" w:rsidRDefault="00000000">
      <w:r>
        <w:t>}</w:t>
      </w:r>
    </w:p>
    <w:p w14:paraId="1FFF8D5C" w14:textId="77777777" w:rsidR="00916C34" w:rsidRDefault="00000000">
      <w:pPr>
        <w:pStyle w:val="Heading5"/>
      </w:pPr>
      <w:r>
        <w:t>Vitriol.Shared\Maps\TilesetRefDto.cs</w:t>
      </w:r>
    </w:p>
    <w:p w14:paraId="29DEB9F2" w14:textId="77777777" w:rsidR="00916C34" w:rsidRDefault="00000000">
      <w:r>
        <w:t>namespace Vitriol.Shared.Maps;</w:t>
      </w:r>
    </w:p>
    <w:p w14:paraId="6090433E" w14:textId="77777777" w:rsidR="00916C34" w:rsidRDefault="00916C34"/>
    <w:p w14:paraId="1970828F" w14:textId="77777777" w:rsidR="00916C34" w:rsidRDefault="00000000">
      <w:r>
        <w:t>public sealed record TilesetRefDto(</w:t>
      </w:r>
    </w:p>
    <w:p w14:paraId="0C4D640C" w14:textId="77777777" w:rsidR="00916C34" w:rsidRDefault="00000000">
      <w:r>
        <w:t xml:space="preserve">    string TilesetId,</w:t>
      </w:r>
    </w:p>
    <w:p w14:paraId="1003C766" w14:textId="77777777" w:rsidR="00916C34" w:rsidRDefault="00000000">
      <w:r>
        <w:t xml:space="preserve">    string ImagePath,      // relative to project root, e.g. "assets/tilesets/kanto.png"</w:t>
      </w:r>
    </w:p>
    <w:p w14:paraId="7C055FE1" w14:textId="77777777" w:rsidR="00916C34" w:rsidRDefault="00000000">
      <w:r>
        <w:t xml:space="preserve">    int TileWidth,</w:t>
      </w:r>
    </w:p>
    <w:p w14:paraId="753C340B" w14:textId="77777777" w:rsidR="00916C34" w:rsidRDefault="00000000">
      <w:r>
        <w:t xml:space="preserve">    int TileHeight,</w:t>
      </w:r>
    </w:p>
    <w:p w14:paraId="21A58D33" w14:textId="77777777" w:rsidR="00916C34" w:rsidRDefault="00000000">
      <w:r>
        <w:t xml:space="preserve">    int Margin,</w:t>
      </w:r>
    </w:p>
    <w:p w14:paraId="67269319" w14:textId="77777777" w:rsidR="00916C34" w:rsidRDefault="00000000">
      <w:r>
        <w:t xml:space="preserve">    int Spacing</w:t>
      </w:r>
    </w:p>
    <w:p w14:paraId="4DE6216A" w14:textId="77777777" w:rsidR="00916C34" w:rsidRDefault="00000000">
      <w:r>
        <w:t>);</w:t>
      </w:r>
    </w:p>
    <w:p w14:paraId="109CB89A" w14:textId="77777777" w:rsidR="00916C34" w:rsidRDefault="00000000">
      <w:pPr>
        <w:pStyle w:val="Heading4"/>
      </w:pPr>
      <w:r>
        <w:t>Vitriol.Shared\Pokemon</w:t>
      </w:r>
    </w:p>
    <w:p w14:paraId="67629E4C" w14:textId="77777777" w:rsidR="00916C34" w:rsidRDefault="00000000">
      <w:pPr>
        <w:pStyle w:val="Heading5"/>
      </w:pPr>
      <w:r>
        <w:t>Vitriol.Shared\Pokemon\PokemonSpeciesDto.cs</w:t>
      </w:r>
    </w:p>
    <w:p w14:paraId="4D5FA5D8" w14:textId="77777777" w:rsidR="00916C34" w:rsidRDefault="00000000">
      <w:r>
        <w:t>namespace Vitriol.Shared.Pokemon;</w:t>
      </w:r>
    </w:p>
    <w:p w14:paraId="696A404F" w14:textId="77777777" w:rsidR="00916C34" w:rsidRDefault="00916C34"/>
    <w:p w14:paraId="2C3205AB" w14:textId="77777777" w:rsidR="00916C34" w:rsidRDefault="00000000">
      <w:r>
        <w:t>public sealed record PokemonSpeciesDto(</w:t>
      </w:r>
    </w:p>
    <w:p w14:paraId="16104B56" w14:textId="77777777" w:rsidR="00916C34" w:rsidRDefault="00000000">
      <w:r>
        <w:t xml:space="preserve">    long SpeciesId,</w:t>
      </w:r>
    </w:p>
    <w:p w14:paraId="0A26F065" w14:textId="77777777" w:rsidR="00916C34" w:rsidRDefault="00000000">
      <w:r>
        <w:t xml:space="preserve">    string Name,</w:t>
      </w:r>
    </w:p>
    <w:p w14:paraId="12E1177B" w14:textId="77777777" w:rsidR="00916C34" w:rsidRDefault="00000000">
      <w:r>
        <w:t xml:space="preserve">    string PrimaryType,</w:t>
      </w:r>
    </w:p>
    <w:p w14:paraId="604E736B" w14:textId="77777777" w:rsidR="00916C34" w:rsidRDefault="00000000">
      <w:r>
        <w:t xml:space="preserve">    string? SecondaryType,</w:t>
      </w:r>
    </w:p>
    <w:p w14:paraId="3CAEB061" w14:textId="77777777" w:rsidR="00916C34" w:rsidRDefault="00000000">
      <w:r>
        <w:t xml:space="preserve">    int BaseHP,</w:t>
      </w:r>
    </w:p>
    <w:p w14:paraId="14B15148" w14:textId="77777777" w:rsidR="00916C34" w:rsidRDefault="00000000">
      <w:r>
        <w:t xml:space="preserve">    int BaseAttack,</w:t>
      </w:r>
    </w:p>
    <w:p w14:paraId="7187FB0A" w14:textId="77777777" w:rsidR="00916C34" w:rsidRDefault="00000000">
      <w:r>
        <w:t xml:space="preserve">    int BaseDefense,</w:t>
      </w:r>
    </w:p>
    <w:p w14:paraId="08B69E34" w14:textId="77777777" w:rsidR="00916C34" w:rsidRDefault="00000000">
      <w:r>
        <w:t xml:space="preserve">    int BaseSpAttack,</w:t>
      </w:r>
    </w:p>
    <w:p w14:paraId="60DFF633" w14:textId="77777777" w:rsidR="00916C34" w:rsidRDefault="00000000">
      <w:r>
        <w:t xml:space="preserve">    int BaseSpDefense,</w:t>
      </w:r>
    </w:p>
    <w:p w14:paraId="0AF4DD0B" w14:textId="77777777" w:rsidR="00916C34" w:rsidRDefault="00000000">
      <w:r>
        <w:t xml:space="preserve">    int BaseSpeed</w:t>
      </w:r>
    </w:p>
    <w:p w14:paraId="6ED0B2A7" w14:textId="77777777" w:rsidR="00916C34" w:rsidRDefault="00000000">
      <w:r>
        <w:t>);</w:t>
      </w:r>
    </w:p>
    <w:p w14:paraId="5762B1B2" w14:textId="77777777" w:rsidR="00916C34" w:rsidRDefault="00000000">
      <w:pPr>
        <w:pStyle w:val="Heading4"/>
      </w:pPr>
      <w:r>
        <w:t>Vitriol.Shared\Validation</w:t>
      </w:r>
    </w:p>
    <w:p w14:paraId="0047CB6A" w14:textId="77777777" w:rsidR="00916C34" w:rsidRDefault="00000000">
      <w:pPr>
        <w:pStyle w:val="Heading5"/>
      </w:pPr>
      <w:r>
        <w:t>Vitriol.Shared\Validation\MapValidator.cs</w:t>
      </w:r>
    </w:p>
    <w:p w14:paraId="5D535B80" w14:textId="77777777" w:rsidR="00916C34" w:rsidRDefault="00000000">
      <w:r>
        <w:t>using Vitriol.Shared.Maps;</w:t>
      </w:r>
    </w:p>
    <w:p w14:paraId="61EA2DF8" w14:textId="77777777" w:rsidR="00916C34" w:rsidRDefault="00916C34"/>
    <w:p w14:paraId="6FF25D9B" w14:textId="77777777" w:rsidR="00916C34" w:rsidRDefault="00000000">
      <w:r>
        <w:t>namespace Vitriol.Shared.Validation;</w:t>
      </w:r>
    </w:p>
    <w:p w14:paraId="3FFDED55" w14:textId="77777777" w:rsidR="00916C34" w:rsidRDefault="00916C34"/>
    <w:p w14:paraId="0B86B09F" w14:textId="77777777" w:rsidR="00916C34" w:rsidRDefault="00000000">
      <w:r>
        <w:t>public static class MapValidator</w:t>
      </w:r>
    </w:p>
    <w:p w14:paraId="493275F7" w14:textId="77777777" w:rsidR="00916C34" w:rsidRDefault="00000000">
      <w:r>
        <w:t>{</w:t>
      </w:r>
    </w:p>
    <w:p w14:paraId="2FE45308" w14:textId="77777777" w:rsidR="00916C34" w:rsidRDefault="00000000">
      <w:r>
        <w:t xml:space="preserve">    public static IReadOnlyList&lt;ValidationError&gt; Validate(MapDto map)</w:t>
      </w:r>
    </w:p>
    <w:p w14:paraId="65522CA0" w14:textId="77777777" w:rsidR="00916C34" w:rsidRDefault="00000000">
      <w:r>
        <w:t xml:space="preserve">    {</w:t>
      </w:r>
    </w:p>
    <w:p w14:paraId="1C86E459" w14:textId="77777777" w:rsidR="00916C34" w:rsidRDefault="00000000">
      <w:r>
        <w:t xml:space="preserve">        var errors = new List&lt;ValidationError&gt;();</w:t>
      </w:r>
    </w:p>
    <w:p w14:paraId="7DF2E539" w14:textId="77777777" w:rsidR="00916C34" w:rsidRDefault="00916C34"/>
    <w:p w14:paraId="6A50B311" w14:textId="77777777" w:rsidR="00916C34" w:rsidRDefault="00000000">
      <w:r>
        <w:t xml:space="preserve">        if (map.FormatVersion &lt;= 0)</w:t>
      </w:r>
    </w:p>
    <w:p w14:paraId="34F27AA7" w14:textId="77777777" w:rsidR="00916C34" w:rsidRDefault="00000000">
      <w:r>
        <w:t xml:space="preserve">            errors.Add(new("FormatVersion", "FormatVersion must be a positive integer."));</w:t>
      </w:r>
    </w:p>
    <w:p w14:paraId="55582C96" w14:textId="77777777" w:rsidR="00916C34" w:rsidRDefault="00916C34"/>
    <w:p w14:paraId="32B3611E" w14:textId="77777777" w:rsidR="00916C34" w:rsidRDefault="00000000">
      <w:r>
        <w:t xml:space="preserve">        if (string.IsNullOrWhiteSpace(map.MapId))</w:t>
      </w:r>
    </w:p>
    <w:p w14:paraId="26A18195" w14:textId="77777777" w:rsidR="00916C34" w:rsidRDefault="00000000">
      <w:r>
        <w:t xml:space="preserve">            errors.Add(new("MapId", "MapId is required."));</w:t>
      </w:r>
    </w:p>
    <w:p w14:paraId="1CF50820" w14:textId="77777777" w:rsidR="00916C34" w:rsidRDefault="00916C34"/>
    <w:p w14:paraId="7F4562AD" w14:textId="77777777" w:rsidR="00916C34" w:rsidRDefault="00000000">
      <w:r>
        <w:t xml:space="preserve">        if (map.Width &lt;= 0 || map.Height &lt;= 0)</w:t>
      </w:r>
    </w:p>
    <w:p w14:paraId="23E789C0" w14:textId="77777777" w:rsidR="00916C34" w:rsidRDefault="00000000">
      <w:r>
        <w:t xml:space="preserve">            errors.Add(new("Size", "Width and Height must be positive."));</w:t>
      </w:r>
    </w:p>
    <w:p w14:paraId="049C4AD1" w14:textId="77777777" w:rsidR="00916C34" w:rsidRDefault="00916C34"/>
    <w:p w14:paraId="7AEEF303" w14:textId="77777777" w:rsidR="00916C34" w:rsidRDefault="00000000">
      <w:r>
        <w:t xml:space="preserve">        if (map.TileSize &lt;= 0)</w:t>
      </w:r>
    </w:p>
    <w:p w14:paraId="3BEDB80B" w14:textId="77777777" w:rsidR="00916C34" w:rsidRDefault="00000000">
      <w:r>
        <w:t xml:space="preserve">            errors.Add(new("TileSize", "TileSize must be positive."));</w:t>
      </w:r>
    </w:p>
    <w:p w14:paraId="29BA64E0" w14:textId="77777777" w:rsidR="00916C34" w:rsidRDefault="00916C34"/>
    <w:p w14:paraId="6EBCA7E9" w14:textId="77777777" w:rsidR="00916C34" w:rsidRDefault="00000000">
      <w:r>
        <w:t xml:space="preserve">        foreach (var layer in map.Layers)</w:t>
      </w:r>
    </w:p>
    <w:p w14:paraId="56827ADF" w14:textId="77777777" w:rsidR="00916C34" w:rsidRDefault="00000000">
      <w:r>
        <w:t xml:space="preserve">        {</w:t>
      </w:r>
    </w:p>
    <w:p w14:paraId="66B0A622" w14:textId="77777777" w:rsidR="00916C34" w:rsidRDefault="00000000">
      <w:r>
        <w:t xml:space="preserve">            if (layer.Tiles is null)</w:t>
      </w:r>
    </w:p>
    <w:p w14:paraId="21E2607D" w14:textId="77777777" w:rsidR="00916C34" w:rsidRDefault="00000000">
      <w:r>
        <w:t xml:space="preserve">            {</w:t>
      </w:r>
    </w:p>
    <w:p w14:paraId="049C51BD" w14:textId="77777777" w:rsidR="00916C34" w:rsidRDefault="00000000">
      <w:r>
        <w:t xml:space="preserve">                errors.Add(new($"Layer:{layer.LayerId}", "Tiles array is missing."));</w:t>
      </w:r>
    </w:p>
    <w:p w14:paraId="7BF86738" w14:textId="77777777" w:rsidR="00916C34" w:rsidRDefault="00000000">
      <w:r>
        <w:t xml:space="preserve">                continue;</w:t>
      </w:r>
    </w:p>
    <w:p w14:paraId="039CCBF4" w14:textId="77777777" w:rsidR="00916C34" w:rsidRDefault="00000000">
      <w:r>
        <w:t xml:space="preserve">            }</w:t>
      </w:r>
    </w:p>
    <w:p w14:paraId="314905D1" w14:textId="77777777" w:rsidR="00916C34" w:rsidRDefault="00916C34"/>
    <w:p w14:paraId="5970E2EA" w14:textId="77777777" w:rsidR="00916C34" w:rsidRDefault="00000000">
      <w:r>
        <w:t xml:space="preserve">            var expected = map.Width * map.Height;</w:t>
      </w:r>
    </w:p>
    <w:p w14:paraId="5ABE097E" w14:textId="77777777" w:rsidR="00916C34" w:rsidRDefault="00000000">
      <w:r>
        <w:t xml:space="preserve">            if (layer.Tiles.Length != expected)</w:t>
      </w:r>
    </w:p>
    <w:p w14:paraId="477F027C" w14:textId="77777777" w:rsidR="00916C34" w:rsidRDefault="00000000">
      <w:r>
        <w:t xml:space="preserve">                errors.Add(new($"Layer:{layer.LayerId}", $"Tiles length must be Width*Height ({expected})."));</w:t>
      </w:r>
    </w:p>
    <w:p w14:paraId="6E8F3579" w14:textId="77777777" w:rsidR="00916C34" w:rsidRDefault="00000000">
      <w:r>
        <w:t xml:space="preserve">        }</w:t>
      </w:r>
    </w:p>
    <w:p w14:paraId="0703486A" w14:textId="77777777" w:rsidR="00916C34" w:rsidRDefault="00916C34"/>
    <w:p w14:paraId="23FDBBE3" w14:textId="77777777" w:rsidR="00916C34" w:rsidRDefault="00000000">
      <w:r>
        <w:t xml:space="preserve">        return errors;</w:t>
      </w:r>
    </w:p>
    <w:p w14:paraId="581DC1D7" w14:textId="77777777" w:rsidR="00916C34" w:rsidRDefault="00000000">
      <w:r>
        <w:t xml:space="preserve">    }</w:t>
      </w:r>
    </w:p>
    <w:p w14:paraId="08A22ECC" w14:textId="77777777" w:rsidR="00916C34" w:rsidRDefault="00000000">
      <w:r>
        <w:t>}</w:t>
      </w:r>
    </w:p>
    <w:p w14:paraId="50EA0BD8" w14:textId="77777777" w:rsidR="00916C34" w:rsidRDefault="00000000">
      <w:pPr>
        <w:pStyle w:val="Heading5"/>
      </w:pPr>
      <w:r>
        <w:t>Vitriol.Shared\Validation\SpeciesValidator.cs</w:t>
      </w:r>
    </w:p>
    <w:p w14:paraId="3DD53F1A" w14:textId="77777777" w:rsidR="00916C34" w:rsidRDefault="00000000">
      <w:r>
        <w:t>using Vitriol.Shared.Pokemon;</w:t>
      </w:r>
    </w:p>
    <w:p w14:paraId="38E295EC" w14:textId="77777777" w:rsidR="00916C34" w:rsidRDefault="00916C34"/>
    <w:p w14:paraId="679E5187" w14:textId="77777777" w:rsidR="00916C34" w:rsidRDefault="00000000">
      <w:r>
        <w:t>namespace Vitriol.Shared.Validation;</w:t>
      </w:r>
    </w:p>
    <w:p w14:paraId="3FAA9D3B" w14:textId="77777777" w:rsidR="00916C34" w:rsidRDefault="00916C34"/>
    <w:p w14:paraId="0F5EBD93" w14:textId="77777777" w:rsidR="00916C34" w:rsidRDefault="00000000">
      <w:r>
        <w:t>public static class SpeciesValidator</w:t>
      </w:r>
    </w:p>
    <w:p w14:paraId="409B5B69" w14:textId="77777777" w:rsidR="00916C34" w:rsidRDefault="00000000">
      <w:r>
        <w:t>{</w:t>
      </w:r>
    </w:p>
    <w:p w14:paraId="230EAF07" w14:textId="77777777" w:rsidR="00916C34" w:rsidRDefault="00000000">
      <w:r>
        <w:t xml:space="preserve">    public static IReadOnlyList&lt;ValidationError&gt; Validate(PokemonSpeciesDto dto)</w:t>
      </w:r>
    </w:p>
    <w:p w14:paraId="055D57E5" w14:textId="77777777" w:rsidR="00916C34" w:rsidRDefault="00000000">
      <w:r>
        <w:t xml:space="preserve">    {</w:t>
      </w:r>
    </w:p>
    <w:p w14:paraId="69019014" w14:textId="77777777" w:rsidR="00916C34" w:rsidRDefault="00000000">
      <w:r>
        <w:t xml:space="preserve">        var errors = new List&lt;ValidationError&gt;();</w:t>
      </w:r>
    </w:p>
    <w:p w14:paraId="7C014FB0" w14:textId="77777777" w:rsidR="00916C34" w:rsidRDefault="00916C34"/>
    <w:p w14:paraId="595B1FE0" w14:textId="77777777" w:rsidR="00916C34" w:rsidRDefault="00000000">
      <w:r>
        <w:t xml:space="preserve">        if (string.IsNullOrWhiteSpace(dto.Name))</w:t>
      </w:r>
    </w:p>
    <w:p w14:paraId="17E2C7D8" w14:textId="77777777" w:rsidR="00916C34" w:rsidRDefault="00000000">
      <w:r>
        <w:t xml:space="preserve">            errors.Add(new("Name", "Name is required."));</w:t>
      </w:r>
    </w:p>
    <w:p w14:paraId="7219596C" w14:textId="77777777" w:rsidR="00916C34" w:rsidRDefault="00916C34"/>
    <w:p w14:paraId="518867AA" w14:textId="77777777" w:rsidR="00916C34" w:rsidRDefault="00000000">
      <w:r>
        <w:t xml:space="preserve">        if (string.IsNullOrWhiteSpace(dto.PrimaryType))</w:t>
      </w:r>
    </w:p>
    <w:p w14:paraId="78FDC018" w14:textId="77777777" w:rsidR="00916C34" w:rsidRDefault="00000000">
      <w:r>
        <w:t xml:space="preserve">            errors.Add(new("PrimaryType", "Primary type is required."));</w:t>
      </w:r>
    </w:p>
    <w:p w14:paraId="39BF42AB" w14:textId="77777777" w:rsidR="00916C34" w:rsidRDefault="00916C34"/>
    <w:p w14:paraId="796D6DF6" w14:textId="77777777" w:rsidR="00916C34" w:rsidRDefault="00000000">
      <w:r>
        <w:t xml:space="preserve">        if (!string.IsNullOrWhiteSpace(dto.SecondaryType) &amp;&amp;</w:t>
      </w:r>
    </w:p>
    <w:p w14:paraId="76208062" w14:textId="77777777" w:rsidR="00916C34" w:rsidRDefault="00000000">
      <w:r>
        <w:t xml:space="preserve">            string.Equals(dto.PrimaryType, dto.SecondaryType, StringComparison.OrdinalIgnoreCase))</w:t>
      </w:r>
    </w:p>
    <w:p w14:paraId="57EA1FEB" w14:textId="77777777" w:rsidR="00916C34" w:rsidRDefault="00000000">
      <w:r>
        <w:t xml:space="preserve">            errors.Add(new("SecondaryType", "Secondary type cannot be the same as primary type."));</w:t>
      </w:r>
    </w:p>
    <w:p w14:paraId="4BD75F00" w14:textId="77777777" w:rsidR="00916C34" w:rsidRDefault="00916C34"/>
    <w:p w14:paraId="20645AAB" w14:textId="77777777" w:rsidR="00916C34" w:rsidRDefault="00000000">
      <w:r>
        <w:t xml:space="preserve">        int[] stats = [dto.BaseHP, dto.BaseAttack, dto.BaseDefense, dto.BaseSpAttack, dto.BaseSpDefense, dto.BaseSpeed];</w:t>
      </w:r>
    </w:p>
    <w:p w14:paraId="44F71987" w14:textId="77777777" w:rsidR="00916C34" w:rsidRDefault="00000000">
      <w:r>
        <w:t xml:space="preserve">        if (stats.Any(s =&gt; s &lt; 1 || s &gt; 255))</w:t>
      </w:r>
    </w:p>
    <w:p w14:paraId="569B2DDA" w14:textId="77777777" w:rsidR="00916C34" w:rsidRDefault="00000000">
      <w:r>
        <w:t xml:space="preserve">            errors.Add(new("BaseStats", "Each base stat must be between 1 and 255."));</w:t>
      </w:r>
    </w:p>
    <w:p w14:paraId="1A3AEDEC" w14:textId="77777777" w:rsidR="00916C34" w:rsidRDefault="00916C34"/>
    <w:p w14:paraId="61C63586" w14:textId="77777777" w:rsidR="00916C34" w:rsidRDefault="00000000">
      <w:r>
        <w:t xml:space="preserve">        return errors;</w:t>
      </w:r>
    </w:p>
    <w:p w14:paraId="0C0037C4" w14:textId="77777777" w:rsidR="00916C34" w:rsidRDefault="00000000">
      <w:r>
        <w:t xml:space="preserve">    }</w:t>
      </w:r>
    </w:p>
    <w:p w14:paraId="7F6804C2" w14:textId="77777777" w:rsidR="00916C34" w:rsidRDefault="00000000">
      <w:r>
        <w:t>}</w:t>
      </w:r>
    </w:p>
    <w:p w14:paraId="548B8D46" w14:textId="77777777" w:rsidR="00916C34" w:rsidRDefault="00000000">
      <w:pPr>
        <w:pStyle w:val="Heading5"/>
      </w:pPr>
      <w:r>
        <w:t>Vitriol.Shared\Validation\ValidationError.cs</w:t>
      </w:r>
    </w:p>
    <w:p w14:paraId="08B78795" w14:textId="77777777" w:rsidR="00916C34" w:rsidRDefault="00000000">
      <w:r>
        <w:t>namespace Vitriol.Shared.Validation;</w:t>
      </w:r>
    </w:p>
    <w:p w14:paraId="03D907BE" w14:textId="77777777" w:rsidR="00916C34" w:rsidRDefault="00916C34"/>
    <w:p w14:paraId="380AC8BC" w14:textId="77777777" w:rsidR="00916C34" w:rsidRDefault="00000000">
      <w:r>
        <w:t>public sealed record ValidationError(string Field, string Message);</w:t>
      </w:r>
    </w:p>
    <w:p w14:paraId="10C39D6E" w14:textId="77777777" w:rsidR="00916C34" w:rsidRDefault="00000000">
      <w:pPr>
        <w:pStyle w:val="Heading4"/>
      </w:pPr>
      <w:r>
        <w:t>Vitriol.Shared\Class1.cs</w:t>
      </w:r>
    </w:p>
    <w:p w14:paraId="3B7B433A" w14:textId="77777777" w:rsidR="00916C34" w:rsidRDefault="00000000">
      <w:r>
        <w:t>namespace Vitriol.Shared;</w:t>
      </w:r>
    </w:p>
    <w:p w14:paraId="02CEDFBE" w14:textId="77777777" w:rsidR="00916C34" w:rsidRDefault="00916C34"/>
    <w:p w14:paraId="556A1D11" w14:textId="77777777" w:rsidR="00916C34" w:rsidRDefault="00000000">
      <w:r>
        <w:t>public class Class1</w:t>
      </w:r>
    </w:p>
    <w:p w14:paraId="62E9F2FD" w14:textId="77777777" w:rsidR="00916C34" w:rsidRDefault="00000000">
      <w:r>
        <w:t>{</w:t>
      </w:r>
    </w:p>
    <w:p w14:paraId="441BAE46" w14:textId="77777777" w:rsidR="00916C34" w:rsidRDefault="00916C34"/>
    <w:p w14:paraId="74F98F83" w14:textId="77777777" w:rsidR="00916C34" w:rsidRDefault="00000000">
      <w:r>
        <w:t>}</w:t>
      </w:r>
    </w:p>
    <w:p w14:paraId="25039DDC" w14:textId="77777777" w:rsidR="00916C34" w:rsidRDefault="00000000">
      <w:pPr>
        <w:pStyle w:val="Heading4"/>
      </w:pPr>
      <w:r>
        <w:t>Vitriol.Shared\Vitriol.Shared.csproj</w:t>
      </w:r>
    </w:p>
    <w:p w14:paraId="16CBD1C6" w14:textId="77777777" w:rsidR="00916C34" w:rsidRDefault="00000000">
      <w:pPr>
        <w:rPr>
          <w:lang w:val="nl-NL"/>
        </w:rPr>
      </w:pPr>
      <w:r>
        <w:rPr>
          <w:lang w:val="nl-NL"/>
        </w:rPr>
        <w:t>&lt;Project Sdk="Microsoft.NET.Sdk"&gt;</w:t>
      </w:r>
    </w:p>
    <w:p w14:paraId="243B4C08" w14:textId="77777777" w:rsidR="00916C34" w:rsidRDefault="00916C34">
      <w:pPr>
        <w:rPr>
          <w:lang w:val="nl-NL"/>
        </w:rPr>
      </w:pPr>
    </w:p>
    <w:p w14:paraId="11E0A41A" w14:textId="77777777" w:rsidR="00916C34" w:rsidRDefault="00000000">
      <w:r>
        <w:rPr>
          <w:lang w:val="nl-NL"/>
        </w:rPr>
        <w:t xml:space="preserve">  </w:t>
      </w:r>
      <w:r>
        <w:t>&lt;PropertyGroup&gt;</w:t>
      </w:r>
    </w:p>
    <w:p w14:paraId="72044113" w14:textId="77777777" w:rsidR="00916C34" w:rsidRDefault="00000000">
      <w:r>
        <w:t xml:space="preserve">    &lt;TargetFramework&gt;net9.0&lt;/TargetFramework&gt;</w:t>
      </w:r>
    </w:p>
    <w:p w14:paraId="2841689F" w14:textId="77777777" w:rsidR="00916C34" w:rsidRDefault="00000000">
      <w:r>
        <w:t xml:space="preserve">    &lt;ImplicitUsings&gt;enable&lt;/ImplicitUsings&gt;</w:t>
      </w:r>
    </w:p>
    <w:p w14:paraId="705752D5" w14:textId="77777777" w:rsidR="00916C34" w:rsidRDefault="00000000">
      <w:r>
        <w:t xml:space="preserve">    &lt;Nullable&gt;enable&lt;/Nullable&gt;</w:t>
      </w:r>
    </w:p>
    <w:p w14:paraId="6111A29F" w14:textId="77777777" w:rsidR="00916C34" w:rsidRDefault="00000000">
      <w:r>
        <w:t xml:space="preserve">  &lt;/PropertyGroup&gt;</w:t>
      </w:r>
    </w:p>
    <w:p w14:paraId="7C98A7AB" w14:textId="77777777" w:rsidR="00916C34" w:rsidRDefault="00916C34"/>
    <w:p w14:paraId="07653945" w14:textId="77777777" w:rsidR="00916C34" w:rsidRDefault="00000000">
      <w:r>
        <w:t>&lt;/Project&gt;</w:t>
      </w:r>
    </w:p>
    <w:p w14:paraId="5152C024" w14:textId="77777777" w:rsidR="00916C34" w:rsidRDefault="00916C34"/>
    <w:p w14:paraId="6EA20821" w14:textId="77777777" w:rsidR="00916C34" w:rsidRDefault="00000000">
      <w:pPr>
        <w:pStyle w:val="Heading2"/>
      </w:pPr>
      <w:r>
        <w:t xml:space="preserve">Vitriol.Tests </w:t>
      </w:r>
    </w:p>
    <w:p w14:paraId="591EDF22" w14:textId="77777777" w:rsidR="00916C34" w:rsidRDefault="00000000">
      <w:r>
        <w:t>(do not mark this as part of the testing section)</w:t>
      </w:r>
    </w:p>
    <w:p w14:paraId="10631304" w14:textId="77777777" w:rsidR="00916C34" w:rsidRDefault="00000000">
      <w:pPr>
        <w:pStyle w:val="Heading4"/>
      </w:pPr>
      <w:r>
        <w:t>Vitriol.Tests\DatabaseSmokeTests.cs</w:t>
      </w:r>
    </w:p>
    <w:p w14:paraId="43DD3700" w14:textId="77777777" w:rsidR="00916C34" w:rsidRDefault="00000000">
      <w:r>
        <w:t>using Microsoft.Data.Sqlite;</w:t>
      </w:r>
    </w:p>
    <w:p w14:paraId="1893DDD5" w14:textId="77777777" w:rsidR="00916C34" w:rsidRDefault="00000000">
      <w:r>
        <w:t>using NUnit.Framework;</w:t>
      </w:r>
    </w:p>
    <w:p w14:paraId="7BB1FE41" w14:textId="77777777" w:rsidR="00916C34" w:rsidRDefault="00000000">
      <w:r>
        <w:t>using Vitriol.Data.Migrations;</w:t>
      </w:r>
    </w:p>
    <w:p w14:paraId="7674078F" w14:textId="77777777" w:rsidR="00916C34" w:rsidRDefault="00000000">
      <w:r>
        <w:t>using Vitriol.Data.Repositories;</w:t>
      </w:r>
    </w:p>
    <w:p w14:paraId="5C52F434" w14:textId="77777777" w:rsidR="00916C34" w:rsidRDefault="00000000">
      <w:r>
        <w:t>using Vitriol.Shared.Pokemon;</w:t>
      </w:r>
    </w:p>
    <w:p w14:paraId="756F6773" w14:textId="77777777" w:rsidR="00916C34" w:rsidRDefault="00000000">
      <w:r>
        <w:t>using Vitriol.Shared.Validation;</w:t>
      </w:r>
    </w:p>
    <w:p w14:paraId="4DE08A95" w14:textId="77777777" w:rsidR="00916C34" w:rsidRDefault="00916C34"/>
    <w:p w14:paraId="3A314DDF" w14:textId="77777777" w:rsidR="00916C34" w:rsidRDefault="00000000">
      <w:r>
        <w:t>namespace Vitriol.Tests;</w:t>
      </w:r>
    </w:p>
    <w:p w14:paraId="10853264" w14:textId="77777777" w:rsidR="00916C34" w:rsidRDefault="00916C34"/>
    <w:p w14:paraId="60EAD9A7" w14:textId="77777777" w:rsidR="00916C34" w:rsidRDefault="00000000">
      <w:r>
        <w:t>public class DatabaseSmokeTests</w:t>
      </w:r>
    </w:p>
    <w:p w14:paraId="2CACC5C5" w14:textId="77777777" w:rsidR="00916C34" w:rsidRDefault="00000000">
      <w:r>
        <w:t>{</w:t>
      </w:r>
    </w:p>
    <w:p w14:paraId="7B2BD1D5" w14:textId="77777777" w:rsidR="00916C34" w:rsidRDefault="00000000">
      <w:r>
        <w:t xml:space="preserve">    [Test]</w:t>
      </w:r>
    </w:p>
    <w:p w14:paraId="5B1DCC37" w14:textId="77777777" w:rsidR="00916C34" w:rsidRDefault="00000000">
      <w:r>
        <w:t xml:space="preserve">    public void Migration_creates_species_table_and_allows_insert_and_query()</w:t>
      </w:r>
    </w:p>
    <w:p w14:paraId="2130534B" w14:textId="77777777" w:rsidR="00916C34" w:rsidRDefault="00000000">
      <w:r>
        <w:t xml:space="preserve">    {</w:t>
      </w:r>
    </w:p>
    <w:p w14:paraId="55F81AA5" w14:textId="77777777" w:rsidR="00916C34" w:rsidRDefault="00000000">
      <w:r>
        <w:t xml:space="preserve">        using var conn = new SqliteConnection("Data Source=:memory:");</w:t>
      </w:r>
    </w:p>
    <w:p w14:paraId="2A2300D6" w14:textId="77777777" w:rsidR="00916C34" w:rsidRDefault="00000000">
      <w:r>
        <w:t xml:space="preserve">        conn.Open();</w:t>
      </w:r>
    </w:p>
    <w:p w14:paraId="1BE3E3DE" w14:textId="77777777" w:rsidR="00916C34" w:rsidRDefault="00916C34"/>
    <w:p w14:paraId="10A97220" w14:textId="77777777" w:rsidR="00916C34" w:rsidRDefault="00000000">
      <w:r>
        <w:t xml:space="preserve">        new MigrationRunner().EnsureMigrated(conn);</w:t>
      </w:r>
    </w:p>
    <w:p w14:paraId="4F8BEB20" w14:textId="77777777" w:rsidR="00916C34" w:rsidRDefault="00916C34"/>
    <w:p w14:paraId="45C7F8A0" w14:textId="77777777" w:rsidR="00916C34" w:rsidRDefault="00000000">
      <w:r>
        <w:t xml:space="preserve">        var repo = new PokemonSpeciesRepository();</w:t>
      </w:r>
    </w:p>
    <w:p w14:paraId="2399EF56" w14:textId="77777777" w:rsidR="00916C34" w:rsidRDefault="00000000">
      <w:r>
        <w:t xml:space="preserve">        var bulbasaur = new PokemonSpeciesDto(</w:t>
      </w:r>
    </w:p>
    <w:p w14:paraId="637F8E95" w14:textId="77777777" w:rsidR="00916C34" w:rsidRDefault="00000000">
      <w:r>
        <w:t xml:space="preserve">            SpeciesId: 0,</w:t>
      </w:r>
    </w:p>
    <w:p w14:paraId="2F8DC9E3" w14:textId="77777777" w:rsidR="00916C34" w:rsidRDefault="00000000">
      <w:r>
        <w:t xml:space="preserve">            Name: "Bulbasaur",</w:t>
      </w:r>
    </w:p>
    <w:p w14:paraId="6D86E88C" w14:textId="77777777" w:rsidR="00916C34" w:rsidRDefault="00000000">
      <w:r>
        <w:t xml:space="preserve">            PrimaryType: "Grass",</w:t>
      </w:r>
    </w:p>
    <w:p w14:paraId="6B942FF4" w14:textId="77777777" w:rsidR="00916C34" w:rsidRDefault="00000000">
      <w:r>
        <w:t xml:space="preserve">            SecondaryType: "Poison",</w:t>
      </w:r>
    </w:p>
    <w:p w14:paraId="2F008F77" w14:textId="77777777" w:rsidR="00916C34" w:rsidRDefault="00000000">
      <w:r>
        <w:t xml:space="preserve">            BaseHP: 45,</w:t>
      </w:r>
    </w:p>
    <w:p w14:paraId="438C8A64" w14:textId="77777777" w:rsidR="00916C34" w:rsidRDefault="00000000">
      <w:r>
        <w:t xml:space="preserve">            BaseAttack: 49,</w:t>
      </w:r>
    </w:p>
    <w:p w14:paraId="01A60715" w14:textId="77777777" w:rsidR="00916C34" w:rsidRDefault="00000000">
      <w:r>
        <w:t xml:space="preserve">            BaseDefense: 49,</w:t>
      </w:r>
    </w:p>
    <w:p w14:paraId="596A618E" w14:textId="77777777" w:rsidR="00916C34" w:rsidRDefault="00000000">
      <w:r>
        <w:t xml:space="preserve">            BaseSpAttack: 65,</w:t>
      </w:r>
    </w:p>
    <w:p w14:paraId="612D75E1" w14:textId="77777777" w:rsidR="00916C34" w:rsidRDefault="00000000">
      <w:r>
        <w:t xml:space="preserve">            BaseSpDefense: 65,</w:t>
      </w:r>
    </w:p>
    <w:p w14:paraId="28101042" w14:textId="77777777" w:rsidR="00916C34" w:rsidRDefault="00000000">
      <w:r>
        <w:t xml:space="preserve">            BaseSpeed: 45</w:t>
      </w:r>
    </w:p>
    <w:p w14:paraId="0B4C6D73" w14:textId="77777777" w:rsidR="00916C34" w:rsidRDefault="00000000">
      <w:r>
        <w:t xml:space="preserve">        );</w:t>
      </w:r>
    </w:p>
    <w:p w14:paraId="0E0F9478" w14:textId="77777777" w:rsidR="00916C34" w:rsidRDefault="00916C34"/>
    <w:p w14:paraId="06BF8235" w14:textId="77777777" w:rsidR="00916C34" w:rsidRDefault="00000000">
      <w:r>
        <w:t xml:space="preserve">        var errors = SpeciesValidator.Validate(bulbasaur);</w:t>
      </w:r>
    </w:p>
    <w:p w14:paraId="7BF2F115" w14:textId="77777777" w:rsidR="00916C34" w:rsidRDefault="00000000">
      <w:r>
        <w:t xml:space="preserve">        Assert.That(errors, Is.Empty);</w:t>
      </w:r>
    </w:p>
    <w:p w14:paraId="3217BDEC" w14:textId="77777777" w:rsidR="00916C34" w:rsidRDefault="00916C34"/>
    <w:p w14:paraId="53DDD3FC" w14:textId="77777777" w:rsidR="00916C34" w:rsidRDefault="00000000">
      <w:r>
        <w:t xml:space="preserve">        var id = repo.Insert(conn, bulbasaur);</w:t>
      </w:r>
    </w:p>
    <w:p w14:paraId="001A4ECE" w14:textId="77777777" w:rsidR="00916C34" w:rsidRDefault="00000000">
      <w:r>
        <w:t xml:space="preserve">        Assert.That(id, Is.GreaterThan(0));</w:t>
      </w:r>
    </w:p>
    <w:p w14:paraId="0C4DE9AA" w14:textId="77777777" w:rsidR="00916C34" w:rsidRDefault="00916C34"/>
    <w:p w14:paraId="2409D469" w14:textId="77777777" w:rsidR="00916C34" w:rsidRDefault="00000000">
      <w:r>
        <w:t xml:space="preserve">        var loaded = repo.GetByName(conn, "Bulbasaur");</w:t>
      </w:r>
    </w:p>
    <w:p w14:paraId="28268419" w14:textId="77777777" w:rsidR="00916C34" w:rsidRDefault="00000000">
      <w:r>
        <w:t xml:space="preserve">        Assert.That(loaded, Is.Not.Null);</w:t>
      </w:r>
    </w:p>
    <w:p w14:paraId="68A67401" w14:textId="77777777" w:rsidR="00916C34" w:rsidRDefault="00000000">
      <w:r>
        <w:t xml:space="preserve">        Assert.That(loaded!.PrimaryType, Is.EqualTo("Grass"));</w:t>
      </w:r>
    </w:p>
    <w:p w14:paraId="54BD4668" w14:textId="77777777" w:rsidR="00916C34" w:rsidRDefault="00000000">
      <w:r>
        <w:t xml:space="preserve">        Assert.That(loaded.SecondaryType, Is.EqualTo("Poison"));</w:t>
      </w:r>
    </w:p>
    <w:p w14:paraId="7C42E57C" w14:textId="77777777" w:rsidR="00916C34" w:rsidRDefault="00000000">
      <w:r>
        <w:t xml:space="preserve">    }</w:t>
      </w:r>
    </w:p>
    <w:p w14:paraId="2D6AC0DB" w14:textId="77777777" w:rsidR="00916C34" w:rsidRDefault="00916C34"/>
    <w:p w14:paraId="7375604E" w14:textId="77777777" w:rsidR="00916C34" w:rsidRDefault="00000000">
      <w:r>
        <w:t xml:space="preserve">    [Test]</w:t>
      </w:r>
    </w:p>
    <w:p w14:paraId="78FC8CDD" w14:textId="77777777" w:rsidR="00916C34" w:rsidRDefault="00000000">
      <w:r>
        <w:t xml:space="preserve">    public void Validator_rejects_duplicate_types()</w:t>
      </w:r>
    </w:p>
    <w:p w14:paraId="0BB4F64C" w14:textId="77777777" w:rsidR="00916C34" w:rsidRDefault="00000000">
      <w:r>
        <w:t xml:space="preserve">    {</w:t>
      </w:r>
    </w:p>
    <w:p w14:paraId="38596666" w14:textId="77777777" w:rsidR="00916C34" w:rsidRDefault="00000000">
      <w:r>
        <w:t xml:space="preserve">        var dto = new PokemonSpeciesDto(</w:t>
      </w:r>
    </w:p>
    <w:p w14:paraId="58BA3803" w14:textId="77777777" w:rsidR="00916C34" w:rsidRDefault="00000000">
      <w:r>
        <w:t xml:space="preserve">            SpeciesId: 0,</w:t>
      </w:r>
    </w:p>
    <w:p w14:paraId="7B03A693" w14:textId="77777777" w:rsidR="00916C34" w:rsidRDefault="00000000">
      <w:r>
        <w:t xml:space="preserve">            Name: "Testmon",</w:t>
      </w:r>
    </w:p>
    <w:p w14:paraId="561A4D49" w14:textId="77777777" w:rsidR="00916C34" w:rsidRDefault="00000000">
      <w:r>
        <w:t xml:space="preserve">            PrimaryType: "Fire",</w:t>
      </w:r>
    </w:p>
    <w:p w14:paraId="4A13DB56" w14:textId="77777777" w:rsidR="00916C34" w:rsidRDefault="00000000">
      <w:r>
        <w:t xml:space="preserve">            SecondaryType: "Fire",</w:t>
      </w:r>
    </w:p>
    <w:p w14:paraId="76D248B5" w14:textId="77777777" w:rsidR="00916C34" w:rsidRDefault="00000000">
      <w:r>
        <w:t xml:space="preserve">            BaseHP: 50, BaseAttack: 50, BaseDefense: 50, BaseSpAttack: 50, BaseSpDefense: 50, BaseSpeed: 50</w:t>
      </w:r>
    </w:p>
    <w:p w14:paraId="7C3C391E" w14:textId="77777777" w:rsidR="00916C34" w:rsidRDefault="00000000">
      <w:r>
        <w:t xml:space="preserve">        );</w:t>
      </w:r>
    </w:p>
    <w:p w14:paraId="2D682D5C" w14:textId="77777777" w:rsidR="00916C34" w:rsidRDefault="00916C34"/>
    <w:p w14:paraId="10A0E6D6" w14:textId="77777777" w:rsidR="00916C34" w:rsidRDefault="00000000">
      <w:r>
        <w:t xml:space="preserve">        var errors = SpeciesValidator.Validate(dto);</w:t>
      </w:r>
    </w:p>
    <w:p w14:paraId="07C44D01" w14:textId="77777777" w:rsidR="00916C34" w:rsidRDefault="00000000">
      <w:r>
        <w:t xml:space="preserve">        Assert.That(errors.Any(e =&gt; e.Field == "SecondaryType"), Is.True);</w:t>
      </w:r>
    </w:p>
    <w:p w14:paraId="10CAC7C1" w14:textId="77777777" w:rsidR="00916C34" w:rsidRDefault="00000000">
      <w:r>
        <w:t xml:space="preserve">    }</w:t>
      </w:r>
    </w:p>
    <w:p w14:paraId="4E5DE6EB" w14:textId="77777777" w:rsidR="00916C34" w:rsidRDefault="00000000">
      <w:r>
        <w:t>}</w:t>
      </w:r>
    </w:p>
    <w:p w14:paraId="03709ADE" w14:textId="77777777" w:rsidR="00916C34" w:rsidRDefault="00000000">
      <w:pPr>
        <w:pStyle w:val="Heading4"/>
      </w:pPr>
      <w:r>
        <w:t>Vitriol.Tests\MapFormatTests.cs</w:t>
      </w:r>
    </w:p>
    <w:p w14:paraId="11F1F3CB" w14:textId="77777777" w:rsidR="00916C34" w:rsidRDefault="00000000">
      <w:r>
        <w:t>using NUnit.Framework;</w:t>
      </w:r>
    </w:p>
    <w:p w14:paraId="0A226E9E" w14:textId="77777777" w:rsidR="00916C34" w:rsidRDefault="00000000">
      <w:r>
        <w:t>using Vitriol.Engine.Maps;</w:t>
      </w:r>
    </w:p>
    <w:p w14:paraId="65FA5BE4" w14:textId="77777777" w:rsidR="00916C34" w:rsidRDefault="00000000">
      <w:r>
        <w:t>using Vitriol.Shared.Maps;</w:t>
      </w:r>
    </w:p>
    <w:p w14:paraId="50A43862" w14:textId="77777777" w:rsidR="00916C34" w:rsidRDefault="00000000">
      <w:r>
        <w:t>using Vitriol.Shared.Validation;</w:t>
      </w:r>
    </w:p>
    <w:p w14:paraId="4713D96C" w14:textId="77777777" w:rsidR="00916C34" w:rsidRDefault="00916C34"/>
    <w:p w14:paraId="5F88EB8F" w14:textId="77777777" w:rsidR="00916C34" w:rsidRDefault="00000000">
      <w:r>
        <w:t>namespace Vitriol.Tests;</w:t>
      </w:r>
    </w:p>
    <w:p w14:paraId="22C1B94C" w14:textId="77777777" w:rsidR="00916C34" w:rsidRDefault="00916C34"/>
    <w:p w14:paraId="7CEE651C" w14:textId="77777777" w:rsidR="00916C34" w:rsidRDefault="00000000">
      <w:r>
        <w:t>public class MapFormatTests</w:t>
      </w:r>
    </w:p>
    <w:p w14:paraId="60A9CE78" w14:textId="77777777" w:rsidR="00916C34" w:rsidRDefault="00000000">
      <w:r>
        <w:t>{</w:t>
      </w:r>
    </w:p>
    <w:p w14:paraId="6D62AFA0" w14:textId="77777777" w:rsidR="00916C34" w:rsidRDefault="00000000">
      <w:r>
        <w:t xml:space="preserve">    [Test]</w:t>
      </w:r>
    </w:p>
    <w:p w14:paraId="7DF88BC0" w14:textId="77777777" w:rsidR="00916C34" w:rsidRDefault="00000000">
      <w:r>
        <w:t xml:space="preserve">    public void Map_json_round_trip_preserves_dimensions_and_tiles()</w:t>
      </w:r>
    </w:p>
    <w:p w14:paraId="4316440E" w14:textId="77777777" w:rsidR="00916C34" w:rsidRDefault="00000000">
      <w:r>
        <w:t xml:space="preserve">    {</w:t>
      </w:r>
    </w:p>
    <w:p w14:paraId="483D97F0" w14:textId="77777777" w:rsidR="00916C34" w:rsidRDefault="00000000">
      <w:r>
        <w:t xml:space="preserve">        var w = 8;</w:t>
      </w:r>
    </w:p>
    <w:p w14:paraId="7DFABDA2" w14:textId="77777777" w:rsidR="00916C34" w:rsidRDefault="00000000">
      <w:r>
        <w:t xml:space="preserve">        var h = 6;</w:t>
      </w:r>
    </w:p>
    <w:p w14:paraId="1749DBD3" w14:textId="77777777" w:rsidR="00916C34" w:rsidRDefault="00916C34"/>
    <w:p w14:paraId="0782FDC1" w14:textId="77777777" w:rsidR="00916C34" w:rsidRDefault="00000000">
      <w:r>
        <w:t xml:space="preserve">        var tiles = new int[w * h];</w:t>
      </w:r>
    </w:p>
    <w:p w14:paraId="474D8F42" w14:textId="77777777" w:rsidR="00916C34" w:rsidRDefault="00000000">
      <w:r>
        <w:t xml:space="preserve">        for (int i = 0; i &lt; tiles.Length; i++) tiles[i] = i % 3;</w:t>
      </w:r>
    </w:p>
    <w:p w14:paraId="057DAF05" w14:textId="77777777" w:rsidR="00916C34" w:rsidRDefault="00916C34"/>
    <w:p w14:paraId="41B016B4" w14:textId="77777777" w:rsidR="00916C34" w:rsidRDefault="00000000">
      <w:r>
        <w:t xml:space="preserve">        var map = new MapDto(</w:t>
      </w:r>
    </w:p>
    <w:p w14:paraId="1B63C099" w14:textId="77777777" w:rsidR="00916C34" w:rsidRDefault="00000000">
      <w:r>
        <w:t xml:space="preserve">            FormatVersion: MapFormat.CurrentVersion,</w:t>
      </w:r>
    </w:p>
    <w:p w14:paraId="5CE072D0" w14:textId="77777777" w:rsidR="00916C34" w:rsidRDefault="00000000">
      <w:r>
        <w:t xml:space="preserve">            MapId: "round_trip",</w:t>
      </w:r>
    </w:p>
    <w:p w14:paraId="29A18F79" w14:textId="77777777" w:rsidR="00916C34" w:rsidRDefault="00000000">
      <w:r>
        <w:t xml:space="preserve">            Name: "Round Trip",</w:t>
      </w:r>
    </w:p>
    <w:p w14:paraId="3609DCBD" w14:textId="77777777" w:rsidR="00916C34" w:rsidRDefault="00000000">
      <w:r>
        <w:t xml:space="preserve">            Width: w,</w:t>
      </w:r>
    </w:p>
    <w:p w14:paraId="336618F3" w14:textId="77777777" w:rsidR="00916C34" w:rsidRDefault="00000000">
      <w:r>
        <w:t xml:space="preserve">            Height: h,</w:t>
      </w:r>
    </w:p>
    <w:p w14:paraId="6ED7F765" w14:textId="77777777" w:rsidR="00916C34" w:rsidRDefault="00000000">
      <w:r>
        <w:t xml:space="preserve">            TileSize: 32,</w:t>
      </w:r>
    </w:p>
    <w:p w14:paraId="6E3AC4B7" w14:textId="77777777" w:rsidR="00916C34" w:rsidRDefault="00000000">
      <w:r>
        <w:t xml:space="preserve">            Tilesets: new List&lt;TilesetRefDto&gt;(),</w:t>
      </w:r>
    </w:p>
    <w:p w14:paraId="5F999764" w14:textId="77777777" w:rsidR="00916C34" w:rsidRDefault="00000000">
      <w:r>
        <w:t xml:space="preserve">            Layers: new List&lt;TileLayerDto&gt;</w:t>
      </w:r>
    </w:p>
    <w:p w14:paraId="2251BB5C" w14:textId="77777777" w:rsidR="00916C34" w:rsidRDefault="00000000">
      <w:r>
        <w:t xml:space="preserve">            {</w:t>
      </w:r>
    </w:p>
    <w:p w14:paraId="348D7EB5" w14:textId="77777777" w:rsidR="00916C34" w:rsidRDefault="00000000">
      <w:r>
        <w:t xml:space="preserve">                new("bg", "Background", LayerKind.Background, true, tiles)</w:t>
      </w:r>
    </w:p>
    <w:p w14:paraId="3342A7C4" w14:textId="77777777" w:rsidR="00916C34" w:rsidRDefault="00000000">
      <w:r>
        <w:t xml:space="preserve">            </w:t>
      </w:r>
      <w:r>
        <w:rPr>
          <w:lang w:val="pt-BR"/>
        </w:rPr>
        <w:t>}</w:t>
      </w:r>
    </w:p>
    <w:p w14:paraId="1F2AE505" w14:textId="77777777" w:rsidR="00916C34" w:rsidRDefault="00000000">
      <w:pPr>
        <w:rPr>
          <w:lang w:val="pt-BR"/>
        </w:rPr>
      </w:pPr>
      <w:r>
        <w:rPr>
          <w:lang w:val="pt-BR"/>
        </w:rPr>
        <w:t xml:space="preserve">        );</w:t>
      </w:r>
    </w:p>
    <w:p w14:paraId="4BA0A9FC" w14:textId="77777777" w:rsidR="00916C34" w:rsidRDefault="00916C34">
      <w:pPr>
        <w:rPr>
          <w:lang w:val="pt-BR"/>
        </w:rPr>
      </w:pPr>
    </w:p>
    <w:p w14:paraId="6DA61916" w14:textId="77777777" w:rsidR="00916C34" w:rsidRDefault="00000000">
      <w:pPr>
        <w:rPr>
          <w:lang w:val="pt-BR"/>
        </w:rPr>
      </w:pPr>
      <w:r>
        <w:rPr>
          <w:lang w:val="pt-BR"/>
        </w:rPr>
        <w:t xml:space="preserve">        var errors = MapValidator.Validate(map);</w:t>
      </w:r>
    </w:p>
    <w:p w14:paraId="181D5A74" w14:textId="77777777" w:rsidR="00916C34" w:rsidRDefault="00000000">
      <w:r>
        <w:rPr>
          <w:lang w:val="pt-BR"/>
        </w:rPr>
        <w:t xml:space="preserve">        </w:t>
      </w:r>
      <w:r>
        <w:t>Assert.That(errors, Is.Empty);</w:t>
      </w:r>
    </w:p>
    <w:p w14:paraId="3923D88D" w14:textId="77777777" w:rsidR="00916C34" w:rsidRDefault="00916C34"/>
    <w:p w14:paraId="2F376CD8" w14:textId="77777777" w:rsidR="00916C34" w:rsidRDefault="00000000">
      <w:r>
        <w:t xml:space="preserve">        var json = MapSerializer.ToJson(map);</w:t>
      </w:r>
    </w:p>
    <w:p w14:paraId="7C576937" w14:textId="77777777" w:rsidR="00916C34" w:rsidRDefault="00000000">
      <w:r>
        <w:t xml:space="preserve">        var loaded = MapSerializer.FromJson(json);</w:t>
      </w:r>
    </w:p>
    <w:p w14:paraId="406C5F83" w14:textId="77777777" w:rsidR="00916C34" w:rsidRDefault="00916C34"/>
    <w:p w14:paraId="1898FA3C" w14:textId="77777777" w:rsidR="00916C34" w:rsidRDefault="00000000">
      <w:r>
        <w:t xml:space="preserve">        Assert.That(loaded.Width, Is.EqualTo(map.Width));</w:t>
      </w:r>
    </w:p>
    <w:p w14:paraId="3FC49AE0" w14:textId="77777777" w:rsidR="00916C34" w:rsidRDefault="00000000">
      <w:r>
        <w:t xml:space="preserve">        Assert.That(loaded.Height, Is.EqualTo(map.Height));</w:t>
      </w:r>
    </w:p>
    <w:p w14:paraId="74765D5C" w14:textId="77777777" w:rsidR="00916C34" w:rsidRDefault="00000000">
      <w:r>
        <w:t xml:space="preserve">        Assert.That(loaded.Layers.Count, Is.EqualTo(1));</w:t>
      </w:r>
    </w:p>
    <w:p w14:paraId="7BE89864" w14:textId="77777777" w:rsidR="00916C34" w:rsidRDefault="00000000">
      <w:r>
        <w:t xml:space="preserve">        Assert.That(loaded.Layers[0].Tiles, Is.EqualTo(map.Layers[0].Tiles));</w:t>
      </w:r>
    </w:p>
    <w:p w14:paraId="252B2BD7" w14:textId="77777777" w:rsidR="00916C34" w:rsidRDefault="00000000">
      <w:r>
        <w:t xml:space="preserve">    }</w:t>
      </w:r>
    </w:p>
    <w:p w14:paraId="043DA629" w14:textId="77777777" w:rsidR="00916C34" w:rsidRDefault="00000000">
      <w:r>
        <w:t>}</w:t>
      </w:r>
    </w:p>
    <w:p w14:paraId="4C1C1835" w14:textId="77777777" w:rsidR="00916C34" w:rsidRDefault="00000000">
      <w:pPr>
        <w:pStyle w:val="Heading4"/>
      </w:pPr>
      <w:r>
        <w:t>Vitriol.Tests\UnitTest1.csj</w:t>
      </w:r>
    </w:p>
    <w:p w14:paraId="6CD994A0" w14:textId="77777777" w:rsidR="00916C34" w:rsidRDefault="00000000">
      <w:r>
        <w:t>namespace Vitriol.Tests;</w:t>
      </w:r>
    </w:p>
    <w:p w14:paraId="7227A320" w14:textId="77777777" w:rsidR="00916C34" w:rsidRDefault="00916C34"/>
    <w:p w14:paraId="75A9FD21" w14:textId="77777777" w:rsidR="00916C34" w:rsidRDefault="00000000">
      <w:r>
        <w:t>public class Tests</w:t>
      </w:r>
    </w:p>
    <w:p w14:paraId="1560DA98" w14:textId="77777777" w:rsidR="00916C34" w:rsidRDefault="00000000">
      <w:r>
        <w:t>{</w:t>
      </w:r>
    </w:p>
    <w:p w14:paraId="3FAEB995" w14:textId="77777777" w:rsidR="00916C34" w:rsidRDefault="00000000">
      <w:r>
        <w:t xml:space="preserve">    [SetUp]</w:t>
      </w:r>
    </w:p>
    <w:p w14:paraId="2D126418" w14:textId="77777777" w:rsidR="00916C34" w:rsidRDefault="00000000">
      <w:r>
        <w:t xml:space="preserve">    public void Setup()</w:t>
      </w:r>
    </w:p>
    <w:p w14:paraId="3596B3D4" w14:textId="77777777" w:rsidR="00916C34" w:rsidRDefault="00000000">
      <w:r>
        <w:t xml:space="preserve">    {</w:t>
      </w:r>
    </w:p>
    <w:p w14:paraId="717D8DF3" w14:textId="77777777" w:rsidR="00916C34" w:rsidRDefault="00000000">
      <w:r>
        <w:t xml:space="preserve">    }</w:t>
      </w:r>
    </w:p>
    <w:p w14:paraId="78BB9D7B" w14:textId="77777777" w:rsidR="00916C34" w:rsidRDefault="00916C34"/>
    <w:p w14:paraId="509581C7" w14:textId="77777777" w:rsidR="00916C34" w:rsidRDefault="00000000">
      <w:r>
        <w:t xml:space="preserve">    [Test]</w:t>
      </w:r>
    </w:p>
    <w:p w14:paraId="12A08025" w14:textId="77777777" w:rsidR="00916C34" w:rsidRDefault="00000000">
      <w:r>
        <w:t xml:space="preserve">    public void Test1()</w:t>
      </w:r>
    </w:p>
    <w:p w14:paraId="3260BE8B" w14:textId="77777777" w:rsidR="00916C34" w:rsidRDefault="00000000">
      <w:r>
        <w:t xml:space="preserve">    {</w:t>
      </w:r>
    </w:p>
    <w:p w14:paraId="447AAFB1" w14:textId="77777777" w:rsidR="00916C34" w:rsidRDefault="00000000">
      <w:r>
        <w:t xml:space="preserve">        Assert.Pass();</w:t>
      </w:r>
    </w:p>
    <w:p w14:paraId="31B2E0EF" w14:textId="77777777" w:rsidR="00916C34" w:rsidRDefault="00000000">
      <w:r>
        <w:t xml:space="preserve">    }</w:t>
      </w:r>
    </w:p>
    <w:p w14:paraId="366BFD2D" w14:textId="77777777" w:rsidR="00916C34" w:rsidRDefault="00000000">
      <w:r>
        <w:t>}</w:t>
      </w:r>
    </w:p>
    <w:p w14:paraId="67DC84B5" w14:textId="77777777" w:rsidR="00916C34" w:rsidRDefault="00000000">
      <w:pPr>
        <w:pStyle w:val="Heading4"/>
      </w:pPr>
      <w:r>
        <w:t>Vitriol.Tests\Vitriol.Tests.csproj</w:t>
      </w:r>
    </w:p>
    <w:p w14:paraId="11DBFA09" w14:textId="77777777" w:rsidR="00916C34" w:rsidRDefault="00000000">
      <w:r>
        <w:t>&lt;Project Sdk="Microsoft.NET.Sdk"&gt;</w:t>
      </w:r>
    </w:p>
    <w:p w14:paraId="3F13DC6C" w14:textId="77777777" w:rsidR="00916C34" w:rsidRDefault="00916C34"/>
    <w:p w14:paraId="77FBFB11" w14:textId="77777777" w:rsidR="00916C34" w:rsidRDefault="00000000">
      <w:r>
        <w:t xml:space="preserve">  &lt;PropertyGroup&gt;</w:t>
      </w:r>
    </w:p>
    <w:p w14:paraId="18DBA13B" w14:textId="77777777" w:rsidR="00916C34" w:rsidRDefault="00000000">
      <w:r>
        <w:t xml:space="preserve">    &lt;TargetFramework&gt;net9.0&lt;/TargetFramework&gt;</w:t>
      </w:r>
    </w:p>
    <w:p w14:paraId="3CC51732" w14:textId="77777777" w:rsidR="00916C34" w:rsidRDefault="00000000">
      <w:r>
        <w:t xml:space="preserve">    &lt;LangVersion&gt;latest&lt;/LangVersion&gt;</w:t>
      </w:r>
    </w:p>
    <w:p w14:paraId="7017ACEE" w14:textId="77777777" w:rsidR="00916C34" w:rsidRDefault="00000000">
      <w:r>
        <w:t xml:space="preserve">    &lt;ImplicitUsings&gt;enable&lt;/ImplicitUsings&gt;</w:t>
      </w:r>
    </w:p>
    <w:p w14:paraId="57522982" w14:textId="77777777" w:rsidR="00916C34" w:rsidRDefault="00000000">
      <w:r>
        <w:t xml:space="preserve">    &lt;Nullable&gt;enable&lt;/Nullable&gt;</w:t>
      </w:r>
    </w:p>
    <w:p w14:paraId="060F5498" w14:textId="77777777" w:rsidR="00916C34" w:rsidRDefault="00000000">
      <w:r>
        <w:t xml:space="preserve">    &lt;IsPackable&gt;false&lt;/IsPackable&gt;</w:t>
      </w:r>
    </w:p>
    <w:p w14:paraId="152D0212" w14:textId="77777777" w:rsidR="00916C34" w:rsidRDefault="00000000">
      <w:r>
        <w:t xml:space="preserve">  &lt;/PropertyGroup&gt;</w:t>
      </w:r>
    </w:p>
    <w:p w14:paraId="7AB51E83" w14:textId="77777777" w:rsidR="00916C34" w:rsidRDefault="00916C34"/>
    <w:p w14:paraId="11608DB7" w14:textId="77777777" w:rsidR="00916C34" w:rsidRDefault="00000000">
      <w:r>
        <w:t xml:space="preserve">  &lt;ItemGroup&gt;</w:t>
      </w:r>
    </w:p>
    <w:p w14:paraId="40295E5A" w14:textId="77777777" w:rsidR="00916C34" w:rsidRDefault="00000000">
      <w:r>
        <w:t xml:space="preserve">    &lt;PackageReference Include="coverlet.collector" Version="6.0.2" /&gt;</w:t>
      </w:r>
    </w:p>
    <w:p w14:paraId="0E15775E" w14:textId="77777777" w:rsidR="00916C34" w:rsidRDefault="00000000">
      <w:r>
        <w:t xml:space="preserve">    &lt;PackageReference Include="Microsoft.NET.Test.Sdk" Version="17.12.0" /&gt;</w:t>
      </w:r>
    </w:p>
    <w:p w14:paraId="68910E5D" w14:textId="77777777" w:rsidR="00916C34" w:rsidRDefault="00000000">
      <w:r>
        <w:t xml:space="preserve">    &lt;PackageReference Include="NUnit" Version="4.2.2" /&gt;</w:t>
      </w:r>
    </w:p>
    <w:p w14:paraId="1FE0EEFD" w14:textId="77777777" w:rsidR="00916C34" w:rsidRDefault="00000000">
      <w:r>
        <w:t xml:space="preserve">    &lt;PackageReference Include="NUnit.Analyzers" Version="4.4.0" /&gt;</w:t>
      </w:r>
    </w:p>
    <w:p w14:paraId="133D144A" w14:textId="77777777" w:rsidR="00916C34" w:rsidRDefault="00000000">
      <w:r>
        <w:t xml:space="preserve">    &lt;PackageReference Include="NUnit3TestAdapter" Version="4.6.0" /&gt;</w:t>
      </w:r>
    </w:p>
    <w:p w14:paraId="29400D16" w14:textId="77777777" w:rsidR="00916C34" w:rsidRDefault="00000000">
      <w:r>
        <w:t xml:space="preserve">  &lt;/ItemGroup&gt;</w:t>
      </w:r>
    </w:p>
    <w:p w14:paraId="1942D34C" w14:textId="77777777" w:rsidR="00916C34" w:rsidRDefault="00916C34"/>
    <w:p w14:paraId="33B0B6F8" w14:textId="77777777" w:rsidR="00916C34" w:rsidRDefault="00000000">
      <w:r>
        <w:t xml:space="preserve">  &lt;ItemGroup&gt;</w:t>
      </w:r>
    </w:p>
    <w:p w14:paraId="1D680FF4" w14:textId="77777777" w:rsidR="00916C34" w:rsidRDefault="00000000">
      <w:r>
        <w:t xml:space="preserve">    &lt;Using Include="NUnit.Framework" /&gt;</w:t>
      </w:r>
    </w:p>
    <w:p w14:paraId="3C38BE89" w14:textId="77777777" w:rsidR="00916C34" w:rsidRDefault="00000000">
      <w:r>
        <w:t xml:space="preserve">  &lt;/ItemGroup&gt;</w:t>
      </w:r>
    </w:p>
    <w:p w14:paraId="67F25EC4" w14:textId="77777777" w:rsidR="00916C34" w:rsidRDefault="00916C34"/>
    <w:p w14:paraId="582A6C9A" w14:textId="77777777" w:rsidR="00916C34" w:rsidRDefault="00000000">
      <w:r>
        <w:t xml:space="preserve">  &lt;ItemGroup&gt;</w:t>
      </w:r>
    </w:p>
    <w:p w14:paraId="6E954342" w14:textId="77777777" w:rsidR="00916C34" w:rsidRDefault="00000000">
      <w:r>
        <w:t xml:space="preserve">    &lt;ProjectReference Include="..\Vitriol.Shared\Vitriol.Shared.csproj" /&gt;</w:t>
      </w:r>
    </w:p>
    <w:p w14:paraId="6F4229B8" w14:textId="77777777" w:rsidR="00916C34" w:rsidRDefault="00000000">
      <w:r>
        <w:t xml:space="preserve">    &lt;ProjectReference Include="..\Vitriol.Data\Vitriol.Data.csproj" /&gt;</w:t>
      </w:r>
    </w:p>
    <w:p w14:paraId="584763AA" w14:textId="77777777" w:rsidR="00916C34" w:rsidRDefault="00000000">
      <w:r>
        <w:t xml:space="preserve">    &lt;ProjectReference Include="..\Vitriol.Engine\Vitriol.Engine.csproj" /&gt;</w:t>
      </w:r>
    </w:p>
    <w:p w14:paraId="45C75948" w14:textId="77777777" w:rsidR="00916C34" w:rsidRDefault="00000000">
      <w:r>
        <w:t xml:space="preserve">  &lt;/ItemGroup&gt;</w:t>
      </w:r>
    </w:p>
    <w:p w14:paraId="0BB907E9" w14:textId="77777777" w:rsidR="00916C34" w:rsidRDefault="00916C34"/>
    <w:p w14:paraId="54712692" w14:textId="77777777" w:rsidR="00916C34" w:rsidRDefault="00000000">
      <w:r>
        <w:t>&lt;/Project&gt;</w:t>
      </w:r>
    </w:p>
    <w:p w14:paraId="13E1A055" w14:textId="77777777" w:rsidR="00916C34" w:rsidRDefault="00916C34"/>
    <w:sectPr w:rsidR="00916C34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8D207" w14:textId="77777777" w:rsidR="00D16739" w:rsidRDefault="00D16739">
      <w:pPr>
        <w:spacing w:after="0" w:line="240" w:lineRule="auto"/>
      </w:pPr>
      <w:r>
        <w:separator/>
      </w:r>
    </w:p>
  </w:endnote>
  <w:endnote w:type="continuationSeparator" w:id="0">
    <w:p w14:paraId="735EDC94" w14:textId="77777777" w:rsidR="00D16739" w:rsidRDefault="00D16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46FF8" w14:textId="77777777" w:rsidR="00D16739" w:rsidRDefault="00D1673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47298FF" w14:textId="77777777" w:rsidR="00D16739" w:rsidRDefault="00D167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16C34"/>
    <w:rsid w:val="00242A9F"/>
    <w:rsid w:val="004C4CFE"/>
    <w:rsid w:val="00916C34"/>
    <w:rsid w:val="00D1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8F191"/>
  <w15:docId w15:val="{82604A2C-8BC5-4DEC-8C11-AA4EB13F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29329</Words>
  <Characters>167181</Characters>
  <Application>Microsoft Office Word</Application>
  <DocSecurity>0</DocSecurity>
  <Lines>1393</Lines>
  <Paragraphs>392</Paragraphs>
  <ScaleCrop>false</ScaleCrop>
  <Company/>
  <LinksUpToDate>false</LinksUpToDate>
  <CharactersWithSpaces>196118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030812 (Xander Payne)</dc:creator>
  <dc:description/>
  <cp:lastModifiedBy>030812 (Xander Payne)</cp:lastModifiedBy>
  <cp:revision>2</cp:revision>
  <dcterms:created xsi:type="dcterms:W3CDTF">2026-02-27T13:56:00Z</dcterms:created>
  <dcterms:modified xsi:type="dcterms:W3CDTF">2026-02-27T13:56:00Z</dcterms:modified>
</cp:coreProperties>
</file>